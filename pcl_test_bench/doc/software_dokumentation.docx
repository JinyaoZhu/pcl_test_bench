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E47028" w14:textId="77777777" w:rsidR="006B4A46" w:rsidRPr="00C944FB" w:rsidRDefault="006B4A46" w:rsidP="00612EE4">
      <w:bookmarkStart w:id="0" w:name="_GoBack"/>
      <w:bookmarkEnd w:id="0"/>
    </w:p>
    <w:p w14:paraId="76AF6168" w14:textId="77777777" w:rsidR="00612EE4" w:rsidRPr="00C944FB" w:rsidRDefault="00612EE4" w:rsidP="00612EE4"/>
    <w:p w14:paraId="4138B96F" w14:textId="77777777" w:rsidR="00612EE4" w:rsidRPr="00C944FB" w:rsidRDefault="00612EE4" w:rsidP="00612EE4"/>
    <w:p w14:paraId="382EAB78" w14:textId="77777777" w:rsidR="00612EE4" w:rsidRPr="00C944FB" w:rsidRDefault="00612EE4" w:rsidP="00612EE4"/>
    <w:p w14:paraId="7174F3C1" w14:textId="77777777" w:rsidR="00612EE4" w:rsidRPr="00C944FB" w:rsidRDefault="00612EE4" w:rsidP="00612EE4"/>
    <w:p w14:paraId="2EB83929" w14:textId="77777777" w:rsidR="0087522A" w:rsidRPr="00C944FB" w:rsidRDefault="0087522A" w:rsidP="00612EE4"/>
    <w:p w14:paraId="6C75B215" w14:textId="77777777" w:rsidR="0087522A" w:rsidRPr="00C944FB" w:rsidRDefault="0087522A" w:rsidP="00612EE4"/>
    <w:p w14:paraId="7A3DC7D0" w14:textId="77777777" w:rsidR="0087522A" w:rsidRPr="00C944FB" w:rsidRDefault="0087522A" w:rsidP="00612EE4"/>
    <w:p w14:paraId="2F275DE4" w14:textId="77777777" w:rsidR="0087522A" w:rsidRPr="00C944FB" w:rsidRDefault="0087522A" w:rsidP="00612EE4"/>
    <w:p w14:paraId="1449B9E4" w14:textId="77777777" w:rsidR="0087522A" w:rsidRPr="00C944FB" w:rsidRDefault="0087522A" w:rsidP="00612EE4"/>
    <w:p w14:paraId="6B6D0CEF" w14:textId="77777777" w:rsidR="0087522A" w:rsidRPr="00C944FB" w:rsidRDefault="0087522A" w:rsidP="00612EE4"/>
    <w:p w14:paraId="51961400" w14:textId="77777777" w:rsidR="006B4A46" w:rsidRPr="00C944FB" w:rsidRDefault="006B4A46" w:rsidP="00612EE4"/>
    <w:p w14:paraId="058A227D" w14:textId="77777777" w:rsidR="00457731" w:rsidRPr="00C944FB" w:rsidRDefault="00457731" w:rsidP="00612EE4"/>
    <w:p w14:paraId="1F59CAC3" w14:textId="77777777" w:rsidR="00612EE4" w:rsidRPr="00C944FB" w:rsidRDefault="00341F26" w:rsidP="004F12A2">
      <w:pPr>
        <w:pStyle w:val="doktitel1"/>
      </w:pPr>
      <w:fldSimple w:instr=" DOCPROPERTY  Category  \* MERGEFORMAT ">
        <w:r w:rsidR="000840E9" w:rsidRPr="00C944FB">
          <w:t>Dokumentation</w:t>
        </w:r>
      </w:fldSimple>
    </w:p>
    <w:p w14:paraId="52C45AE7" w14:textId="77777777" w:rsidR="0087522A" w:rsidRPr="00C944FB" w:rsidRDefault="0087522A" w:rsidP="0087522A"/>
    <w:p w14:paraId="51E0355F" w14:textId="77777777" w:rsidR="006B4A46" w:rsidRPr="00C944FB" w:rsidRDefault="00635BDE" w:rsidP="00612EE4">
      <w:pPr>
        <w:pStyle w:val="doktitel2"/>
        <w:rPr>
          <w:noProof w:val="0"/>
        </w:rPr>
      </w:pPr>
      <w:r w:rsidRPr="00C944FB">
        <w:rPr>
          <w:noProof w:val="0"/>
        </w:rPr>
        <w:fldChar w:fldCharType="begin"/>
      </w:r>
      <w:r w:rsidRPr="00C944FB">
        <w:rPr>
          <w:noProof w:val="0"/>
        </w:rPr>
        <w:instrText xml:space="preserve"> DOCPROPERTY  Title  \* MERGEFORMAT </w:instrText>
      </w:r>
      <w:r w:rsidRPr="00C944FB">
        <w:rPr>
          <w:noProof w:val="0"/>
        </w:rPr>
        <w:fldChar w:fldCharType="separate"/>
      </w:r>
      <w:r w:rsidR="000840E9" w:rsidRPr="00C944FB">
        <w:rPr>
          <w:noProof w:val="0"/>
        </w:rPr>
        <w:t>Beschreibung der Testsoftware</w:t>
      </w:r>
      <w:r w:rsidRPr="00C944FB">
        <w:rPr>
          <w:noProof w:val="0"/>
        </w:rPr>
        <w:fldChar w:fldCharType="end"/>
      </w:r>
    </w:p>
    <w:p w14:paraId="216C551B" w14:textId="77777777" w:rsidR="00B14F7F" w:rsidRPr="00C944FB" w:rsidRDefault="00B14F7F" w:rsidP="00B14F7F">
      <w:pPr>
        <w:pStyle w:val="doktitel2"/>
        <w:rPr>
          <w:noProof w:val="0"/>
        </w:rPr>
      </w:pPr>
    </w:p>
    <w:p w14:paraId="5409AD3F" w14:textId="77777777" w:rsidR="00B14F7F" w:rsidRPr="00C944FB" w:rsidRDefault="00521521" w:rsidP="00B14F7F">
      <w:pPr>
        <w:pStyle w:val="doktitel3"/>
      </w:pPr>
      <w:r>
        <w:fldChar w:fldCharType="begin"/>
      </w:r>
      <w:r>
        <w:instrText xml:space="preserve"> DOCPROPERTY  Semester  \* MERGEFORMAT </w:instrText>
      </w:r>
      <w:r>
        <w:fldChar w:fldCharType="separate"/>
      </w:r>
      <w:r w:rsidR="00702160" w:rsidRPr="00C944FB">
        <w:t>Wintersemester 2018/2019</w:t>
      </w:r>
      <w:r>
        <w:fldChar w:fldCharType="end"/>
      </w:r>
    </w:p>
    <w:p w14:paraId="12482BD2" w14:textId="77777777" w:rsidR="00015EF3" w:rsidRPr="00C944FB" w:rsidRDefault="00015EF3" w:rsidP="00015EF3">
      <w:pPr>
        <w:pStyle w:val="doktitel3"/>
      </w:pPr>
      <w:r w:rsidRPr="00C944FB">
        <w:t>für Lehrveranstaltung</w:t>
      </w:r>
    </w:p>
    <w:p w14:paraId="75C5DA46" w14:textId="77777777" w:rsidR="00FD073C" w:rsidRPr="00C944FB" w:rsidRDefault="00FD073C" w:rsidP="00FD073C">
      <w:pPr>
        <w:pStyle w:val="doktitel3"/>
      </w:pPr>
      <w:r w:rsidRPr="00C944FB">
        <w:rPr>
          <w:b/>
        </w:rPr>
        <w:fldChar w:fldCharType="begin"/>
      </w:r>
      <w:r w:rsidRPr="00C944FB">
        <w:rPr>
          <w:b/>
        </w:rPr>
        <w:instrText xml:space="preserve"> DOCPROPERTY  LV1  \* MERGEFORMAT </w:instrText>
      </w:r>
      <w:r w:rsidRPr="00C944FB">
        <w:rPr>
          <w:b/>
        </w:rPr>
        <w:fldChar w:fldCharType="separate"/>
      </w:r>
      <w:r w:rsidR="00702160" w:rsidRPr="00C944FB">
        <w:rPr>
          <w:b/>
        </w:rPr>
        <w:t>Oberseminar Automatisierungstechnik</w:t>
      </w:r>
      <w:r w:rsidRPr="00C944FB">
        <w:rPr>
          <w:b/>
        </w:rPr>
        <w:fldChar w:fldCharType="end"/>
      </w:r>
    </w:p>
    <w:p w14:paraId="4253981B" w14:textId="77777777" w:rsidR="00332572" w:rsidRPr="00C944FB" w:rsidRDefault="00332572" w:rsidP="00FA4FA2">
      <w:pPr>
        <w:pStyle w:val="doktitel3"/>
      </w:pPr>
    </w:p>
    <w:p w14:paraId="1BFF1436" w14:textId="77777777" w:rsidR="007A1E70" w:rsidRPr="00C944FB" w:rsidRDefault="007A1E70" w:rsidP="00FA4FA2">
      <w:pPr>
        <w:pStyle w:val="doktitel3"/>
      </w:pPr>
      <w:r w:rsidRPr="00C944FB">
        <w:t xml:space="preserve">zum </w:t>
      </w:r>
      <w:r w:rsidR="00FA4FA2" w:rsidRPr="00C944FB">
        <w:t>Thema</w:t>
      </w:r>
    </w:p>
    <w:p w14:paraId="23B70B46" w14:textId="346E2C4B" w:rsidR="00B14F7F" w:rsidRPr="007D1C6E" w:rsidRDefault="00A01816" w:rsidP="007D1C6E">
      <w:pPr>
        <w:pStyle w:val="Title1"/>
      </w:pPr>
      <w:r w:rsidRPr="00830FB8">
        <w:t>Registrierung von 3D-Punktwolken unter Verwendung</w:t>
      </w:r>
      <w:r w:rsidRPr="007D1C6E">
        <w:t xml:space="preserve"> der</w:t>
      </w:r>
      <w:r w:rsidR="00825637" w:rsidRPr="007D1C6E">
        <w:t xml:space="preserve"> </w:t>
      </w:r>
      <w:r w:rsidRPr="007D1C6E">
        <w:t>PCL-Bibliothek</w:t>
      </w:r>
      <w:r w:rsidR="000840E9" w:rsidRPr="007D1C6E">
        <w:t xml:space="preserve"> mit </w:t>
      </w:r>
      <w:r w:rsidR="00760D03" w:rsidRPr="007D1C6E">
        <w:rPr>
          <w:rFonts w:eastAsiaTheme="minorEastAsia" w:cs="Open Sans"/>
          <w:lang w:eastAsia="zh-CN"/>
        </w:rPr>
        <w:t xml:space="preserve">SCP </w:t>
      </w:r>
      <w:r w:rsidR="000840E9" w:rsidRPr="007D1C6E">
        <w:rPr>
          <w:rFonts w:cs="Open Sans"/>
        </w:rPr>
        <w:t>Algorithmus</w:t>
      </w:r>
    </w:p>
    <w:p w14:paraId="403843FD" w14:textId="77777777" w:rsidR="00FA4FA2" w:rsidRPr="00C944FB" w:rsidRDefault="00FA4FA2" w:rsidP="0087522A">
      <w:pPr>
        <w:pStyle w:val="doktitel3"/>
      </w:pPr>
    </w:p>
    <w:p w14:paraId="4995064B" w14:textId="77777777" w:rsidR="0087522A" w:rsidRPr="00C944FB" w:rsidRDefault="00760D03" w:rsidP="0087522A">
      <w:pPr>
        <w:pStyle w:val="doktitel3"/>
      </w:pPr>
      <w:r w:rsidRPr="00C944FB">
        <w:t>Zhu</w:t>
      </w:r>
      <w:r w:rsidR="000840E9" w:rsidRPr="00C944FB">
        <w:t xml:space="preserve">, </w:t>
      </w:r>
      <w:r w:rsidRPr="00C944FB">
        <w:t>Jinyao</w:t>
      </w:r>
    </w:p>
    <w:p w14:paraId="751F4CBA" w14:textId="77777777" w:rsidR="000466ED" w:rsidRPr="00C944FB" w:rsidRDefault="00760D03" w:rsidP="000466ED">
      <w:pPr>
        <w:pStyle w:val="doktitel3"/>
      </w:pPr>
      <w:r w:rsidRPr="00C944FB">
        <w:t>Cao</w:t>
      </w:r>
      <w:r w:rsidR="000466ED" w:rsidRPr="00C944FB">
        <w:t xml:space="preserve">, </w:t>
      </w:r>
      <w:r w:rsidRPr="00C944FB">
        <w:t>Bozhi</w:t>
      </w:r>
      <w:r w:rsidR="000466ED" w:rsidRPr="00C944FB">
        <w:t xml:space="preserve"> </w:t>
      </w:r>
    </w:p>
    <w:p w14:paraId="4CCF6179" w14:textId="77777777" w:rsidR="00D97ECD" w:rsidRPr="00C944FB" w:rsidRDefault="00D97ECD">
      <w:pPr>
        <w:pStyle w:val="doktitel3"/>
        <w:tabs>
          <w:tab w:val="left" w:pos="3240"/>
        </w:tabs>
      </w:pPr>
    </w:p>
    <w:p w14:paraId="4ADB39FF" w14:textId="77777777" w:rsidR="00D522DC" w:rsidRPr="00C944FB" w:rsidRDefault="00D522DC">
      <w:pPr>
        <w:pStyle w:val="doktitel3"/>
        <w:tabs>
          <w:tab w:val="left" w:pos="3240"/>
        </w:tabs>
      </w:pPr>
      <w:r w:rsidRPr="00C944FB">
        <w:br w:type="page"/>
      </w:r>
    </w:p>
    <w:p w14:paraId="574CB9B6" w14:textId="77777777" w:rsidR="00D522DC" w:rsidRPr="00C944FB" w:rsidRDefault="001B23CA" w:rsidP="004263CE">
      <w:pPr>
        <w:pStyle w:val="1"/>
        <w:numPr>
          <w:ilvl w:val="0"/>
          <w:numId w:val="0"/>
        </w:numPr>
        <w:ind w:left="425" w:hanging="425"/>
        <w:rPr>
          <w:lang w:val="de-DE"/>
        </w:rPr>
      </w:pPr>
      <w:bookmarkStart w:id="1" w:name="_Toc1169606"/>
      <w:r w:rsidRPr="00C944FB">
        <w:rPr>
          <w:lang w:val="de-DE"/>
        </w:rPr>
        <w:lastRenderedPageBreak/>
        <w:t>Inhalt</w:t>
      </w:r>
      <w:bookmarkEnd w:id="1"/>
    </w:p>
    <w:p w14:paraId="7EE2D13C" w14:textId="0076D9AF" w:rsidR="00CC50F9" w:rsidRDefault="0085249B">
      <w:pPr>
        <w:pStyle w:val="TOC1"/>
        <w:tabs>
          <w:tab w:val="right" w:leader="dot" w:pos="8777"/>
        </w:tabs>
        <w:rPr>
          <w:rFonts w:asciiTheme="minorHAnsi" w:eastAsiaTheme="minorEastAsia" w:hAnsiTheme="minorHAnsi" w:cstheme="minorBidi"/>
          <w:noProof/>
          <w:sz w:val="22"/>
          <w:szCs w:val="22"/>
          <w:lang w:eastAsia="zh-CN"/>
        </w:rPr>
      </w:pPr>
      <w:r>
        <w:fldChar w:fldCharType="begin"/>
      </w:r>
      <w:r>
        <w:instrText xml:space="preserve"> TOC \o "1-3" \h \z \u </w:instrText>
      </w:r>
      <w:r>
        <w:fldChar w:fldCharType="separate"/>
      </w:r>
      <w:hyperlink w:anchor="_Toc1169606" w:history="1">
        <w:r w:rsidR="00CC50F9" w:rsidRPr="00846282">
          <w:rPr>
            <w:rStyle w:val="a4"/>
            <w:noProof/>
          </w:rPr>
          <w:t>Inhalt</w:t>
        </w:r>
        <w:r w:rsidR="00CC50F9">
          <w:rPr>
            <w:noProof/>
            <w:webHidden/>
          </w:rPr>
          <w:tab/>
        </w:r>
        <w:r w:rsidR="00CC50F9">
          <w:rPr>
            <w:noProof/>
            <w:webHidden/>
          </w:rPr>
          <w:fldChar w:fldCharType="begin"/>
        </w:r>
        <w:r w:rsidR="00CC50F9">
          <w:rPr>
            <w:noProof/>
            <w:webHidden/>
          </w:rPr>
          <w:instrText xml:space="preserve"> PAGEREF _Toc1169606 \h </w:instrText>
        </w:r>
        <w:r w:rsidR="00CC50F9">
          <w:rPr>
            <w:noProof/>
            <w:webHidden/>
          </w:rPr>
        </w:r>
        <w:r w:rsidR="00CC50F9">
          <w:rPr>
            <w:noProof/>
            <w:webHidden/>
          </w:rPr>
          <w:fldChar w:fldCharType="separate"/>
        </w:r>
        <w:r w:rsidR="006E5B15">
          <w:rPr>
            <w:noProof/>
            <w:webHidden/>
          </w:rPr>
          <w:t>2</w:t>
        </w:r>
        <w:r w:rsidR="00CC50F9">
          <w:rPr>
            <w:noProof/>
            <w:webHidden/>
          </w:rPr>
          <w:fldChar w:fldCharType="end"/>
        </w:r>
      </w:hyperlink>
    </w:p>
    <w:p w14:paraId="5E81E335" w14:textId="4B13E1DD" w:rsidR="00CC50F9" w:rsidRDefault="00521521">
      <w:pPr>
        <w:pStyle w:val="TOC1"/>
        <w:tabs>
          <w:tab w:val="right" w:leader="dot" w:pos="8777"/>
        </w:tabs>
        <w:rPr>
          <w:rFonts w:asciiTheme="minorHAnsi" w:eastAsiaTheme="minorEastAsia" w:hAnsiTheme="minorHAnsi" w:cstheme="minorBidi"/>
          <w:noProof/>
          <w:sz w:val="22"/>
          <w:szCs w:val="22"/>
          <w:lang w:eastAsia="zh-CN"/>
        </w:rPr>
      </w:pPr>
      <w:hyperlink w:anchor="_Toc1169607" w:history="1">
        <w:r w:rsidR="00CC50F9" w:rsidRPr="00846282">
          <w:rPr>
            <w:rStyle w:val="a4"/>
            <w:noProof/>
          </w:rPr>
          <w:t>Testsoftware</w:t>
        </w:r>
        <w:r w:rsidR="00CC50F9">
          <w:rPr>
            <w:noProof/>
            <w:webHidden/>
          </w:rPr>
          <w:tab/>
        </w:r>
        <w:r w:rsidR="00CC50F9">
          <w:rPr>
            <w:noProof/>
            <w:webHidden/>
          </w:rPr>
          <w:fldChar w:fldCharType="begin"/>
        </w:r>
        <w:r w:rsidR="00CC50F9">
          <w:rPr>
            <w:noProof/>
            <w:webHidden/>
          </w:rPr>
          <w:instrText xml:space="preserve"> PAGEREF _Toc1169607 \h </w:instrText>
        </w:r>
        <w:r w:rsidR="00CC50F9">
          <w:rPr>
            <w:noProof/>
            <w:webHidden/>
          </w:rPr>
        </w:r>
        <w:r w:rsidR="00CC50F9">
          <w:rPr>
            <w:noProof/>
            <w:webHidden/>
          </w:rPr>
          <w:fldChar w:fldCharType="separate"/>
        </w:r>
        <w:r w:rsidR="006E5B15">
          <w:rPr>
            <w:noProof/>
            <w:webHidden/>
          </w:rPr>
          <w:t>3</w:t>
        </w:r>
        <w:r w:rsidR="00CC50F9">
          <w:rPr>
            <w:noProof/>
            <w:webHidden/>
          </w:rPr>
          <w:fldChar w:fldCharType="end"/>
        </w:r>
      </w:hyperlink>
    </w:p>
    <w:p w14:paraId="37F63E33" w14:textId="4CF136ED" w:rsidR="00CC50F9" w:rsidRDefault="00521521">
      <w:pPr>
        <w:pStyle w:val="TOC2"/>
        <w:tabs>
          <w:tab w:val="left" w:pos="880"/>
          <w:tab w:val="right" w:leader="dot" w:pos="8777"/>
        </w:tabs>
        <w:rPr>
          <w:rFonts w:asciiTheme="minorHAnsi" w:eastAsiaTheme="minorEastAsia" w:hAnsiTheme="minorHAnsi" w:cstheme="minorBidi"/>
          <w:noProof/>
          <w:sz w:val="22"/>
          <w:szCs w:val="22"/>
          <w:lang w:eastAsia="zh-CN"/>
        </w:rPr>
      </w:pPr>
      <w:hyperlink w:anchor="_Toc1169608" w:history="1">
        <w:r w:rsidR="00CC50F9" w:rsidRPr="00846282">
          <w:rPr>
            <w:rStyle w:val="a4"/>
            <w:noProof/>
          </w:rPr>
          <w:t>1.1</w:t>
        </w:r>
        <w:r w:rsidR="00CC50F9">
          <w:rPr>
            <w:rFonts w:asciiTheme="minorHAnsi" w:eastAsiaTheme="minorEastAsia" w:hAnsiTheme="minorHAnsi" w:cstheme="minorBidi"/>
            <w:noProof/>
            <w:sz w:val="22"/>
            <w:szCs w:val="22"/>
            <w:lang w:eastAsia="zh-CN"/>
          </w:rPr>
          <w:tab/>
        </w:r>
        <w:r w:rsidR="00CC50F9" w:rsidRPr="00846282">
          <w:rPr>
            <w:rStyle w:val="a4"/>
            <w:noProof/>
          </w:rPr>
          <w:t>Architektur der Testsoftware</w:t>
        </w:r>
        <w:r w:rsidR="00CC50F9">
          <w:rPr>
            <w:noProof/>
            <w:webHidden/>
          </w:rPr>
          <w:tab/>
        </w:r>
        <w:r w:rsidR="00CC50F9">
          <w:rPr>
            <w:noProof/>
            <w:webHidden/>
          </w:rPr>
          <w:fldChar w:fldCharType="begin"/>
        </w:r>
        <w:r w:rsidR="00CC50F9">
          <w:rPr>
            <w:noProof/>
            <w:webHidden/>
          </w:rPr>
          <w:instrText xml:space="preserve"> PAGEREF _Toc1169608 \h </w:instrText>
        </w:r>
        <w:r w:rsidR="00CC50F9">
          <w:rPr>
            <w:noProof/>
            <w:webHidden/>
          </w:rPr>
        </w:r>
        <w:r w:rsidR="00CC50F9">
          <w:rPr>
            <w:noProof/>
            <w:webHidden/>
          </w:rPr>
          <w:fldChar w:fldCharType="separate"/>
        </w:r>
        <w:r w:rsidR="006E5B15">
          <w:rPr>
            <w:noProof/>
            <w:webHidden/>
          </w:rPr>
          <w:t>3</w:t>
        </w:r>
        <w:r w:rsidR="00CC50F9">
          <w:rPr>
            <w:noProof/>
            <w:webHidden/>
          </w:rPr>
          <w:fldChar w:fldCharType="end"/>
        </w:r>
      </w:hyperlink>
    </w:p>
    <w:p w14:paraId="7CBCEB1D" w14:textId="710BA0C8" w:rsidR="00CC50F9" w:rsidRDefault="00521521">
      <w:pPr>
        <w:pStyle w:val="TOC3"/>
        <w:tabs>
          <w:tab w:val="left" w:pos="1100"/>
          <w:tab w:val="right" w:leader="dot" w:pos="8777"/>
        </w:tabs>
        <w:rPr>
          <w:rFonts w:asciiTheme="minorHAnsi" w:eastAsiaTheme="minorEastAsia" w:hAnsiTheme="minorHAnsi" w:cstheme="minorBidi"/>
          <w:noProof/>
          <w:sz w:val="22"/>
          <w:szCs w:val="22"/>
          <w:lang w:eastAsia="zh-CN"/>
        </w:rPr>
      </w:pPr>
      <w:hyperlink w:anchor="_Toc1169609" w:history="1">
        <w:r w:rsidR="00CC50F9" w:rsidRPr="00846282">
          <w:rPr>
            <w:rStyle w:val="a4"/>
            <w:noProof/>
          </w:rPr>
          <w:t>1.1.1</w:t>
        </w:r>
        <w:r w:rsidR="00CC50F9">
          <w:rPr>
            <w:rFonts w:asciiTheme="minorHAnsi" w:eastAsiaTheme="minorEastAsia" w:hAnsiTheme="minorHAnsi" w:cstheme="minorBidi"/>
            <w:noProof/>
            <w:sz w:val="22"/>
            <w:szCs w:val="22"/>
            <w:lang w:eastAsia="zh-CN"/>
          </w:rPr>
          <w:tab/>
        </w:r>
        <w:r w:rsidR="00CC50F9" w:rsidRPr="00846282">
          <w:rPr>
            <w:rStyle w:val="a4"/>
            <w:noProof/>
          </w:rPr>
          <w:t>Testbench</w:t>
        </w:r>
        <w:r w:rsidR="00CC50F9">
          <w:rPr>
            <w:noProof/>
            <w:webHidden/>
          </w:rPr>
          <w:tab/>
        </w:r>
        <w:r w:rsidR="00CC50F9">
          <w:rPr>
            <w:noProof/>
            <w:webHidden/>
          </w:rPr>
          <w:fldChar w:fldCharType="begin"/>
        </w:r>
        <w:r w:rsidR="00CC50F9">
          <w:rPr>
            <w:noProof/>
            <w:webHidden/>
          </w:rPr>
          <w:instrText xml:space="preserve"> PAGEREF _Toc1169609 \h </w:instrText>
        </w:r>
        <w:r w:rsidR="00CC50F9">
          <w:rPr>
            <w:noProof/>
            <w:webHidden/>
          </w:rPr>
        </w:r>
        <w:r w:rsidR="00CC50F9">
          <w:rPr>
            <w:noProof/>
            <w:webHidden/>
          </w:rPr>
          <w:fldChar w:fldCharType="separate"/>
        </w:r>
        <w:r w:rsidR="006E5B15">
          <w:rPr>
            <w:noProof/>
            <w:webHidden/>
          </w:rPr>
          <w:t>3</w:t>
        </w:r>
        <w:r w:rsidR="00CC50F9">
          <w:rPr>
            <w:noProof/>
            <w:webHidden/>
          </w:rPr>
          <w:fldChar w:fldCharType="end"/>
        </w:r>
      </w:hyperlink>
    </w:p>
    <w:p w14:paraId="7694A766" w14:textId="0E68094D" w:rsidR="00CC50F9" w:rsidRDefault="00521521">
      <w:pPr>
        <w:pStyle w:val="TOC3"/>
        <w:tabs>
          <w:tab w:val="left" w:pos="1100"/>
          <w:tab w:val="right" w:leader="dot" w:pos="8777"/>
        </w:tabs>
        <w:rPr>
          <w:rFonts w:asciiTheme="minorHAnsi" w:eastAsiaTheme="minorEastAsia" w:hAnsiTheme="minorHAnsi" w:cstheme="minorBidi"/>
          <w:noProof/>
          <w:sz w:val="22"/>
          <w:szCs w:val="22"/>
          <w:lang w:eastAsia="zh-CN"/>
        </w:rPr>
      </w:pPr>
      <w:hyperlink w:anchor="_Toc1169610" w:history="1">
        <w:r w:rsidR="00CC50F9" w:rsidRPr="00846282">
          <w:rPr>
            <w:rStyle w:val="a4"/>
            <w:noProof/>
          </w:rPr>
          <w:t>1.1.2</w:t>
        </w:r>
        <w:r w:rsidR="00CC50F9">
          <w:rPr>
            <w:rFonts w:asciiTheme="minorHAnsi" w:eastAsiaTheme="minorEastAsia" w:hAnsiTheme="minorHAnsi" w:cstheme="minorBidi"/>
            <w:noProof/>
            <w:sz w:val="22"/>
            <w:szCs w:val="22"/>
            <w:lang w:eastAsia="zh-CN"/>
          </w:rPr>
          <w:tab/>
        </w:r>
        <w:r w:rsidR="00CC50F9" w:rsidRPr="00846282">
          <w:rPr>
            <w:rStyle w:val="a4"/>
            <w:noProof/>
          </w:rPr>
          <w:t>Punktwolkengenerator</w:t>
        </w:r>
        <w:r w:rsidR="00CC50F9">
          <w:rPr>
            <w:noProof/>
            <w:webHidden/>
          </w:rPr>
          <w:tab/>
        </w:r>
        <w:r w:rsidR="00CC50F9">
          <w:rPr>
            <w:noProof/>
            <w:webHidden/>
          </w:rPr>
          <w:fldChar w:fldCharType="begin"/>
        </w:r>
        <w:r w:rsidR="00CC50F9">
          <w:rPr>
            <w:noProof/>
            <w:webHidden/>
          </w:rPr>
          <w:instrText xml:space="preserve"> PAGEREF _Toc1169610 \h </w:instrText>
        </w:r>
        <w:r w:rsidR="00CC50F9">
          <w:rPr>
            <w:noProof/>
            <w:webHidden/>
          </w:rPr>
        </w:r>
        <w:r w:rsidR="00CC50F9">
          <w:rPr>
            <w:noProof/>
            <w:webHidden/>
          </w:rPr>
          <w:fldChar w:fldCharType="separate"/>
        </w:r>
        <w:r w:rsidR="006E5B15">
          <w:rPr>
            <w:noProof/>
            <w:webHidden/>
          </w:rPr>
          <w:t>3</w:t>
        </w:r>
        <w:r w:rsidR="00CC50F9">
          <w:rPr>
            <w:noProof/>
            <w:webHidden/>
          </w:rPr>
          <w:fldChar w:fldCharType="end"/>
        </w:r>
      </w:hyperlink>
    </w:p>
    <w:p w14:paraId="3FE6FB9A" w14:textId="611D69A5" w:rsidR="00CC50F9" w:rsidRDefault="00521521">
      <w:pPr>
        <w:pStyle w:val="TOC2"/>
        <w:tabs>
          <w:tab w:val="left" w:pos="880"/>
          <w:tab w:val="right" w:leader="dot" w:pos="8777"/>
        </w:tabs>
        <w:rPr>
          <w:rFonts w:asciiTheme="minorHAnsi" w:eastAsiaTheme="minorEastAsia" w:hAnsiTheme="minorHAnsi" w:cstheme="minorBidi"/>
          <w:noProof/>
          <w:sz w:val="22"/>
          <w:szCs w:val="22"/>
          <w:lang w:eastAsia="zh-CN"/>
        </w:rPr>
      </w:pPr>
      <w:hyperlink w:anchor="_Toc1169611" w:history="1">
        <w:r w:rsidR="00CC50F9" w:rsidRPr="00846282">
          <w:rPr>
            <w:rStyle w:val="a4"/>
            <w:noProof/>
          </w:rPr>
          <w:t>1.2</w:t>
        </w:r>
        <w:r w:rsidR="00CC50F9">
          <w:rPr>
            <w:rFonts w:asciiTheme="minorHAnsi" w:eastAsiaTheme="minorEastAsia" w:hAnsiTheme="minorHAnsi" w:cstheme="minorBidi"/>
            <w:noProof/>
            <w:sz w:val="22"/>
            <w:szCs w:val="22"/>
            <w:lang w:eastAsia="zh-CN"/>
          </w:rPr>
          <w:tab/>
        </w:r>
        <w:r w:rsidR="00CC50F9" w:rsidRPr="00846282">
          <w:rPr>
            <w:rStyle w:val="a4"/>
            <w:noProof/>
          </w:rPr>
          <w:t>Struktur der Verzeichnisse der Testsoftware</w:t>
        </w:r>
        <w:r w:rsidR="00CC50F9">
          <w:rPr>
            <w:noProof/>
            <w:webHidden/>
          </w:rPr>
          <w:tab/>
        </w:r>
        <w:r w:rsidR="00CC50F9">
          <w:rPr>
            <w:noProof/>
            <w:webHidden/>
          </w:rPr>
          <w:fldChar w:fldCharType="begin"/>
        </w:r>
        <w:r w:rsidR="00CC50F9">
          <w:rPr>
            <w:noProof/>
            <w:webHidden/>
          </w:rPr>
          <w:instrText xml:space="preserve"> PAGEREF _Toc1169611 \h </w:instrText>
        </w:r>
        <w:r w:rsidR="00CC50F9">
          <w:rPr>
            <w:noProof/>
            <w:webHidden/>
          </w:rPr>
        </w:r>
        <w:r w:rsidR="00CC50F9">
          <w:rPr>
            <w:noProof/>
            <w:webHidden/>
          </w:rPr>
          <w:fldChar w:fldCharType="separate"/>
        </w:r>
        <w:r w:rsidR="006E5B15">
          <w:rPr>
            <w:noProof/>
            <w:webHidden/>
          </w:rPr>
          <w:t>4</w:t>
        </w:r>
        <w:r w:rsidR="00CC50F9">
          <w:rPr>
            <w:noProof/>
            <w:webHidden/>
          </w:rPr>
          <w:fldChar w:fldCharType="end"/>
        </w:r>
      </w:hyperlink>
    </w:p>
    <w:p w14:paraId="1B4F0D0D" w14:textId="5DEE4C66" w:rsidR="00CC50F9" w:rsidRDefault="00521521">
      <w:pPr>
        <w:pStyle w:val="TOC2"/>
        <w:tabs>
          <w:tab w:val="left" w:pos="880"/>
          <w:tab w:val="right" w:leader="dot" w:pos="8777"/>
        </w:tabs>
        <w:rPr>
          <w:rFonts w:asciiTheme="minorHAnsi" w:eastAsiaTheme="minorEastAsia" w:hAnsiTheme="minorHAnsi" w:cstheme="minorBidi"/>
          <w:noProof/>
          <w:sz w:val="22"/>
          <w:szCs w:val="22"/>
          <w:lang w:eastAsia="zh-CN"/>
        </w:rPr>
      </w:pPr>
      <w:hyperlink w:anchor="_Toc1169612" w:history="1">
        <w:r w:rsidR="00CC50F9" w:rsidRPr="00846282">
          <w:rPr>
            <w:rStyle w:val="a4"/>
            <w:noProof/>
          </w:rPr>
          <w:t>1.3</w:t>
        </w:r>
        <w:r w:rsidR="00CC50F9">
          <w:rPr>
            <w:rFonts w:asciiTheme="minorHAnsi" w:eastAsiaTheme="minorEastAsia" w:hAnsiTheme="minorHAnsi" w:cstheme="minorBidi"/>
            <w:noProof/>
            <w:sz w:val="22"/>
            <w:szCs w:val="22"/>
            <w:lang w:eastAsia="zh-CN"/>
          </w:rPr>
          <w:tab/>
        </w:r>
        <w:r w:rsidR="00CC50F9" w:rsidRPr="00846282">
          <w:rPr>
            <w:rStyle w:val="a4"/>
            <w:noProof/>
          </w:rPr>
          <w:t>Testeingangsdaten</w:t>
        </w:r>
        <w:r w:rsidR="00CC50F9">
          <w:rPr>
            <w:noProof/>
            <w:webHidden/>
          </w:rPr>
          <w:tab/>
        </w:r>
        <w:r w:rsidR="00CC50F9">
          <w:rPr>
            <w:noProof/>
            <w:webHidden/>
          </w:rPr>
          <w:fldChar w:fldCharType="begin"/>
        </w:r>
        <w:r w:rsidR="00CC50F9">
          <w:rPr>
            <w:noProof/>
            <w:webHidden/>
          </w:rPr>
          <w:instrText xml:space="preserve"> PAGEREF _Toc1169612 \h </w:instrText>
        </w:r>
        <w:r w:rsidR="00CC50F9">
          <w:rPr>
            <w:noProof/>
            <w:webHidden/>
          </w:rPr>
        </w:r>
        <w:r w:rsidR="00CC50F9">
          <w:rPr>
            <w:noProof/>
            <w:webHidden/>
          </w:rPr>
          <w:fldChar w:fldCharType="separate"/>
        </w:r>
        <w:r w:rsidR="006E5B15">
          <w:rPr>
            <w:noProof/>
            <w:webHidden/>
          </w:rPr>
          <w:t>4</w:t>
        </w:r>
        <w:r w:rsidR="00CC50F9">
          <w:rPr>
            <w:noProof/>
            <w:webHidden/>
          </w:rPr>
          <w:fldChar w:fldCharType="end"/>
        </w:r>
      </w:hyperlink>
    </w:p>
    <w:p w14:paraId="42B477DA" w14:textId="04C5BC10" w:rsidR="00CC50F9" w:rsidRDefault="00521521">
      <w:pPr>
        <w:pStyle w:val="TOC3"/>
        <w:tabs>
          <w:tab w:val="left" w:pos="1100"/>
          <w:tab w:val="right" w:leader="dot" w:pos="8777"/>
        </w:tabs>
        <w:rPr>
          <w:rFonts w:asciiTheme="minorHAnsi" w:eastAsiaTheme="minorEastAsia" w:hAnsiTheme="minorHAnsi" w:cstheme="minorBidi"/>
          <w:noProof/>
          <w:sz w:val="22"/>
          <w:szCs w:val="22"/>
          <w:lang w:eastAsia="zh-CN"/>
        </w:rPr>
      </w:pPr>
      <w:hyperlink w:anchor="_Toc1169613" w:history="1">
        <w:r w:rsidR="00CC50F9" w:rsidRPr="00846282">
          <w:rPr>
            <w:rStyle w:val="a4"/>
            <w:noProof/>
          </w:rPr>
          <w:t>1.3.1</w:t>
        </w:r>
        <w:r w:rsidR="00CC50F9">
          <w:rPr>
            <w:rFonts w:asciiTheme="minorHAnsi" w:eastAsiaTheme="minorEastAsia" w:hAnsiTheme="minorHAnsi" w:cstheme="minorBidi"/>
            <w:noProof/>
            <w:sz w:val="22"/>
            <w:szCs w:val="22"/>
            <w:lang w:eastAsia="zh-CN"/>
          </w:rPr>
          <w:tab/>
        </w:r>
        <w:r w:rsidR="00CC50F9" w:rsidRPr="00846282">
          <w:rPr>
            <w:rStyle w:val="a4"/>
            <w:noProof/>
          </w:rPr>
          <w:t>Punktwolken</w:t>
        </w:r>
        <w:r w:rsidR="00CC50F9">
          <w:rPr>
            <w:noProof/>
            <w:webHidden/>
          </w:rPr>
          <w:tab/>
        </w:r>
        <w:r w:rsidR="00CC50F9">
          <w:rPr>
            <w:noProof/>
            <w:webHidden/>
          </w:rPr>
          <w:fldChar w:fldCharType="begin"/>
        </w:r>
        <w:r w:rsidR="00CC50F9">
          <w:rPr>
            <w:noProof/>
            <w:webHidden/>
          </w:rPr>
          <w:instrText xml:space="preserve"> PAGEREF _Toc1169613 \h </w:instrText>
        </w:r>
        <w:r w:rsidR="00CC50F9">
          <w:rPr>
            <w:noProof/>
            <w:webHidden/>
          </w:rPr>
        </w:r>
        <w:r w:rsidR="00CC50F9">
          <w:rPr>
            <w:noProof/>
            <w:webHidden/>
          </w:rPr>
          <w:fldChar w:fldCharType="separate"/>
        </w:r>
        <w:r w:rsidR="006E5B15">
          <w:rPr>
            <w:noProof/>
            <w:webHidden/>
          </w:rPr>
          <w:t>4</w:t>
        </w:r>
        <w:r w:rsidR="00CC50F9">
          <w:rPr>
            <w:noProof/>
            <w:webHidden/>
          </w:rPr>
          <w:fldChar w:fldCharType="end"/>
        </w:r>
      </w:hyperlink>
    </w:p>
    <w:p w14:paraId="2066AEA7" w14:textId="2E5EE226" w:rsidR="00CC50F9" w:rsidRDefault="00521521">
      <w:pPr>
        <w:pStyle w:val="TOC3"/>
        <w:tabs>
          <w:tab w:val="left" w:pos="1100"/>
          <w:tab w:val="right" w:leader="dot" w:pos="8777"/>
        </w:tabs>
        <w:rPr>
          <w:rFonts w:asciiTheme="minorHAnsi" w:eastAsiaTheme="minorEastAsia" w:hAnsiTheme="minorHAnsi" w:cstheme="minorBidi"/>
          <w:noProof/>
          <w:sz w:val="22"/>
          <w:szCs w:val="22"/>
          <w:lang w:eastAsia="zh-CN"/>
        </w:rPr>
      </w:pPr>
      <w:hyperlink w:anchor="_Toc1169614" w:history="1">
        <w:r w:rsidR="00CC50F9" w:rsidRPr="00846282">
          <w:rPr>
            <w:rStyle w:val="a4"/>
            <w:noProof/>
          </w:rPr>
          <w:t>1.3.2</w:t>
        </w:r>
        <w:r w:rsidR="00CC50F9">
          <w:rPr>
            <w:rFonts w:asciiTheme="minorHAnsi" w:eastAsiaTheme="minorEastAsia" w:hAnsiTheme="minorHAnsi" w:cstheme="minorBidi"/>
            <w:noProof/>
            <w:sz w:val="22"/>
            <w:szCs w:val="22"/>
            <w:lang w:eastAsia="zh-CN"/>
          </w:rPr>
          <w:tab/>
        </w:r>
        <w:r w:rsidR="00CC50F9" w:rsidRPr="00846282">
          <w:rPr>
            <w:rStyle w:val="a4"/>
            <w:noProof/>
          </w:rPr>
          <w:t>Referenztransformationen</w:t>
        </w:r>
        <w:r w:rsidR="00CC50F9">
          <w:rPr>
            <w:noProof/>
            <w:webHidden/>
          </w:rPr>
          <w:tab/>
        </w:r>
        <w:r w:rsidR="00CC50F9">
          <w:rPr>
            <w:noProof/>
            <w:webHidden/>
          </w:rPr>
          <w:fldChar w:fldCharType="begin"/>
        </w:r>
        <w:r w:rsidR="00CC50F9">
          <w:rPr>
            <w:noProof/>
            <w:webHidden/>
          </w:rPr>
          <w:instrText xml:space="preserve"> PAGEREF _Toc1169614 \h </w:instrText>
        </w:r>
        <w:r w:rsidR="00CC50F9">
          <w:rPr>
            <w:noProof/>
            <w:webHidden/>
          </w:rPr>
        </w:r>
        <w:r w:rsidR="00CC50F9">
          <w:rPr>
            <w:noProof/>
            <w:webHidden/>
          </w:rPr>
          <w:fldChar w:fldCharType="separate"/>
        </w:r>
        <w:r w:rsidR="006E5B15">
          <w:rPr>
            <w:noProof/>
            <w:webHidden/>
          </w:rPr>
          <w:t>5</w:t>
        </w:r>
        <w:r w:rsidR="00CC50F9">
          <w:rPr>
            <w:noProof/>
            <w:webHidden/>
          </w:rPr>
          <w:fldChar w:fldCharType="end"/>
        </w:r>
      </w:hyperlink>
    </w:p>
    <w:p w14:paraId="1E4708F3" w14:textId="423FBABF" w:rsidR="00CC50F9" w:rsidRDefault="00521521">
      <w:pPr>
        <w:pStyle w:val="TOC3"/>
        <w:tabs>
          <w:tab w:val="left" w:pos="1100"/>
          <w:tab w:val="right" w:leader="dot" w:pos="8777"/>
        </w:tabs>
        <w:rPr>
          <w:rFonts w:asciiTheme="minorHAnsi" w:eastAsiaTheme="minorEastAsia" w:hAnsiTheme="minorHAnsi" w:cstheme="minorBidi"/>
          <w:noProof/>
          <w:sz w:val="22"/>
          <w:szCs w:val="22"/>
          <w:lang w:eastAsia="zh-CN"/>
        </w:rPr>
      </w:pPr>
      <w:hyperlink w:anchor="_Toc1169615" w:history="1">
        <w:r w:rsidR="00CC50F9" w:rsidRPr="00846282">
          <w:rPr>
            <w:rStyle w:val="a4"/>
            <w:noProof/>
          </w:rPr>
          <w:t>1.3.3</w:t>
        </w:r>
        <w:r w:rsidR="00CC50F9">
          <w:rPr>
            <w:rFonts w:asciiTheme="minorHAnsi" w:eastAsiaTheme="minorEastAsia" w:hAnsiTheme="minorHAnsi" w:cstheme="minorBidi"/>
            <w:noProof/>
            <w:sz w:val="22"/>
            <w:szCs w:val="22"/>
            <w:lang w:eastAsia="zh-CN"/>
          </w:rPr>
          <w:tab/>
        </w:r>
        <w:r w:rsidR="00CC50F9" w:rsidRPr="00846282">
          <w:rPr>
            <w:rStyle w:val="a4"/>
            <w:noProof/>
          </w:rPr>
          <w:t>Transformation und Koordinatensystem</w:t>
        </w:r>
        <w:r w:rsidR="00CC50F9">
          <w:rPr>
            <w:noProof/>
            <w:webHidden/>
          </w:rPr>
          <w:tab/>
        </w:r>
        <w:r w:rsidR="00CC50F9">
          <w:rPr>
            <w:noProof/>
            <w:webHidden/>
          </w:rPr>
          <w:fldChar w:fldCharType="begin"/>
        </w:r>
        <w:r w:rsidR="00CC50F9">
          <w:rPr>
            <w:noProof/>
            <w:webHidden/>
          </w:rPr>
          <w:instrText xml:space="preserve"> PAGEREF _Toc1169615 \h </w:instrText>
        </w:r>
        <w:r w:rsidR="00CC50F9">
          <w:rPr>
            <w:noProof/>
            <w:webHidden/>
          </w:rPr>
        </w:r>
        <w:r w:rsidR="00CC50F9">
          <w:rPr>
            <w:noProof/>
            <w:webHidden/>
          </w:rPr>
          <w:fldChar w:fldCharType="separate"/>
        </w:r>
        <w:r w:rsidR="006E5B15">
          <w:rPr>
            <w:noProof/>
            <w:webHidden/>
          </w:rPr>
          <w:t>5</w:t>
        </w:r>
        <w:r w:rsidR="00CC50F9">
          <w:rPr>
            <w:noProof/>
            <w:webHidden/>
          </w:rPr>
          <w:fldChar w:fldCharType="end"/>
        </w:r>
      </w:hyperlink>
    </w:p>
    <w:p w14:paraId="262F024F" w14:textId="77916093" w:rsidR="00CC50F9" w:rsidRDefault="00521521">
      <w:pPr>
        <w:pStyle w:val="TOC2"/>
        <w:tabs>
          <w:tab w:val="left" w:pos="880"/>
          <w:tab w:val="right" w:leader="dot" w:pos="8777"/>
        </w:tabs>
        <w:rPr>
          <w:rFonts w:asciiTheme="minorHAnsi" w:eastAsiaTheme="minorEastAsia" w:hAnsiTheme="minorHAnsi" w:cstheme="minorBidi"/>
          <w:noProof/>
          <w:sz w:val="22"/>
          <w:szCs w:val="22"/>
          <w:lang w:eastAsia="zh-CN"/>
        </w:rPr>
      </w:pPr>
      <w:hyperlink w:anchor="_Toc1169616" w:history="1">
        <w:r w:rsidR="00CC50F9" w:rsidRPr="00846282">
          <w:rPr>
            <w:rStyle w:val="a4"/>
            <w:noProof/>
          </w:rPr>
          <w:t>1.4</w:t>
        </w:r>
        <w:r w:rsidR="00CC50F9">
          <w:rPr>
            <w:rFonts w:asciiTheme="minorHAnsi" w:eastAsiaTheme="minorEastAsia" w:hAnsiTheme="minorHAnsi" w:cstheme="minorBidi"/>
            <w:noProof/>
            <w:sz w:val="22"/>
            <w:szCs w:val="22"/>
            <w:lang w:eastAsia="zh-CN"/>
          </w:rPr>
          <w:tab/>
        </w:r>
        <w:r w:rsidR="00CC50F9" w:rsidRPr="00846282">
          <w:rPr>
            <w:rStyle w:val="a4"/>
            <w:noProof/>
          </w:rPr>
          <w:t>Ausgangsdaten</w:t>
        </w:r>
        <w:r w:rsidR="00CC50F9">
          <w:rPr>
            <w:noProof/>
            <w:webHidden/>
          </w:rPr>
          <w:tab/>
        </w:r>
        <w:r w:rsidR="00CC50F9">
          <w:rPr>
            <w:noProof/>
            <w:webHidden/>
          </w:rPr>
          <w:fldChar w:fldCharType="begin"/>
        </w:r>
        <w:r w:rsidR="00CC50F9">
          <w:rPr>
            <w:noProof/>
            <w:webHidden/>
          </w:rPr>
          <w:instrText xml:space="preserve"> PAGEREF _Toc1169616 \h </w:instrText>
        </w:r>
        <w:r w:rsidR="00CC50F9">
          <w:rPr>
            <w:noProof/>
            <w:webHidden/>
          </w:rPr>
        </w:r>
        <w:r w:rsidR="00CC50F9">
          <w:rPr>
            <w:noProof/>
            <w:webHidden/>
          </w:rPr>
          <w:fldChar w:fldCharType="separate"/>
        </w:r>
        <w:r w:rsidR="006E5B15">
          <w:rPr>
            <w:noProof/>
            <w:webHidden/>
          </w:rPr>
          <w:t>5</w:t>
        </w:r>
        <w:r w:rsidR="00CC50F9">
          <w:rPr>
            <w:noProof/>
            <w:webHidden/>
          </w:rPr>
          <w:fldChar w:fldCharType="end"/>
        </w:r>
      </w:hyperlink>
    </w:p>
    <w:p w14:paraId="747854BB" w14:textId="7F0B95B4" w:rsidR="00CC50F9" w:rsidRDefault="00521521">
      <w:pPr>
        <w:pStyle w:val="TOC3"/>
        <w:tabs>
          <w:tab w:val="left" w:pos="1100"/>
          <w:tab w:val="right" w:leader="dot" w:pos="8777"/>
        </w:tabs>
        <w:rPr>
          <w:rFonts w:asciiTheme="minorHAnsi" w:eastAsiaTheme="minorEastAsia" w:hAnsiTheme="minorHAnsi" w:cstheme="minorBidi"/>
          <w:noProof/>
          <w:sz w:val="22"/>
          <w:szCs w:val="22"/>
          <w:lang w:eastAsia="zh-CN"/>
        </w:rPr>
      </w:pPr>
      <w:hyperlink w:anchor="_Toc1169617" w:history="1">
        <w:r w:rsidR="00CC50F9" w:rsidRPr="00846282">
          <w:rPr>
            <w:rStyle w:val="a4"/>
            <w:noProof/>
          </w:rPr>
          <w:t>1.4.1</w:t>
        </w:r>
        <w:r w:rsidR="00CC50F9">
          <w:rPr>
            <w:rFonts w:asciiTheme="minorHAnsi" w:eastAsiaTheme="minorEastAsia" w:hAnsiTheme="minorHAnsi" w:cstheme="minorBidi"/>
            <w:noProof/>
            <w:sz w:val="22"/>
            <w:szCs w:val="22"/>
            <w:lang w:eastAsia="zh-CN"/>
          </w:rPr>
          <w:tab/>
        </w:r>
        <w:r w:rsidR="00CC50F9" w:rsidRPr="00846282">
          <w:rPr>
            <w:rStyle w:val="a4"/>
            <w:noProof/>
          </w:rPr>
          <w:t>Ausgang des Algorithmus</w:t>
        </w:r>
        <w:r w:rsidR="00CC50F9">
          <w:rPr>
            <w:noProof/>
            <w:webHidden/>
          </w:rPr>
          <w:tab/>
        </w:r>
        <w:r w:rsidR="00CC50F9">
          <w:rPr>
            <w:noProof/>
            <w:webHidden/>
          </w:rPr>
          <w:fldChar w:fldCharType="begin"/>
        </w:r>
        <w:r w:rsidR="00CC50F9">
          <w:rPr>
            <w:noProof/>
            <w:webHidden/>
          </w:rPr>
          <w:instrText xml:space="preserve"> PAGEREF _Toc1169617 \h </w:instrText>
        </w:r>
        <w:r w:rsidR="00CC50F9">
          <w:rPr>
            <w:noProof/>
            <w:webHidden/>
          </w:rPr>
        </w:r>
        <w:r w:rsidR="00CC50F9">
          <w:rPr>
            <w:noProof/>
            <w:webHidden/>
          </w:rPr>
          <w:fldChar w:fldCharType="separate"/>
        </w:r>
        <w:r w:rsidR="006E5B15">
          <w:rPr>
            <w:noProof/>
            <w:webHidden/>
          </w:rPr>
          <w:t>5</w:t>
        </w:r>
        <w:r w:rsidR="00CC50F9">
          <w:rPr>
            <w:noProof/>
            <w:webHidden/>
          </w:rPr>
          <w:fldChar w:fldCharType="end"/>
        </w:r>
      </w:hyperlink>
    </w:p>
    <w:p w14:paraId="47578770" w14:textId="60B21FCA" w:rsidR="00CC50F9" w:rsidRDefault="00521521">
      <w:pPr>
        <w:pStyle w:val="TOC3"/>
        <w:tabs>
          <w:tab w:val="left" w:pos="1100"/>
          <w:tab w:val="right" w:leader="dot" w:pos="8777"/>
        </w:tabs>
        <w:rPr>
          <w:rFonts w:asciiTheme="minorHAnsi" w:eastAsiaTheme="minorEastAsia" w:hAnsiTheme="minorHAnsi" w:cstheme="minorBidi"/>
          <w:noProof/>
          <w:sz w:val="22"/>
          <w:szCs w:val="22"/>
          <w:lang w:eastAsia="zh-CN"/>
        </w:rPr>
      </w:pPr>
      <w:hyperlink w:anchor="_Toc1169618" w:history="1">
        <w:r w:rsidR="00CC50F9" w:rsidRPr="00846282">
          <w:rPr>
            <w:rStyle w:val="a4"/>
            <w:noProof/>
          </w:rPr>
          <w:t>1.4.2</w:t>
        </w:r>
        <w:r w:rsidR="00CC50F9">
          <w:rPr>
            <w:rFonts w:asciiTheme="minorHAnsi" w:eastAsiaTheme="minorEastAsia" w:hAnsiTheme="minorHAnsi" w:cstheme="minorBidi"/>
            <w:noProof/>
            <w:sz w:val="22"/>
            <w:szCs w:val="22"/>
            <w:lang w:eastAsia="zh-CN"/>
          </w:rPr>
          <w:tab/>
        </w:r>
        <w:r w:rsidR="00CC50F9" w:rsidRPr="00846282">
          <w:rPr>
            <w:rStyle w:val="a4"/>
            <w:noProof/>
          </w:rPr>
          <w:t>Ausgang der Testsoftware</w:t>
        </w:r>
        <w:r w:rsidR="00CC50F9">
          <w:rPr>
            <w:noProof/>
            <w:webHidden/>
          </w:rPr>
          <w:tab/>
        </w:r>
        <w:r w:rsidR="00CC50F9">
          <w:rPr>
            <w:noProof/>
            <w:webHidden/>
          </w:rPr>
          <w:fldChar w:fldCharType="begin"/>
        </w:r>
        <w:r w:rsidR="00CC50F9">
          <w:rPr>
            <w:noProof/>
            <w:webHidden/>
          </w:rPr>
          <w:instrText xml:space="preserve"> PAGEREF _Toc1169618 \h </w:instrText>
        </w:r>
        <w:r w:rsidR="00CC50F9">
          <w:rPr>
            <w:noProof/>
            <w:webHidden/>
          </w:rPr>
        </w:r>
        <w:r w:rsidR="00CC50F9">
          <w:rPr>
            <w:noProof/>
            <w:webHidden/>
          </w:rPr>
          <w:fldChar w:fldCharType="separate"/>
        </w:r>
        <w:r w:rsidR="006E5B15">
          <w:rPr>
            <w:noProof/>
            <w:webHidden/>
          </w:rPr>
          <w:t>6</w:t>
        </w:r>
        <w:r w:rsidR="00CC50F9">
          <w:rPr>
            <w:noProof/>
            <w:webHidden/>
          </w:rPr>
          <w:fldChar w:fldCharType="end"/>
        </w:r>
      </w:hyperlink>
    </w:p>
    <w:p w14:paraId="03F3B71F" w14:textId="6E2275DC" w:rsidR="00CC50F9" w:rsidRDefault="00521521">
      <w:pPr>
        <w:pStyle w:val="TOC2"/>
        <w:tabs>
          <w:tab w:val="left" w:pos="880"/>
          <w:tab w:val="right" w:leader="dot" w:pos="8777"/>
        </w:tabs>
        <w:rPr>
          <w:rFonts w:asciiTheme="minorHAnsi" w:eastAsiaTheme="minorEastAsia" w:hAnsiTheme="minorHAnsi" w:cstheme="minorBidi"/>
          <w:noProof/>
          <w:sz w:val="22"/>
          <w:szCs w:val="22"/>
          <w:lang w:eastAsia="zh-CN"/>
        </w:rPr>
      </w:pPr>
      <w:hyperlink w:anchor="_Toc1169619" w:history="1">
        <w:r w:rsidR="00CC50F9" w:rsidRPr="00846282">
          <w:rPr>
            <w:rStyle w:val="a4"/>
            <w:noProof/>
          </w:rPr>
          <w:t>1.5</w:t>
        </w:r>
        <w:r w:rsidR="00CC50F9">
          <w:rPr>
            <w:rFonts w:asciiTheme="minorHAnsi" w:eastAsiaTheme="minorEastAsia" w:hAnsiTheme="minorHAnsi" w:cstheme="minorBidi"/>
            <w:noProof/>
            <w:sz w:val="22"/>
            <w:szCs w:val="22"/>
            <w:lang w:eastAsia="zh-CN"/>
          </w:rPr>
          <w:tab/>
        </w:r>
        <w:r w:rsidR="00CC50F9" w:rsidRPr="00846282">
          <w:rPr>
            <w:rStyle w:val="a4"/>
            <w:noProof/>
          </w:rPr>
          <w:t>Visualisierte daten</w:t>
        </w:r>
        <w:r w:rsidR="00CC50F9">
          <w:rPr>
            <w:noProof/>
            <w:webHidden/>
          </w:rPr>
          <w:tab/>
        </w:r>
        <w:r w:rsidR="00CC50F9">
          <w:rPr>
            <w:noProof/>
            <w:webHidden/>
          </w:rPr>
          <w:fldChar w:fldCharType="begin"/>
        </w:r>
        <w:r w:rsidR="00CC50F9">
          <w:rPr>
            <w:noProof/>
            <w:webHidden/>
          </w:rPr>
          <w:instrText xml:space="preserve"> PAGEREF _Toc1169619 \h </w:instrText>
        </w:r>
        <w:r w:rsidR="00CC50F9">
          <w:rPr>
            <w:noProof/>
            <w:webHidden/>
          </w:rPr>
        </w:r>
        <w:r w:rsidR="00CC50F9">
          <w:rPr>
            <w:noProof/>
            <w:webHidden/>
          </w:rPr>
          <w:fldChar w:fldCharType="separate"/>
        </w:r>
        <w:r w:rsidR="006E5B15">
          <w:rPr>
            <w:noProof/>
            <w:webHidden/>
          </w:rPr>
          <w:t>6</w:t>
        </w:r>
        <w:r w:rsidR="00CC50F9">
          <w:rPr>
            <w:noProof/>
            <w:webHidden/>
          </w:rPr>
          <w:fldChar w:fldCharType="end"/>
        </w:r>
      </w:hyperlink>
    </w:p>
    <w:p w14:paraId="37C4D529" w14:textId="7F79EF99" w:rsidR="00CC50F9" w:rsidRDefault="00521521">
      <w:pPr>
        <w:pStyle w:val="TOC3"/>
        <w:tabs>
          <w:tab w:val="left" w:pos="1100"/>
          <w:tab w:val="right" w:leader="dot" w:pos="8777"/>
        </w:tabs>
        <w:rPr>
          <w:rFonts w:asciiTheme="minorHAnsi" w:eastAsiaTheme="minorEastAsia" w:hAnsiTheme="minorHAnsi" w:cstheme="minorBidi"/>
          <w:noProof/>
          <w:sz w:val="22"/>
          <w:szCs w:val="22"/>
          <w:lang w:eastAsia="zh-CN"/>
        </w:rPr>
      </w:pPr>
      <w:hyperlink w:anchor="_Toc1169620" w:history="1">
        <w:r w:rsidR="00CC50F9" w:rsidRPr="00846282">
          <w:rPr>
            <w:rStyle w:val="a4"/>
            <w:noProof/>
          </w:rPr>
          <w:t>1.5.1</w:t>
        </w:r>
        <w:r w:rsidR="00CC50F9">
          <w:rPr>
            <w:rFonts w:asciiTheme="minorHAnsi" w:eastAsiaTheme="minorEastAsia" w:hAnsiTheme="minorHAnsi" w:cstheme="minorBidi"/>
            <w:noProof/>
            <w:sz w:val="22"/>
            <w:szCs w:val="22"/>
            <w:lang w:eastAsia="zh-CN"/>
          </w:rPr>
          <w:tab/>
        </w:r>
        <w:r w:rsidR="00CC50F9" w:rsidRPr="00846282">
          <w:rPr>
            <w:rStyle w:val="a4"/>
            <w:noProof/>
          </w:rPr>
          <w:t>Visualisierung der Punktwolken</w:t>
        </w:r>
        <w:r w:rsidR="00CC50F9">
          <w:rPr>
            <w:noProof/>
            <w:webHidden/>
          </w:rPr>
          <w:tab/>
        </w:r>
        <w:r w:rsidR="00CC50F9">
          <w:rPr>
            <w:noProof/>
            <w:webHidden/>
          </w:rPr>
          <w:fldChar w:fldCharType="begin"/>
        </w:r>
        <w:r w:rsidR="00CC50F9">
          <w:rPr>
            <w:noProof/>
            <w:webHidden/>
          </w:rPr>
          <w:instrText xml:space="preserve"> PAGEREF _Toc1169620 \h </w:instrText>
        </w:r>
        <w:r w:rsidR="00CC50F9">
          <w:rPr>
            <w:noProof/>
            <w:webHidden/>
          </w:rPr>
        </w:r>
        <w:r w:rsidR="00CC50F9">
          <w:rPr>
            <w:noProof/>
            <w:webHidden/>
          </w:rPr>
          <w:fldChar w:fldCharType="separate"/>
        </w:r>
        <w:r w:rsidR="006E5B15">
          <w:rPr>
            <w:noProof/>
            <w:webHidden/>
          </w:rPr>
          <w:t>6</w:t>
        </w:r>
        <w:r w:rsidR="00CC50F9">
          <w:rPr>
            <w:noProof/>
            <w:webHidden/>
          </w:rPr>
          <w:fldChar w:fldCharType="end"/>
        </w:r>
      </w:hyperlink>
    </w:p>
    <w:p w14:paraId="153268E1" w14:textId="3668354B" w:rsidR="00CC50F9" w:rsidRDefault="00521521">
      <w:pPr>
        <w:pStyle w:val="TOC3"/>
        <w:tabs>
          <w:tab w:val="left" w:pos="1100"/>
          <w:tab w:val="right" w:leader="dot" w:pos="8777"/>
        </w:tabs>
        <w:rPr>
          <w:rFonts w:asciiTheme="minorHAnsi" w:eastAsiaTheme="minorEastAsia" w:hAnsiTheme="minorHAnsi" w:cstheme="minorBidi"/>
          <w:noProof/>
          <w:sz w:val="22"/>
          <w:szCs w:val="22"/>
          <w:lang w:eastAsia="zh-CN"/>
        </w:rPr>
      </w:pPr>
      <w:hyperlink w:anchor="_Toc1169621" w:history="1">
        <w:r w:rsidR="00CC50F9" w:rsidRPr="00846282">
          <w:rPr>
            <w:rStyle w:val="a4"/>
            <w:noProof/>
          </w:rPr>
          <w:t>1.5.2</w:t>
        </w:r>
        <w:r w:rsidR="00CC50F9">
          <w:rPr>
            <w:rFonts w:asciiTheme="minorHAnsi" w:eastAsiaTheme="minorEastAsia" w:hAnsiTheme="minorHAnsi" w:cstheme="minorBidi"/>
            <w:noProof/>
            <w:sz w:val="22"/>
            <w:szCs w:val="22"/>
            <w:lang w:eastAsia="zh-CN"/>
          </w:rPr>
          <w:tab/>
        </w:r>
        <w:r w:rsidR="00CC50F9" w:rsidRPr="00846282">
          <w:rPr>
            <w:rStyle w:val="a4"/>
            <w:noProof/>
          </w:rPr>
          <w:t>Visualisierung der Testergebnisse</w:t>
        </w:r>
        <w:r w:rsidR="00CC50F9">
          <w:rPr>
            <w:noProof/>
            <w:webHidden/>
          </w:rPr>
          <w:tab/>
        </w:r>
        <w:r w:rsidR="00CC50F9">
          <w:rPr>
            <w:noProof/>
            <w:webHidden/>
          </w:rPr>
          <w:fldChar w:fldCharType="begin"/>
        </w:r>
        <w:r w:rsidR="00CC50F9">
          <w:rPr>
            <w:noProof/>
            <w:webHidden/>
          </w:rPr>
          <w:instrText xml:space="preserve"> PAGEREF _Toc1169621 \h </w:instrText>
        </w:r>
        <w:r w:rsidR="00CC50F9">
          <w:rPr>
            <w:noProof/>
            <w:webHidden/>
          </w:rPr>
        </w:r>
        <w:r w:rsidR="00CC50F9">
          <w:rPr>
            <w:noProof/>
            <w:webHidden/>
          </w:rPr>
          <w:fldChar w:fldCharType="separate"/>
        </w:r>
        <w:r w:rsidR="006E5B15">
          <w:rPr>
            <w:noProof/>
            <w:webHidden/>
          </w:rPr>
          <w:t>7</w:t>
        </w:r>
        <w:r w:rsidR="00CC50F9">
          <w:rPr>
            <w:noProof/>
            <w:webHidden/>
          </w:rPr>
          <w:fldChar w:fldCharType="end"/>
        </w:r>
      </w:hyperlink>
    </w:p>
    <w:p w14:paraId="49EE3131" w14:textId="34A95E25" w:rsidR="00CC50F9" w:rsidRDefault="00521521">
      <w:pPr>
        <w:pStyle w:val="TOC2"/>
        <w:tabs>
          <w:tab w:val="left" w:pos="880"/>
          <w:tab w:val="right" w:leader="dot" w:pos="8777"/>
        </w:tabs>
        <w:rPr>
          <w:rFonts w:asciiTheme="minorHAnsi" w:eastAsiaTheme="minorEastAsia" w:hAnsiTheme="minorHAnsi" w:cstheme="minorBidi"/>
          <w:noProof/>
          <w:sz w:val="22"/>
          <w:szCs w:val="22"/>
          <w:lang w:eastAsia="zh-CN"/>
        </w:rPr>
      </w:pPr>
      <w:hyperlink w:anchor="_Toc1169622" w:history="1">
        <w:r w:rsidR="00CC50F9" w:rsidRPr="00846282">
          <w:rPr>
            <w:rStyle w:val="a4"/>
            <w:noProof/>
          </w:rPr>
          <w:t>1.6</w:t>
        </w:r>
        <w:r w:rsidR="00CC50F9">
          <w:rPr>
            <w:rFonts w:asciiTheme="minorHAnsi" w:eastAsiaTheme="minorEastAsia" w:hAnsiTheme="minorHAnsi" w:cstheme="minorBidi"/>
            <w:noProof/>
            <w:sz w:val="22"/>
            <w:szCs w:val="22"/>
            <w:lang w:eastAsia="zh-CN"/>
          </w:rPr>
          <w:tab/>
        </w:r>
        <w:r w:rsidR="00CC50F9" w:rsidRPr="00846282">
          <w:rPr>
            <w:rStyle w:val="a4"/>
            <w:noProof/>
          </w:rPr>
          <w:t>Parameter</w:t>
        </w:r>
        <w:r w:rsidR="00CC50F9">
          <w:rPr>
            <w:noProof/>
            <w:webHidden/>
          </w:rPr>
          <w:tab/>
        </w:r>
        <w:r w:rsidR="00CC50F9">
          <w:rPr>
            <w:noProof/>
            <w:webHidden/>
          </w:rPr>
          <w:fldChar w:fldCharType="begin"/>
        </w:r>
        <w:r w:rsidR="00CC50F9">
          <w:rPr>
            <w:noProof/>
            <w:webHidden/>
          </w:rPr>
          <w:instrText xml:space="preserve"> PAGEREF _Toc1169622 \h </w:instrText>
        </w:r>
        <w:r w:rsidR="00CC50F9">
          <w:rPr>
            <w:noProof/>
            <w:webHidden/>
          </w:rPr>
        </w:r>
        <w:r w:rsidR="00CC50F9">
          <w:rPr>
            <w:noProof/>
            <w:webHidden/>
          </w:rPr>
          <w:fldChar w:fldCharType="separate"/>
        </w:r>
        <w:r w:rsidR="006E5B15">
          <w:rPr>
            <w:noProof/>
            <w:webHidden/>
          </w:rPr>
          <w:t>8</w:t>
        </w:r>
        <w:r w:rsidR="00CC50F9">
          <w:rPr>
            <w:noProof/>
            <w:webHidden/>
          </w:rPr>
          <w:fldChar w:fldCharType="end"/>
        </w:r>
      </w:hyperlink>
    </w:p>
    <w:p w14:paraId="51E1FA25" w14:textId="2EE91491" w:rsidR="00CC50F9" w:rsidRDefault="00521521">
      <w:pPr>
        <w:pStyle w:val="TOC3"/>
        <w:tabs>
          <w:tab w:val="left" w:pos="1100"/>
          <w:tab w:val="right" w:leader="dot" w:pos="8777"/>
        </w:tabs>
        <w:rPr>
          <w:rFonts w:asciiTheme="minorHAnsi" w:eastAsiaTheme="minorEastAsia" w:hAnsiTheme="minorHAnsi" w:cstheme="minorBidi"/>
          <w:noProof/>
          <w:sz w:val="22"/>
          <w:szCs w:val="22"/>
          <w:lang w:eastAsia="zh-CN"/>
        </w:rPr>
      </w:pPr>
      <w:hyperlink w:anchor="_Toc1169623" w:history="1">
        <w:r w:rsidR="00CC50F9" w:rsidRPr="00846282">
          <w:rPr>
            <w:rStyle w:val="a4"/>
            <w:noProof/>
          </w:rPr>
          <w:t>1.6.1</w:t>
        </w:r>
        <w:r w:rsidR="00CC50F9">
          <w:rPr>
            <w:rFonts w:asciiTheme="minorHAnsi" w:eastAsiaTheme="minorEastAsia" w:hAnsiTheme="minorHAnsi" w:cstheme="minorBidi"/>
            <w:noProof/>
            <w:sz w:val="22"/>
            <w:szCs w:val="22"/>
            <w:lang w:eastAsia="zh-CN"/>
          </w:rPr>
          <w:tab/>
        </w:r>
        <w:r w:rsidR="00CC50F9" w:rsidRPr="00846282">
          <w:rPr>
            <w:rStyle w:val="a4"/>
            <w:noProof/>
          </w:rPr>
          <w:t>Parameter für das Testbench</w:t>
        </w:r>
        <w:r w:rsidR="00CC50F9">
          <w:rPr>
            <w:noProof/>
            <w:webHidden/>
          </w:rPr>
          <w:tab/>
        </w:r>
        <w:r w:rsidR="00CC50F9">
          <w:rPr>
            <w:noProof/>
            <w:webHidden/>
          </w:rPr>
          <w:fldChar w:fldCharType="begin"/>
        </w:r>
        <w:r w:rsidR="00CC50F9">
          <w:rPr>
            <w:noProof/>
            <w:webHidden/>
          </w:rPr>
          <w:instrText xml:space="preserve"> PAGEREF _Toc1169623 \h </w:instrText>
        </w:r>
        <w:r w:rsidR="00CC50F9">
          <w:rPr>
            <w:noProof/>
            <w:webHidden/>
          </w:rPr>
        </w:r>
        <w:r w:rsidR="00CC50F9">
          <w:rPr>
            <w:noProof/>
            <w:webHidden/>
          </w:rPr>
          <w:fldChar w:fldCharType="separate"/>
        </w:r>
        <w:r w:rsidR="006E5B15">
          <w:rPr>
            <w:noProof/>
            <w:webHidden/>
          </w:rPr>
          <w:t>8</w:t>
        </w:r>
        <w:r w:rsidR="00CC50F9">
          <w:rPr>
            <w:noProof/>
            <w:webHidden/>
          </w:rPr>
          <w:fldChar w:fldCharType="end"/>
        </w:r>
      </w:hyperlink>
    </w:p>
    <w:p w14:paraId="65463302" w14:textId="69C6DBA7" w:rsidR="00CC50F9" w:rsidRDefault="00521521">
      <w:pPr>
        <w:pStyle w:val="TOC3"/>
        <w:tabs>
          <w:tab w:val="left" w:pos="1100"/>
          <w:tab w:val="right" w:leader="dot" w:pos="8777"/>
        </w:tabs>
        <w:rPr>
          <w:rFonts w:asciiTheme="minorHAnsi" w:eastAsiaTheme="minorEastAsia" w:hAnsiTheme="minorHAnsi" w:cstheme="minorBidi"/>
          <w:noProof/>
          <w:sz w:val="22"/>
          <w:szCs w:val="22"/>
          <w:lang w:eastAsia="zh-CN"/>
        </w:rPr>
      </w:pPr>
      <w:hyperlink w:anchor="_Toc1169624" w:history="1">
        <w:r w:rsidR="00CC50F9" w:rsidRPr="00846282">
          <w:rPr>
            <w:rStyle w:val="a4"/>
            <w:noProof/>
          </w:rPr>
          <w:t>1.6.2</w:t>
        </w:r>
        <w:r w:rsidR="00CC50F9">
          <w:rPr>
            <w:rFonts w:asciiTheme="minorHAnsi" w:eastAsiaTheme="minorEastAsia" w:hAnsiTheme="minorHAnsi" w:cstheme="minorBidi"/>
            <w:noProof/>
            <w:sz w:val="22"/>
            <w:szCs w:val="22"/>
            <w:lang w:eastAsia="zh-CN"/>
          </w:rPr>
          <w:tab/>
        </w:r>
        <w:r w:rsidR="00CC50F9" w:rsidRPr="00846282">
          <w:rPr>
            <w:rStyle w:val="a4"/>
            <w:noProof/>
          </w:rPr>
          <w:t>Parameter für den SCP-Algorithmus</w:t>
        </w:r>
        <w:r w:rsidR="00CC50F9">
          <w:rPr>
            <w:noProof/>
            <w:webHidden/>
          </w:rPr>
          <w:tab/>
        </w:r>
        <w:r w:rsidR="00CC50F9">
          <w:rPr>
            <w:noProof/>
            <w:webHidden/>
          </w:rPr>
          <w:fldChar w:fldCharType="begin"/>
        </w:r>
        <w:r w:rsidR="00CC50F9">
          <w:rPr>
            <w:noProof/>
            <w:webHidden/>
          </w:rPr>
          <w:instrText xml:space="preserve"> PAGEREF _Toc1169624 \h </w:instrText>
        </w:r>
        <w:r w:rsidR="00CC50F9">
          <w:rPr>
            <w:noProof/>
            <w:webHidden/>
          </w:rPr>
        </w:r>
        <w:r w:rsidR="00CC50F9">
          <w:rPr>
            <w:noProof/>
            <w:webHidden/>
          </w:rPr>
          <w:fldChar w:fldCharType="separate"/>
        </w:r>
        <w:r w:rsidR="006E5B15">
          <w:rPr>
            <w:noProof/>
            <w:webHidden/>
          </w:rPr>
          <w:t>8</w:t>
        </w:r>
        <w:r w:rsidR="00CC50F9">
          <w:rPr>
            <w:noProof/>
            <w:webHidden/>
          </w:rPr>
          <w:fldChar w:fldCharType="end"/>
        </w:r>
      </w:hyperlink>
    </w:p>
    <w:p w14:paraId="511FBE33" w14:textId="5E20C447" w:rsidR="00CC50F9" w:rsidRDefault="00521521">
      <w:pPr>
        <w:pStyle w:val="TOC2"/>
        <w:tabs>
          <w:tab w:val="left" w:pos="880"/>
          <w:tab w:val="right" w:leader="dot" w:pos="8777"/>
        </w:tabs>
        <w:rPr>
          <w:rFonts w:asciiTheme="minorHAnsi" w:eastAsiaTheme="minorEastAsia" w:hAnsiTheme="minorHAnsi" w:cstheme="minorBidi"/>
          <w:noProof/>
          <w:sz w:val="22"/>
          <w:szCs w:val="22"/>
          <w:lang w:eastAsia="zh-CN"/>
        </w:rPr>
      </w:pPr>
      <w:hyperlink w:anchor="_Toc1169625" w:history="1">
        <w:r w:rsidR="00CC50F9" w:rsidRPr="00846282">
          <w:rPr>
            <w:rStyle w:val="a4"/>
            <w:noProof/>
          </w:rPr>
          <w:t>1.7</w:t>
        </w:r>
        <w:r w:rsidR="00CC50F9">
          <w:rPr>
            <w:rFonts w:asciiTheme="minorHAnsi" w:eastAsiaTheme="minorEastAsia" w:hAnsiTheme="minorHAnsi" w:cstheme="minorBidi"/>
            <w:noProof/>
            <w:sz w:val="22"/>
            <w:szCs w:val="22"/>
            <w:lang w:eastAsia="zh-CN"/>
          </w:rPr>
          <w:tab/>
        </w:r>
        <w:r w:rsidR="00CC50F9" w:rsidRPr="00846282">
          <w:rPr>
            <w:rStyle w:val="a4"/>
            <w:noProof/>
          </w:rPr>
          <w:t>Implementierung des Algorithmus</w:t>
        </w:r>
        <w:r w:rsidR="00CC50F9">
          <w:rPr>
            <w:noProof/>
            <w:webHidden/>
          </w:rPr>
          <w:tab/>
        </w:r>
        <w:r w:rsidR="00CC50F9">
          <w:rPr>
            <w:noProof/>
            <w:webHidden/>
          </w:rPr>
          <w:fldChar w:fldCharType="begin"/>
        </w:r>
        <w:r w:rsidR="00CC50F9">
          <w:rPr>
            <w:noProof/>
            <w:webHidden/>
          </w:rPr>
          <w:instrText xml:space="preserve"> PAGEREF _Toc1169625 \h </w:instrText>
        </w:r>
        <w:r w:rsidR="00CC50F9">
          <w:rPr>
            <w:noProof/>
            <w:webHidden/>
          </w:rPr>
        </w:r>
        <w:r w:rsidR="00CC50F9">
          <w:rPr>
            <w:noProof/>
            <w:webHidden/>
          </w:rPr>
          <w:fldChar w:fldCharType="separate"/>
        </w:r>
        <w:r w:rsidR="006E5B15">
          <w:rPr>
            <w:noProof/>
            <w:webHidden/>
          </w:rPr>
          <w:t>8</w:t>
        </w:r>
        <w:r w:rsidR="00CC50F9">
          <w:rPr>
            <w:noProof/>
            <w:webHidden/>
          </w:rPr>
          <w:fldChar w:fldCharType="end"/>
        </w:r>
      </w:hyperlink>
    </w:p>
    <w:p w14:paraId="49D088A3" w14:textId="4658669D" w:rsidR="00CC50F9" w:rsidRDefault="00521521">
      <w:pPr>
        <w:pStyle w:val="TOC3"/>
        <w:tabs>
          <w:tab w:val="left" w:pos="1100"/>
          <w:tab w:val="right" w:leader="dot" w:pos="8777"/>
        </w:tabs>
        <w:rPr>
          <w:rFonts w:asciiTheme="minorHAnsi" w:eastAsiaTheme="minorEastAsia" w:hAnsiTheme="minorHAnsi" w:cstheme="minorBidi"/>
          <w:noProof/>
          <w:sz w:val="22"/>
          <w:szCs w:val="22"/>
          <w:lang w:eastAsia="zh-CN"/>
        </w:rPr>
      </w:pPr>
      <w:hyperlink w:anchor="_Toc1169626" w:history="1">
        <w:r w:rsidR="00CC50F9" w:rsidRPr="00846282">
          <w:rPr>
            <w:rStyle w:val="a4"/>
            <w:noProof/>
          </w:rPr>
          <w:t>1.7.1</w:t>
        </w:r>
        <w:r w:rsidR="00CC50F9">
          <w:rPr>
            <w:rFonts w:asciiTheme="minorHAnsi" w:eastAsiaTheme="minorEastAsia" w:hAnsiTheme="minorHAnsi" w:cstheme="minorBidi"/>
            <w:noProof/>
            <w:sz w:val="22"/>
            <w:szCs w:val="22"/>
            <w:lang w:eastAsia="zh-CN"/>
          </w:rPr>
          <w:tab/>
        </w:r>
        <w:r w:rsidR="00CC50F9" w:rsidRPr="00846282">
          <w:rPr>
            <w:rStyle w:val="a4"/>
            <w:noProof/>
          </w:rPr>
          <w:t>Testbench</w:t>
        </w:r>
        <w:r w:rsidR="00CC50F9">
          <w:rPr>
            <w:noProof/>
            <w:webHidden/>
          </w:rPr>
          <w:tab/>
        </w:r>
        <w:r w:rsidR="00CC50F9">
          <w:rPr>
            <w:noProof/>
            <w:webHidden/>
          </w:rPr>
          <w:fldChar w:fldCharType="begin"/>
        </w:r>
        <w:r w:rsidR="00CC50F9">
          <w:rPr>
            <w:noProof/>
            <w:webHidden/>
          </w:rPr>
          <w:instrText xml:space="preserve"> PAGEREF _Toc1169626 \h </w:instrText>
        </w:r>
        <w:r w:rsidR="00CC50F9">
          <w:rPr>
            <w:noProof/>
            <w:webHidden/>
          </w:rPr>
        </w:r>
        <w:r w:rsidR="00CC50F9">
          <w:rPr>
            <w:noProof/>
            <w:webHidden/>
          </w:rPr>
          <w:fldChar w:fldCharType="separate"/>
        </w:r>
        <w:r w:rsidR="006E5B15">
          <w:rPr>
            <w:noProof/>
            <w:webHidden/>
          </w:rPr>
          <w:t>8</w:t>
        </w:r>
        <w:r w:rsidR="00CC50F9">
          <w:rPr>
            <w:noProof/>
            <w:webHidden/>
          </w:rPr>
          <w:fldChar w:fldCharType="end"/>
        </w:r>
      </w:hyperlink>
    </w:p>
    <w:p w14:paraId="6016B472" w14:textId="782A2439" w:rsidR="00CC50F9" w:rsidRDefault="00521521">
      <w:pPr>
        <w:pStyle w:val="TOC3"/>
        <w:tabs>
          <w:tab w:val="left" w:pos="1100"/>
          <w:tab w:val="right" w:leader="dot" w:pos="8777"/>
        </w:tabs>
        <w:rPr>
          <w:rFonts w:asciiTheme="minorHAnsi" w:eastAsiaTheme="minorEastAsia" w:hAnsiTheme="minorHAnsi" w:cstheme="minorBidi"/>
          <w:noProof/>
          <w:sz w:val="22"/>
          <w:szCs w:val="22"/>
          <w:lang w:eastAsia="zh-CN"/>
        </w:rPr>
      </w:pPr>
      <w:hyperlink w:anchor="_Toc1169627" w:history="1">
        <w:r w:rsidR="00CC50F9" w:rsidRPr="00846282">
          <w:rPr>
            <w:rStyle w:val="a4"/>
            <w:noProof/>
          </w:rPr>
          <w:t>1.7.2</w:t>
        </w:r>
        <w:r w:rsidR="00CC50F9">
          <w:rPr>
            <w:rFonts w:asciiTheme="minorHAnsi" w:eastAsiaTheme="minorEastAsia" w:hAnsiTheme="minorHAnsi" w:cstheme="minorBidi"/>
            <w:noProof/>
            <w:sz w:val="22"/>
            <w:szCs w:val="22"/>
            <w:lang w:eastAsia="zh-CN"/>
          </w:rPr>
          <w:tab/>
        </w:r>
        <w:r w:rsidR="00CC50F9" w:rsidRPr="00846282">
          <w:rPr>
            <w:rStyle w:val="a4"/>
            <w:noProof/>
          </w:rPr>
          <w:t>SCP-Algorithmus</w:t>
        </w:r>
        <w:r w:rsidR="00CC50F9">
          <w:rPr>
            <w:noProof/>
            <w:webHidden/>
          </w:rPr>
          <w:tab/>
        </w:r>
        <w:r w:rsidR="00CC50F9">
          <w:rPr>
            <w:noProof/>
            <w:webHidden/>
          </w:rPr>
          <w:fldChar w:fldCharType="begin"/>
        </w:r>
        <w:r w:rsidR="00CC50F9">
          <w:rPr>
            <w:noProof/>
            <w:webHidden/>
          </w:rPr>
          <w:instrText xml:space="preserve"> PAGEREF _Toc1169627 \h </w:instrText>
        </w:r>
        <w:r w:rsidR="00CC50F9">
          <w:rPr>
            <w:noProof/>
            <w:webHidden/>
          </w:rPr>
        </w:r>
        <w:r w:rsidR="00CC50F9">
          <w:rPr>
            <w:noProof/>
            <w:webHidden/>
          </w:rPr>
          <w:fldChar w:fldCharType="separate"/>
        </w:r>
        <w:r w:rsidR="006E5B15">
          <w:rPr>
            <w:noProof/>
            <w:webHidden/>
          </w:rPr>
          <w:t>8</w:t>
        </w:r>
        <w:r w:rsidR="00CC50F9">
          <w:rPr>
            <w:noProof/>
            <w:webHidden/>
          </w:rPr>
          <w:fldChar w:fldCharType="end"/>
        </w:r>
      </w:hyperlink>
    </w:p>
    <w:p w14:paraId="62157472" w14:textId="7465D6C4" w:rsidR="00CC50F9" w:rsidRDefault="00521521">
      <w:pPr>
        <w:pStyle w:val="TOC3"/>
        <w:tabs>
          <w:tab w:val="left" w:pos="1100"/>
          <w:tab w:val="right" w:leader="dot" w:pos="8777"/>
        </w:tabs>
        <w:rPr>
          <w:rFonts w:asciiTheme="minorHAnsi" w:eastAsiaTheme="minorEastAsia" w:hAnsiTheme="minorHAnsi" w:cstheme="minorBidi"/>
          <w:noProof/>
          <w:sz w:val="22"/>
          <w:szCs w:val="22"/>
          <w:lang w:eastAsia="zh-CN"/>
        </w:rPr>
      </w:pPr>
      <w:hyperlink w:anchor="_Toc1169628" w:history="1">
        <w:r w:rsidR="00CC50F9" w:rsidRPr="00846282">
          <w:rPr>
            <w:rStyle w:val="a4"/>
            <w:noProof/>
          </w:rPr>
          <w:t>1.7.3</w:t>
        </w:r>
        <w:r w:rsidR="00CC50F9">
          <w:rPr>
            <w:rFonts w:asciiTheme="minorHAnsi" w:eastAsiaTheme="minorEastAsia" w:hAnsiTheme="minorHAnsi" w:cstheme="minorBidi"/>
            <w:noProof/>
            <w:sz w:val="22"/>
            <w:szCs w:val="22"/>
            <w:lang w:eastAsia="zh-CN"/>
          </w:rPr>
          <w:tab/>
        </w:r>
        <w:r w:rsidR="00CC50F9" w:rsidRPr="00846282">
          <w:rPr>
            <w:rStyle w:val="a4"/>
            <w:noProof/>
          </w:rPr>
          <w:t>Main-Funktion</w:t>
        </w:r>
        <w:r w:rsidR="00CC50F9">
          <w:rPr>
            <w:noProof/>
            <w:webHidden/>
          </w:rPr>
          <w:tab/>
        </w:r>
        <w:r w:rsidR="00CC50F9">
          <w:rPr>
            <w:noProof/>
            <w:webHidden/>
          </w:rPr>
          <w:fldChar w:fldCharType="begin"/>
        </w:r>
        <w:r w:rsidR="00CC50F9">
          <w:rPr>
            <w:noProof/>
            <w:webHidden/>
          </w:rPr>
          <w:instrText xml:space="preserve"> PAGEREF _Toc1169628 \h </w:instrText>
        </w:r>
        <w:r w:rsidR="00CC50F9">
          <w:rPr>
            <w:noProof/>
            <w:webHidden/>
          </w:rPr>
        </w:r>
        <w:r w:rsidR="00CC50F9">
          <w:rPr>
            <w:noProof/>
            <w:webHidden/>
          </w:rPr>
          <w:fldChar w:fldCharType="separate"/>
        </w:r>
        <w:r w:rsidR="006E5B15">
          <w:rPr>
            <w:noProof/>
            <w:webHidden/>
          </w:rPr>
          <w:t>9</w:t>
        </w:r>
        <w:r w:rsidR="00CC50F9">
          <w:rPr>
            <w:noProof/>
            <w:webHidden/>
          </w:rPr>
          <w:fldChar w:fldCharType="end"/>
        </w:r>
      </w:hyperlink>
    </w:p>
    <w:p w14:paraId="6C211CFE" w14:textId="01CD0240" w:rsidR="00CC50F9" w:rsidRDefault="00521521">
      <w:pPr>
        <w:pStyle w:val="TOC3"/>
        <w:tabs>
          <w:tab w:val="left" w:pos="1100"/>
          <w:tab w:val="right" w:leader="dot" w:pos="8777"/>
        </w:tabs>
        <w:rPr>
          <w:rFonts w:asciiTheme="minorHAnsi" w:eastAsiaTheme="minorEastAsia" w:hAnsiTheme="minorHAnsi" w:cstheme="minorBidi"/>
          <w:noProof/>
          <w:sz w:val="22"/>
          <w:szCs w:val="22"/>
          <w:lang w:eastAsia="zh-CN"/>
        </w:rPr>
      </w:pPr>
      <w:hyperlink w:anchor="_Toc1169629" w:history="1">
        <w:r w:rsidR="00CC50F9" w:rsidRPr="00846282">
          <w:rPr>
            <w:rStyle w:val="a4"/>
            <w:noProof/>
          </w:rPr>
          <w:t>1.7.4</w:t>
        </w:r>
        <w:r w:rsidR="00CC50F9">
          <w:rPr>
            <w:rFonts w:asciiTheme="minorHAnsi" w:eastAsiaTheme="minorEastAsia" w:hAnsiTheme="minorHAnsi" w:cstheme="minorBidi"/>
            <w:noProof/>
            <w:sz w:val="22"/>
            <w:szCs w:val="22"/>
            <w:lang w:eastAsia="zh-CN"/>
          </w:rPr>
          <w:tab/>
        </w:r>
        <w:r w:rsidR="00CC50F9" w:rsidRPr="00846282">
          <w:rPr>
            <w:rStyle w:val="a4"/>
            <w:noProof/>
          </w:rPr>
          <w:t>Testen mit anderen Punktwolkentypen</w:t>
        </w:r>
        <w:r w:rsidR="00CC50F9">
          <w:rPr>
            <w:noProof/>
            <w:webHidden/>
          </w:rPr>
          <w:tab/>
        </w:r>
        <w:r w:rsidR="00CC50F9">
          <w:rPr>
            <w:noProof/>
            <w:webHidden/>
          </w:rPr>
          <w:fldChar w:fldCharType="begin"/>
        </w:r>
        <w:r w:rsidR="00CC50F9">
          <w:rPr>
            <w:noProof/>
            <w:webHidden/>
          </w:rPr>
          <w:instrText xml:space="preserve"> PAGEREF _Toc1169629 \h </w:instrText>
        </w:r>
        <w:r w:rsidR="00CC50F9">
          <w:rPr>
            <w:noProof/>
            <w:webHidden/>
          </w:rPr>
        </w:r>
        <w:r w:rsidR="00CC50F9">
          <w:rPr>
            <w:noProof/>
            <w:webHidden/>
          </w:rPr>
          <w:fldChar w:fldCharType="separate"/>
        </w:r>
        <w:r w:rsidR="006E5B15">
          <w:rPr>
            <w:noProof/>
            <w:webHidden/>
          </w:rPr>
          <w:t>9</w:t>
        </w:r>
        <w:r w:rsidR="00CC50F9">
          <w:rPr>
            <w:noProof/>
            <w:webHidden/>
          </w:rPr>
          <w:fldChar w:fldCharType="end"/>
        </w:r>
      </w:hyperlink>
    </w:p>
    <w:p w14:paraId="4D622579" w14:textId="0623BFEC" w:rsidR="00CC50F9" w:rsidRDefault="00521521">
      <w:pPr>
        <w:pStyle w:val="TOC3"/>
        <w:tabs>
          <w:tab w:val="left" w:pos="1100"/>
          <w:tab w:val="right" w:leader="dot" w:pos="8777"/>
        </w:tabs>
        <w:rPr>
          <w:rFonts w:asciiTheme="minorHAnsi" w:eastAsiaTheme="minorEastAsia" w:hAnsiTheme="minorHAnsi" w:cstheme="minorBidi"/>
          <w:noProof/>
          <w:sz w:val="22"/>
          <w:szCs w:val="22"/>
          <w:lang w:eastAsia="zh-CN"/>
        </w:rPr>
      </w:pPr>
      <w:hyperlink w:anchor="_Toc1169630" w:history="1">
        <w:r w:rsidR="00CC50F9" w:rsidRPr="00846282">
          <w:rPr>
            <w:rStyle w:val="a4"/>
            <w:noProof/>
          </w:rPr>
          <w:t>1.7.5</w:t>
        </w:r>
        <w:r w:rsidR="00CC50F9">
          <w:rPr>
            <w:rFonts w:asciiTheme="minorHAnsi" w:eastAsiaTheme="minorEastAsia" w:hAnsiTheme="minorHAnsi" w:cstheme="minorBidi"/>
            <w:noProof/>
            <w:sz w:val="22"/>
            <w:szCs w:val="22"/>
            <w:lang w:eastAsia="zh-CN"/>
          </w:rPr>
          <w:tab/>
        </w:r>
        <w:r w:rsidR="00CC50F9" w:rsidRPr="00846282">
          <w:rPr>
            <w:rStyle w:val="a4"/>
            <w:noProof/>
          </w:rPr>
          <w:t>Hinzufügen weitere Registrierungsalgorithmen</w:t>
        </w:r>
        <w:r w:rsidR="00CC50F9">
          <w:rPr>
            <w:noProof/>
            <w:webHidden/>
          </w:rPr>
          <w:tab/>
        </w:r>
        <w:r w:rsidR="00CC50F9">
          <w:rPr>
            <w:noProof/>
            <w:webHidden/>
          </w:rPr>
          <w:fldChar w:fldCharType="begin"/>
        </w:r>
        <w:r w:rsidR="00CC50F9">
          <w:rPr>
            <w:noProof/>
            <w:webHidden/>
          </w:rPr>
          <w:instrText xml:space="preserve"> PAGEREF _Toc1169630 \h </w:instrText>
        </w:r>
        <w:r w:rsidR="00CC50F9">
          <w:rPr>
            <w:noProof/>
            <w:webHidden/>
          </w:rPr>
        </w:r>
        <w:r w:rsidR="00CC50F9">
          <w:rPr>
            <w:noProof/>
            <w:webHidden/>
          </w:rPr>
          <w:fldChar w:fldCharType="separate"/>
        </w:r>
        <w:r w:rsidR="006E5B15">
          <w:rPr>
            <w:noProof/>
            <w:webHidden/>
          </w:rPr>
          <w:t>9</w:t>
        </w:r>
        <w:r w:rsidR="00CC50F9">
          <w:rPr>
            <w:noProof/>
            <w:webHidden/>
          </w:rPr>
          <w:fldChar w:fldCharType="end"/>
        </w:r>
      </w:hyperlink>
    </w:p>
    <w:p w14:paraId="49446DB2" w14:textId="554D4B7A" w:rsidR="00CC50F9" w:rsidRDefault="00521521">
      <w:pPr>
        <w:pStyle w:val="TOC2"/>
        <w:tabs>
          <w:tab w:val="left" w:pos="880"/>
          <w:tab w:val="right" w:leader="dot" w:pos="8777"/>
        </w:tabs>
        <w:rPr>
          <w:rFonts w:asciiTheme="minorHAnsi" w:eastAsiaTheme="minorEastAsia" w:hAnsiTheme="minorHAnsi" w:cstheme="minorBidi"/>
          <w:noProof/>
          <w:sz w:val="22"/>
          <w:szCs w:val="22"/>
          <w:lang w:eastAsia="zh-CN"/>
        </w:rPr>
      </w:pPr>
      <w:hyperlink w:anchor="_Toc1169631" w:history="1">
        <w:r w:rsidR="00CC50F9" w:rsidRPr="00846282">
          <w:rPr>
            <w:rStyle w:val="a4"/>
            <w:noProof/>
          </w:rPr>
          <w:t>1.8</w:t>
        </w:r>
        <w:r w:rsidR="00CC50F9">
          <w:rPr>
            <w:rFonts w:asciiTheme="minorHAnsi" w:eastAsiaTheme="minorEastAsia" w:hAnsiTheme="minorHAnsi" w:cstheme="minorBidi"/>
            <w:noProof/>
            <w:sz w:val="22"/>
            <w:szCs w:val="22"/>
            <w:lang w:eastAsia="zh-CN"/>
          </w:rPr>
          <w:tab/>
        </w:r>
        <w:r w:rsidR="00CC50F9" w:rsidRPr="00846282">
          <w:rPr>
            <w:rStyle w:val="a4"/>
            <w:noProof/>
          </w:rPr>
          <w:t>Testablauf</w:t>
        </w:r>
        <w:r w:rsidR="00CC50F9">
          <w:rPr>
            <w:noProof/>
            <w:webHidden/>
          </w:rPr>
          <w:tab/>
        </w:r>
        <w:r w:rsidR="00CC50F9">
          <w:rPr>
            <w:noProof/>
            <w:webHidden/>
          </w:rPr>
          <w:fldChar w:fldCharType="begin"/>
        </w:r>
        <w:r w:rsidR="00CC50F9">
          <w:rPr>
            <w:noProof/>
            <w:webHidden/>
          </w:rPr>
          <w:instrText xml:space="preserve"> PAGEREF _Toc1169631 \h </w:instrText>
        </w:r>
        <w:r w:rsidR="00CC50F9">
          <w:rPr>
            <w:noProof/>
            <w:webHidden/>
          </w:rPr>
        </w:r>
        <w:r w:rsidR="00CC50F9">
          <w:rPr>
            <w:noProof/>
            <w:webHidden/>
          </w:rPr>
          <w:fldChar w:fldCharType="separate"/>
        </w:r>
        <w:r w:rsidR="006E5B15">
          <w:rPr>
            <w:noProof/>
            <w:webHidden/>
          </w:rPr>
          <w:t>9</w:t>
        </w:r>
        <w:r w:rsidR="00CC50F9">
          <w:rPr>
            <w:noProof/>
            <w:webHidden/>
          </w:rPr>
          <w:fldChar w:fldCharType="end"/>
        </w:r>
      </w:hyperlink>
    </w:p>
    <w:p w14:paraId="61311E3A" w14:textId="1646137F" w:rsidR="00CC50F9" w:rsidRDefault="00521521">
      <w:pPr>
        <w:pStyle w:val="TOC3"/>
        <w:tabs>
          <w:tab w:val="left" w:pos="1100"/>
          <w:tab w:val="right" w:leader="dot" w:pos="8777"/>
        </w:tabs>
        <w:rPr>
          <w:rFonts w:asciiTheme="minorHAnsi" w:eastAsiaTheme="minorEastAsia" w:hAnsiTheme="minorHAnsi" w:cstheme="minorBidi"/>
          <w:noProof/>
          <w:sz w:val="22"/>
          <w:szCs w:val="22"/>
          <w:lang w:eastAsia="zh-CN"/>
        </w:rPr>
      </w:pPr>
      <w:hyperlink w:anchor="_Toc1169632" w:history="1">
        <w:r w:rsidR="00CC50F9" w:rsidRPr="00846282">
          <w:rPr>
            <w:rStyle w:val="a4"/>
            <w:noProof/>
          </w:rPr>
          <w:t>1.8.1</w:t>
        </w:r>
        <w:r w:rsidR="00CC50F9">
          <w:rPr>
            <w:rFonts w:asciiTheme="minorHAnsi" w:eastAsiaTheme="minorEastAsia" w:hAnsiTheme="minorHAnsi" w:cstheme="minorBidi"/>
            <w:noProof/>
            <w:sz w:val="22"/>
            <w:szCs w:val="22"/>
            <w:lang w:eastAsia="zh-CN"/>
          </w:rPr>
          <w:tab/>
        </w:r>
        <w:r w:rsidR="00CC50F9" w:rsidRPr="00846282">
          <w:rPr>
            <w:rStyle w:val="a4"/>
            <w:noProof/>
          </w:rPr>
          <w:t>Testbench</w:t>
        </w:r>
        <w:r w:rsidR="00CC50F9">
          <w:rPr>
            <w:noProof/>
            <w:webHidden/>
          </w:rPr>
          <w:tab/>
        </w:r>
        <w:r w:rsidR="00CC50F9">
          <w:rPr>
            <w:noProof/>
            <w:webHidden/>
          </w:rPr>
          <w:fldChar w:fldCharType="begin"/>
        </w:r>
        <w:r w:rsidR="00CC50F9">
          <w:rPr>
            <w:noProof/>
            <w:webHidden/>
          </w:rPr>
          <w:instrText xml:space="preserve"> PAGEREF _Toc1169632 \h </w:instrText>
        </w:r>
        <w:r w:rsidR="00CC50F9">
          <w:rPr>
            <w:noProof/>
            <w:webHidden/>
          </w:rPr>
        </w:r>
        <w:r w:rsidR="00CC50F9">
          <w:rPr>
            <w:noProof/>
            <w:webHidden/>
          </w:rPr>
          <w:fldChar w:fldCharType="separate"/>
        </w:r>
        <w:r w:rsidR="006E5B15">
          <w:rPr>
            <w:noProof/>
            <w:webHidden/>
          </w:rPr>
          <w:t>9</w:t>
        </w:r>
        <w:r w:rsidR="00CC50F9">
          <w:rPr>
            <w:noProof/>
            <w:webHidden/>
          </w:rPr>
          <w:fldChar w:fldCharType="end"/>
        </w:r>
      </w:hyperlink>
    </w:p>
    <w:p w14:paraId="34618BBC" w14:textId="1378DBB1" w:rsidR="00CC50F9" w:rsidRDefault="00521521">
      <w:pPr>
        <w:pStyle w:val="TOC3"/>
        <w:tabs>
          <w:tab w:val="left" w:pos="1100"/>
          <w:tab w:val="right" w:leader="dot" w:pos="8777"/>
        </w:tabs>
        <w:rPr>
          <w:rFonts w:asciiTheme="minorHAnsi" w:eastAsiaTheme="minorEastAsia" w:hAnsiTheme="minorHAnsi" w:cstheme="minorBidi"/>
          <w:noProof/>
          <w:sz w:val="22"/>
          <w:szCs w:val="22"/>
          <w:lang w:eastAsia="zh-CN"/>
        </w:rPr>
      </w:pPr>
      <w:hyperlink w:anchor="_Toc1169633" w:history="1">
        <w:r w:rsidR="00CC50F9" w:rsidRPr="00846282">
          <w:rPr>
            <w:rStyle w:val="a4"/>
            <w:noProof/>
          </w:rPr>
          <w:t>1.8.2</w:t>
        </w:r>
        <w:r w:rsidR="00CC50F9">
          <w:rPr>
            <w:rFonts w:asciiTheme="minorHAnsi" w:eastAsiaTheme="minorEastAsia" w:hAnsiTheme="minorHAnsi" w:cstheme="minorBidi"/>
            <w:noProof/>
            <w:sz w:val="22"/>
            <w:szCs w:val="22"/>
            <w:lang w:eastAsia="zh-CN"/>
          </w:rPr>
          <w:tab/>
        </w:r>
        <w:r w:rsidR="00CC50F9" w:rsidRPr="00846282">
          <w:rPr>
            <w:rStyle w:val="a4"/>
            <w:noProof/>
          </w:rPr>
          <w:t>Punktwolkengenerator (optional)</w:t>
        </w:r>
        <w:r w:rsidR="00CC50F9">
          <w:rPr>
            <w:noProof/>
            <w:webHidden/>
          </w:rPr>
          <w:tab/>
        </w:r>
        <w:r w:rsidR="00CC50F9">
          <w:rPr>
            <w:noProof/>
            <w:webHidden/>
          </w:rPr>
          <w:fldChar w:fldCharType="begin"/>
        </w:r>
        <w:r w:rsidR="00CC50F9">
          <w:rPr>
            <w:noProof/>
            <w:webHidden/>
          </w:rPr>
          <w:instrText xml:space="preserve"> PAGEREF _Toc1169633 \h </w:instrText>
        </w:r>
        <w:r w:rsidR="00CC50F9">
          <w:rPr>
            <w:noProof/>
            <w:webHidden/>
          </w:rPr>
        </w:r>
        <w:r w:rsidR="00CC50F9">
          <w:rPr>
            <w:noProof/>
            <w:webHidden/>
          </w:rPr>
          <w:fldChar w:fldCharType="separate"/>
        </w:r>
        <w:r w:rsidR="006E5B15">
          <w:rPr>
            <w:noProof/>
            <w:webHidden/>
          </w:rPr>
          <w:t>11</w:t>
        </w:r>
        <w:r w:rsidR="00CC50F9">
          <w:rPr>
            <w:noProof/>
            <w:webHidden/>
          </w:rPr>
          <w:fldChar w:fldCharType="end"/>
        </w:r>
      </w:hyperlink>
    </w:p>
    <w:p w14:paraId="1D3A7E05" w14:textId="32AFD4C3" w:rsidR="00CC50F9" w:rsidRDefault="00521521">
      <w:pPr>
        <w:pStyle w:val="TOC2"/>
        <w:tabs>
          <w:tab w:val="left" w:pos="880"/>
          <w:tab w:val="right" w:leader="dot" w:pos="8777"/>
        </w:tabs>
        <w:rPr>
          <w:rFonts w:asciiTheme="minorHAnsi" w:eastAsiaTheme="minorEastAsia" w:hAnsiTheme="minorHAnsi" w:cstheme="minorBidi"/>
          <w:noProof/>
          <w:sz w:val="22"/>
          <w:szCs w:val="22"/>
          <w:lang w:eastAsia="zh-CN"/>
        </w:rPr>
      </w:pPr>
      <w:hyperlink w:anchor="_Toc1169634" w:history="1">
        <w:r w:rsidR="00CC50F9" w:rsidRPr="00846282">
          <w:rPr>
            <w:rStyle w:val="a4"/>
            <w:noProof/>
          </w:rPr>
          <w:t>1.9</w:t>
        </w:r>
        <w:r w:rsidR="00CC50F9">
          <w:rPr>
            <w:rFonts w:asciiTheme="minorHAnsi" w:eastAsiaTheme="minorEastAsia" w:hAnsiTheme="minorHAnsi" w:cstheme="minorBidi"/>
            <w:noProof/>
            <w:sz w:val="22"/>
            <w:szCs w:val="22"/>
            <w:lang w:eastAsia="zh-CN"/>
          </w:rPr>
          <w:tab/>
        </w:r>
        <w:r w:rsidR="00CC50F9" w:rsidRPr="00846282">
          <w:rPr>
            <w:rStyle w:val="a4"/>
            <w:noProof/>
          </w:rPr>
          <w:t>Installation, Portierung und PC-Anforderungen</w:t>
        </w:r>
        <w:r w:rsidR="00CC50F9">
          <w:rPr>
            <w:noProof/>
            <w:webHidden/>
          </w:rPr>
          <w:tab/>
        </w:r>
        <w:r w:rsidR="00CC50F9">
          <w:rPr>
            <w:noProof/>
            <w:webHidden/>
          </w:rPr>
          <w:fldChar w:fldCharType="begin"/>
        </w:r>
        <w:r w:rsidR="00CC50F9">
          <w:rPr>
            <w:noProof/>
            <w:webHidden/>
          </w:rPr>
          <w:instrText xml:space="preserve"> PAGEREF _Toc1169634 \h </w:instrText>
        </w:r>
        <w:r w:rsidR="00CC50F9">
          <w:rPr>
            <w:noProof/>
            <w:webHidden/>
          </w:rPr>
        </w:r>
        <w:r w:rsidR="00CC50F9">
          <w:rPr>
            <w:noProof/>
            <w:webHidden/>
          </w:rPr>
          <w:fldChar w:fldCharType="separate"/>
        </w:r>
        <w:r w:rsidR="006E5B15">
          <w:rPr>
            <w:noProof/>
            <w:webHidden/>
          </w:rPr>
          <w:t>12</w:t>
        </w:r>
        <w:r w:rsidR="00CC50F9">
          <w:rPr>
            <w:noProof/>
            <w:webHidden/>
          </w:rPr>
          <w:fldChar w:fldCharType="end"/>
        </w:r>
      </w:hyperlink>
    </w:p>
    <w:p w14:paraId="68014DAC" w14:textId="7B9C51B2" w:rsidR="00CC50F9" w:rsidRDefault="00521521">
      <w:pPr>
        <w:pStyle w:val="TOC3"/>
        <w:tabs>
          <w:tab w:val="left" w:pos="1100"/>
          <w:tab w:val="right" w:leader="dot" w:pos="8777"/>
        </w:tabs>
        <w:rPr>
          <w:rFonts w:asciiTheme="minorHAnsi" w:eastAsiaTheme="minorEastAsia" w:hAnsiTheme="minorHAnsi" w:cstheme="minorBidi"/>
          <w:noProof/>
          <w:sz w:val="22"/>
          <w:szCs w:val="22"/>
          <w:lang w:eastAsia="zh-CN"/>
        </w:rPr>
      </w:pPr>
      <w:hyperlink w:anchor="_Toc1169635" w:history="1">
        <w:r w:rsidR="00CC50F9" w:rsidRPr="00846282">
          <w:rPr>
            <w:rStyle w:val="a4"/>
            <w:noProof/>
          </w:rPr>
          <w:t>1.9.1</w:t>
        </w:r>
        <w:r w:rsidR="00CC50F9">
          <w:rPr>
            <w:rFonts w:asciiTheme="minorHAnsi" w:eastAsiaTheme="minorEastAsia" w:hAnsiTheme="minorHAnsi" w:cstheme="minorBidi"/>
            <w:noProof/>
            <w:sz w:val="22"/>
            <w:szCs w:val="22"/>
            <w:lang w:eastAsia="zh-CN"/>
          </w:rPr>
          <w:tab/>
        </w:r>
        <w:r w:rsidR="00CC50F9" w:rsidRPr="00846282">
          <w:rPr>
            <w:rStyle w:val="a4"/>
            <w:noProof/>
          </w:rPr>
          <w:t>Installationsanleitung für die Testsoftware</w:t>
        </w:r>
        <w:r w:rsidR="00CC50F9">
          <w:rPr>
            <w:noProof/>
            <w:webHidden/>
          </w:rPr>
          <w:tab/>
        </w:r>
        <w:r w:rsidR="00CC50F9">
          <w:rPr>
            <w:noProof/>
            <w:webHidden/>
          </w:rPr>
          <w:fldChar w:fldCharType="begin"/>
        </w:r>
        <w:r w:rsidR="00CC50F9">
          <w:rPr>
            <w:noProof/>
            <w:webHidden/>
          </w:rPr>
          <w:instrText xml:space="preserve"> PAGEREF _Toc1169635 \h </w:instrText>
        </w:r>
        <w:r w:rsidR="00CC50F9">
          <w:rPr>
            <w:noProof/>
            <w:webHidden/>
          </w:rPr>
        </w:r>
        <w:r w:rsidR="00CC50F9">
          <w:rPr>
            <w:noProof/>
            <w:webHidden/>
          </w:rPr>
          <w:fldChar w:fldCharType="separate"/>
        </w:r>
        <w:r w:rsidR="006E5B15">
          <w:rPr>
            <w:noProof/>
            <w:webHidden/>
          </w:rPr>
          <w:t>12</w:t>
        </w:r>
        <w:r w:rsidR="00CC50F9">
          <w:rPr>
            <w:noProof/>
            <w:webHidden/>
          </w:rPr>
          <w:fldChar w:fldCharType="end"/>
        </w:r>
      </w:hyperlink>
    </w:p>
    <w:p w14:paraId="150DA0BF" w14:textId="3FF033AC" w:rsidR="00CC50F9" w:rsidRDefault="00521521">
      <w:pPr>
        <w:pStyle w:val="TOC3"/>
        <w:tabs>
          <w:tab w:val="left" w:pos="1100"/>
          <w:tab w:val="right" w:leader="dot" w:pos="8777"/>
        </w:tabs>
        <w:rPr>
          <w:rFonts w:asciiTheme="minorHAnsi" w:eastAsiaTheme="minorEastAsia" w:hAnsiTheme="minorHAnsi" w:cstheme="minorBidi"/>
          <w:noProof/>
          <w:sz w:val="22"/>
          <w:szCs w:val="22"/>
          <w:lang w:eastAsia="zh-CN"/>
        </w:rPr>
      </w:pPr>
      <w:hyperlink w:anchor="_Toc1169636" w:history="1">
        <w:r w:rsidR="00CC50F9" w:rsidRPr="00846282">
          <w:rPr>
            <w:rStyle w:val="a4"/>
            <w:noProof/>
          </w:rPr>
          <w:t>1.9.2</w:t>
        </w:r>
        <w:r w:rsidR="00CC50F9">
          <w:rPr>
            <w:rFonts w:asciiTheme="minorHAnsi" w:eastAsiaTheme="minorEastAsia" w:hAnsiTheme="minorHAnsi" w:cstheme="minorBidi"/>
            <w:noProof/>
            <w:sz w:val="22"/>
            <w:szCs w:val="22"/>
            <w:lang w:eastAsia="zh-CN"/>
          </w:rPr>
          <w:tab/>
        </w:r>
        <w:r w:rsidR="00CC50F9" w:rsidRPr="00846282">
          <w:rPr>
            <w:rStyle w:val="a4"/>
            <w:noProof/>
          </w:rPr>
          <w:t>Installation von Python3.7 (optional)</w:t>
        </w:r>
        <w:r w:rsidR="00CC50F9">
          <w:rPr>
            <w:noProof/>
            <w:webHidden/>
          </w:rPr>
          <w:tab/>
        </w:r>
        <w:r w:rsidR="00CC50F9">
          <w:rPr>
            <w:noProof/>
            <w:webHidden/>
          </w:rPr>
          <w:fldChar w:fldCharType="begin"/>
        </w:r>
        <w:r w:rsidR="00CC50F9">
          <w:rPr>
            <w:noProof/>
            <w:webHidden/>
          </w:rPr>
          <w:instrText xml:space="preserve"> PAGEREF _Toc1169636 \h </w:instrText>
        </w:r>
        <w:r w:rsidR="00CC50F9">
          <w:rPr>
            <w:noProof/>
            <w:webHidden/>
          </w:rPr>
        </w:r>
        <w:r w:rsidR="00CC50F9">
          <w:rPr>
            <w:noProof/>
            <w:webHidden/>
          </w:rPr>
          <w:fldChar w:fldCharType="separate"/>
        </w:r>
        <w:r w:rsidR="006E5B15">
          <w:rPr>
            <w:noProof/>
            <w:webHidden/>
          </w:rPr>
          <w:t>12</w:t>
        </w:r>
        <w:r w:rsidR="00CC50F9">
          <w:rPr>
            <w:noProof/>
            <w:webHidden/>
          </w:rPr>
          <w:fldChar w:fldCharType="end"/>
        </w:r>
      </w:hyperlink>
    </w:p>
    <w:p w14:paraId="46DC6A05" w14:textId="4A6289D9" w:rsidR="00CC50F9" w:rsidRDefault="00521521">
      <w:pPr>
        <w:pStyle w:val="TOC3"/>
        <w:tabs>
          <w:tab w:val="left" w:pos="1100"/>
          <w:tab w:val="right" w:leader="dot" w:pos="8777"/>
        </w:tabs>
        <w:rPr>
          <w:rFonts w:asciiTheme="minorHAnsi" w:eastAsiaTheme="minorEastAsia" w:hAnsiTheme="minorHAnsi" w:cstheme="minorBidi"/>
          <w:noProof/>
          <w:sz w:val="22"/>
          <w:szCs w:val="22"/>
          <w:lang w:eastAsia="zh-CN"/>
        </w:rPr>
      </w:pPr>
      <w:hyperlink w:anchor="_Toc1169637" w:history="1">
        <w:r w:rsidR="00CC50F9" w:rsidRPr="00846282">
          <w:rPr>
            <w:rStyle w:val="a4"/>
            <w:noProof/>
          </w:rPr>
          <w:t>1.9.3</w:t>
        </w:r>
        <w:r w:rsidR="00CC50F9">
          <w:rPr>
            <w:rFonts w:asciiTheme="minorHAnsi" w:eastAsiaTheme="minorEastAsia" w:hAnsiTheme="minorHAnsi" w:cstheme="minorBidi"/>
            <w:noProof/>
            <w:sz w:val="22"/>
            <w:szCs w:val="22"/>
            <w:lang w:eastAsia="zh-CN"/>
          </w:rPr>
          <w:tab/>
        </w:r>
        <w:r w:rsidR="00CC50F9" w:rsidRPr="00846282">
          <w:rPr>
            <w:rStyle w:val="a4"/>
            <w:noProof/>
          </w:rPr>
          <w:t>Portierungsanleitung für die Testsoftware</w:t>
        </w:r>
        <w:r w:rsidR="00CC50F9">
          <w:rPr>
            <w:noProof/>
            <w:webHidden/>
          </w:rPr>
          <w:tab/>
        </w:r>
        <w:r w:rsidR="00CC50F9">
          <w:rPr>
            <w:noProof/>
            <w:webHidden/>
          </w:rPr>
          <w:fldChar w:fldCharType="begin"/>
        </w:r>
        <w:r w:rsidR="00CC50F9">
          <w:rPr>
            <w:noProof/>
            <w:webHidden/>
          </w:rPr>
          <w:instrText xml:space="preserve"> PAGEREF _Toc1169637 \h </w:instrText>
        </w:r>
        <w:r w:rsidR="00CC50F9">
          <w:rPr>
            <w:noProof/>
            <w:webHidden/>
          </w:rPr>
        </w:r>
        <w:r w:rsidR="00CC50F9">
          <w:rPr>
            <w:noProof/>
            <w:webHidden/>
          </w:rPr>
          <w:fldChar w:fldCharType="separate"/>
        </w:r>
        <w:r w:rsidR="006E5B15">
          <w:rPr>
            <w:noProof/>
            <w:webHidden/>
          </w:rPr>
          <w:t>13</w:t>
        </w:r>
        <w:r w:rsidR="00CC50F9">
          <w:rPr>
            <w:noProof/>
            <w:webHidden/>
          </w:rPr>
          <w:fldChar w:fldCharType="end"/>
        </w:r>
      </w:hyperlink>
    </w:p>
    <w:p w14:paraId="10DC2938" w14:textId="1714ECC2" w:rsidR="00CC50F9" w:rsidRDefault="00521521">
      <w:pPr>
        <w:pStyle w:val="TOC2"/>
        <w:tabs>
          <w:tab w:val="left" w:pos="880"/>
          <w:tab w:val="right" w:leader="dot" w:pos="8777"/>
        </w:tabs>
        <w:rPr>
          <w:rFonts w:asciiTheme="minorHAnsi" w:eastAsiaTheme="minorEastAsia" w:hAnsiTheme="minorHAnsi" w:cstheme="minorBidi"/>
          <w:noProof/>
          <w:sz w:val="22"/>
          <w:szCs w:val="22"/>
          <w:lang w:eastAsia="zh-CN"/>
        </w:rPr>
      </w:pPr>
      <w:hyperlink w:anchor="_Toc1169638" w:history="1">
        <w:r w:rsidR="00CC50F9" w:rsidRPr="00846282">
          <w:rPr>
            <w:rStyle w:val="a4"/>
            <w:noProof/>
          </w:rPr>
          <w:t>1.10</w:t>
        </w:r>
        <w:r w:rsidR="00CC50F9">
          <w:rPr>
            <w:rFonts w:asciiTheme="minorHAnsi" w:eastAsiaTheme="minorEastAsia" w:hAnsiTheme="minorHAnsi" w:cstheme="minorBidi"/>
            <w:noProof/>
            <w:sz w:val="22"/>
            <w:szCs w:val="22"/>
            <w:lang w:eastAsia="zh-CN"/>
          </w:rPr>
          <w:tab/>
        </w:r>
        <w:r w:rsidR="00CC50F9" w:rsidRPr="00846282">
          <w:rPr>
            <w:rStyle w:val="a4"/>
            <w:noProof/>
          </w:rPr>
          <w:t>Quellen</w:t>
        </w:r>
        <w:r w:rsidR="00CC50F9">
          <w:rPr>
            <w:noProof/>
            <w:webHidden/>
          </w:rPr>
          <w:tab/>
        </w:r>
        <w:r w:rsidR="00CC50F9">
          <w:rPr>
            <w:noProof/>
            <w:webHidden/>
          </w:rPr>
          <w:fldChar w:fldCharType="begin"/>
        </w:r>
        <w:r w:rsidR="00CC50F9">
          <w:rPr>
            <w:noProof/>
            <w:webHidden/>
          </w:rPr>
          <w:instrText xml:space="preserve"> PAGEREF _Toc1169638 \h </w:instrText>
        </w:r>
        <w:r w:rsidR="00CC50F9">
          <w:rPr>
            <w:noProof/>
            <w:webHidden/>
          </w:rPr>
        </w:r>
        <w:r w:rsidR="00CC50F9">
          <w:rPr>
            <w:noProof/>
            <w:webHidden/>
          </w:rPr>
          <w:fldChar w:fldCharType="separate"/>
        </w:r>
        <w:r w:rsidR="006E5B15">
          <w:rPr>
            <w:noProof/>
            <w:webHidden/>
          </w:rPr>
          <w:t>13</w:t>
        </w:r>
        <w:r w:rsidR="00CC50F9">
          <w:rPr>
            <w:noProof/>
            <w:webHidden/>
          </w:rPr>
          <w:fldChar w:fldCharType="end"/>
        </w:r>
      </w:hyperlink>
    </w:p>
    <w:p w14:paraId="429FF882" w14:textId="74D08748" w:rsidR="00F93ED6" w:rsidRPr="00C944FB" w:rsidRDefault="0085249B" w:rsidP="00B44D53">
      <w:r>
        <w:fldChar w:fldCharType="end"/>
      </w:r>
    </w:p>
    <w:p w14:paraId="0E0D6CD8" w14:textId="77777777" w:rsidR="00D42151" w:rsidRPr="00C944FB" w:rsidRDefault="00AB790B" w:rsidP="00B44D53">
      <w:pPr>
        <w:pStyle w:val="1"/>
        <w:numPr>
          <w:ilvl w:val="0"/>
          <w:numId w:val="0"/>
        </w:numPr>
        <w:rPr>
          <w:lang w:val="de-DE"/>
        </w:rPr>
      </w:pPr>
      <w:bookmarkStart w:id="2" w:name="_Toc339637059"/>
      <w:r w:rsidRPr="00C944FB">
        <w:rPr>
          <w:lang w:val="de-DE"/>
        </w:rPr>
        <w:br w:type="page"/>
      </w:r>
      <w:bookmarkStart w:id="3" w:name="_Toc463440193"/>
      <w:bookmarkStart w:id="4" w:name="_Toc1169607"/>
      <w:bookmarkStart w:id="5" w:name="_Toc376790956"/>
      <w:bookmarkStart w:id="6" w:name="_Toc375147290"/>
      <w:r w:rsidR="00D42151" w:rsidRPr="00C944FB">
        <w:rPr>
          <w:lang w:val="de-DE"/>
        </w:rPr>
        <w:lastRenderedPageBreak/>
        <w:t>Testsoftware</w:t>
      </w:r>
      <w:bookmarkEnd w:id="3"/>
      <w:bookmarkEnd w:id="4"/>
    </w:p>
    <w:p w14:paraId="3415573D" w14:textId="31BA8ED5" w:rsidR="00D42151" w:rsidRPr="00C944FB" w:rsidRDefault="00D42151" w:rsidP="00D42151">
      <w:pPr>
        <w:pStyle w:val="2"/>
        <w:rPr>
          <w:lang w:val="de-DE"/>
        </w:rPr>
      </w:pPr>
      <w:bookmarkStart w:id="7" w:name="_Toc463440194"/>
      <w:bookmarkStart w:id="8" w:name="_Toc1169608"/>
      <w:r w:rsidRPr="00C944FB">
        <w:rPr>
          <w:lang w:val="de-DE"/>
        </w:rPr>
        <w:t>Architektur der Testsoftware</w:t>
      </w:r>
      <w:bookmarkEnd w:id="7"/>
      <w:bookmarkEnd w:id="8"/>
    </w:p>
    <w:p w14:paraId="31C07E8D" w14:textId="77777777" w:rsidR="009A4CC1" w:rsidRPr="00C944FB" w:rsidRDefault="009A4CC1" w:rsidP="009A4CC1">
      <w:pPr>
        <w:pStyle w:val="3"/>
      </w:pPr>
      <w:bookmarkStart w:id="9" w:name="_Toc1169609"/>
      <w:r w:rsidRPr="00C944FB">
        <w:t>Testbench</w:t>
      </w:r>
      <w:bookmarkEnd w:id="9"/>
    </w:p>
    <w:p w14:paraId="40C3B453" w14:textId="77777777" w:rsidR="008F02D2" w:rsidRPr="00C944FB" w:rsidRDefault="008F02D2" w:rsidP="008F02D2"/>
    <w:p w14:paraId="2EE9AA79" w14:textId="77777777" w:rsidR="00C34C30" w:rsidRPr="00C944FB" w:rsidRDefault="00C6381D" w:rsidP="00580711">
      <w:pPr>
        <w:pStyle w:val="af0"/>
        <w:jc w:val="center"/>
      </w:pPr>
      <w:r w:rsidRPr="00C944FB">
        <w:rPr>
          <w:noProof/>
        </w:rPr>
        <w:drawing>
          <wp:inline distT="0" distB="0" distL="0" distR="0" wp14:anchorId="78C4B682" wp14:editId="2D9A9921">
            <wp:extent cx="4560018" cy="1295819"/>
            <wp:effectExtent l="0" t="0" r="0" b="0"/>
            <wp:docPr id="1" name="图片 1" descr="图片包含 屏幕截图&#10;&#10;自动生成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ftware_structur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57492" cy="1351935"/>
                    </a:xfrm>
                    <a:prstGeom prst="rect">
                      <a:avLst/>
                    </a:prstGeom>
                  </pic:spPr>
                </pic:pic>
              </a:graphicData>
            </a:graphic>
          </wp:inline>
        </w:drawing>
      </w:r>
    </w:p>
    <w:p w14:paraId="553DA106" w14:textId="66B7561F" w:rsidR="000763EA" w:rsidRPr="00C944FB" w:rsidRDefault="00D42151" w:rsidP="00457945">
      <w:pPr>
        <w:pStyle w:val="ad"/>
        <w:tabs>
          <w:tab w:val="clear" w:pos="1418"/>
        </w:tabs>
        <w:ind w:left="1134" w:hanging="1134"/>
        <w:jc w:val="center"/>
      </w:pPr>
      <w:bookmarkStart w:id="10" w:name="_Ref433042225"/>
      <w:r w:rsidRPr="00C944FB">
        <w:t xml:space="preserve">Abbildung </w:t>
      </w:r>
      <w:r w:rsidR="000F36D0">
        <w:rPr>
          <w:noProof/>
        </w:rPr>
        <w:t>1</w:t>
      </w:r>
      <w:r w:rsidRPr="00C944FB">
        <w:t>.</w:t>
      </w:r>
      <w:r w:rsidR="00D472C4">
        <w:rPr>
          <w:noProof/>
        </w:rPr>
        <w:fldChar w:fldCharType="begin"/>
      </w:r>
      <w:r w:rsidR="00D472C4">
        <w:rPr>
          <w:noProof/>
        </w:rPr>
        <w:instrText xml:space="preserve"> SEQ Abbildung \* ARABIC \s 1 </w:instrText>
      </w:r>
      <w:r w:rsidR="00D472C4">
        <w:rPr>
          <w:noProof/>
        </w:rPr>
        <w:fldChar w:fldCharType="separate"/>
      </w:r>
      <w:r w:rsidR="006E5B15">
        <w:rPr>
          <w:noProof/>
        </w:rPr>
        <w:t>1</w:t>
      </w:r>
      <w:r w:rsidR="00D472C4">
        <w:rPr>
          <w:noProof/>
        </w:rPr>
        <w:fldChar w:fldCharType="end"/>
      </w:r>
      <w:bookmarkEnd w:id="10"/>
      <w:r w:rsidRPr="00C944FB">
        <w:tab/>
        <w:t>Architektur der Testsoftware</w:t>
      </w:r>
    </w:p>
    <w:p w14:paraId="38573E71" w14:textId="77777777" w:rsidR="00B04821" w:rsidRPr="00C944FB" w:rsidRDefault="00B04821" w:rsidP="001B219F">
      <w:pPr>
        <w:pStyle w:val="Paragraph"/>
      </w:pPr>
      <w:r w:rsidRPr="00C944FB">
        <w:t xml:space="preserve">Abbildung </w:t>
      </w:r>
      <w:r w:rsidR="008C7631" w:rsidRPr="00C944FB">
        <w:t>1.1</w:t>
      </w:r>
      <w:r w:rsidRPr="00C944FB">
        <w:t xml:space="preserve"> zeigt den Aufbau des Testbenchs. Das Testbench startet mit den vom Benutzer angegebenen Konfigurationsdateien. Wir verwenden </w:t>
      </w:r>
      <w:r w:rsidRPr="001B219F">
        <w:t>Konfigurationsdateien</w:t>
      </w:r>
      <w:r w:rsidRPr="00C944FB">
        <w:t xml:space="preserve"> im YAML-Format als Eingabe für das Testbench.</w:t>
      </w:r>
    </w:p>
    <w:p w14:paraId="06035809" w14:textId="77777777" w:rsidR="00B04821" w:rsidRPr="00C944FB" w:rsidRDefault="00B04821" w:rsidP="001B219F">
      <w:pPr>
        <w:pStyle w:val="Paragraph"/>
      </w:pPr>
      <w:r w:rsidRPr="00C944FB">
        <w:t>Die erste Eingabe</w:t>
      </w:r>
      <w:r w:rsidR="004B53A9" w:rsidRPr="00C944FB">
        <w:t xml:space="preserve"> (oben)</w:t>
      </w:r>
      <w:r w:rsidRPr="00C944FB">
        <w:t xml:space="preserve"> ist eine YAML-Datei, die die exakten relativen Transformationen zwischen der Quellpunktwolke und der Zielpunktwolke aufzeichnet. Die zweite YAML-Datei beinhalt alle notwendigen Parameter für den Testers (den Kandidatenalgorithmen). Die dritte Eingabe ist eine YAML-Datei, die den Speicherort der PCD-Dateien im </w:t>
      </w:r>
      <w:r w:rsidRPr="001B219F">
        <w:t>Filesystem</w:t>
      </w:r>
      <w:r w:rsidRPr="00C944FB">
        <w:t xml:space="preserve"> aufzeichnet. Anhand dieser drei YAML-Dateien lädt sich das Testbench alle benötigten PCD-Dateien und Parameter</w:t>
      </w:r>
      <w:r w:rsidRPr="00C944FB">
        <w:rPr>
          <w:lang w:eastAsia="zh-CN"/>
        </w:rPr>
        <w:t>s</w:t>
      </w:r>
      <w:r w:rsidRPr="00C944FB">
        <w:t xml:space="preserve"> automatisch auf. </w:t>
      </w:r>
    </w:p>
    <w:p w14:paraId="495502B9" w14:textId="77777777" w:rsidR="00B04821" w:rsidRPr="00C944FB" w:rsidRDefault="00B04821" w:rsidP="005245ED">
      <w:pPr>
        <w:pStyle w:val="Paragraph"/>
      </w:pPr>
      <w:r w:rsidRPr="00C944FB">
        <w:t>Bei dem Testen nimmt das Testbench immer die erste Punktwolke als Zielpunktwolke und die alle anderen als Quellpunktwolken an, und führt dann Registrierungen von der Zielpunktwolke mit jeder Quellpunktwolke nacheinander durch.</w:t>
      </w:r>
      <w:r w:rsidR="00F43F5E" w:rsidRPr="00C944FB">
        <w:t xml:space="preserve"> </w:t>
      </w:r>
      <w:r w:rsidR="00F92E33" w:rsidRPr="00C944FB">
        <w:rPr>
          <w:lang w:eastAsia="zh-CN"/>
        </w:rPr>
        <w:t>F</w:t>
      </w:r>
      <w:r w:rsidRPr="00C944FB">
        <w:t>ür alle Testers wird dieselbe Vorgang durchgeführt. Bei jeder Registrierung stellt der Tester eine geschätzte Transformation, ein Fitness-Score/Güte und eine Rechenzeit bereit.</w:t>
      </w:r>
    </w:p>
    <w:p w14:paraId="5D56488D" w14:textId="77777777" w:rsidR="009A4CC1" w:rsidRDefault="00B04821" w:rsidP="001B219F">
      <w:pPr>
        <w:pStyle w:val="Paragraph"/>
      </w:pPr>
      <w:r w:rsidRPr="00C944FB">
        <w:t xml:space="preserve">Am Ende der Registrierungen werden die geschätzten Transformationen mit den exakten Transformationen aus der Eingabe verglichen und die Fehlertransformationen berechnet. Alle Testergebnisse werden auf dem Bildschirm dargestellt, einschließlich der geschätzten Transformationen, der Fitness-Score/Güte der Schätzung, der Rotationsfehler, der Translationsfehler, der Rechenzeiten, der Konvergenzzustände und der ausgerichteten </w:t>
      </w:r>
      <w:r w:rsidRPr="001B219F">
        <w:t>Punktwolken</w:t>
      </w:r>
      <w:r w:rsidRPr="00C944FB">
        <w:t>. Außerdem werden auch alle Ergebnisse in Bezug auf die Leistung des Algorithmus, die Fitness-Score/Güte der Schätzung, die Rotationsfehler, die Translationsfehler, die Rechenzeiten, die Konvergenzzustände und die geschätzten Transformationen, in eine CSV-Datei exportiert.</w:t>
      </w:r>
    </w:p>
    <w:p w14:paraId="522A1ECA" w14:textId="77777777" w:rsidR="001B219F" w:rsidRPr="00C944FB" w:rsidRDefault="001B219F" w:rsidP="001B219F">
      <w:pPr>
        <w:pStyle w:val="Paragraph"/>
      </w:pPr>
    </w:p>
    <w:p w14:paraId="34EC15DB" w14:textId="77777777" w:rsidR="003E302C" w:rsidRPr="00C944FB" w:rsidRDefault="006E1F1B" w:rsidP="003E302C">
      <w:pPr>
        <w:pStyle w:val="3"/>
      </w:pPr>
      <w:bookmarkStart w:id="11" w:name="_Toc1169610"/>
      <w:r w:rsidRPr="00C944FB">
        <w:t>Punktwolkengenerator</w:t>
      </w:r>
      <w:bookmarkEnd w:id="11"/>
    </w:p>
    <w:p w14:paraId="600F50AB" w14:textId="77777777" w:rsidR="00457945" w:rsidRPr="00C944FB" w:rsidRDefault="00457945" w:rsidP="00457945">
      <w:pPr>
        <w:keepNext/>
        <w:jc w:val="center"/>
      </w:pPr>
      <w:r w:rsidRPr="00C944FB">
        <w:rPr>
          <w:noProof/>
        </w:rPr>
        <w:drawing>
          <wp:inline distT="0" distB="0" distL="0" distR="0" wp14:anchorId="1EF1633A" wp14:editId="2D78728D">
            <wp:extent cx="2051050" cy="2331304"/>
            <wp:effectExtent l="0" t="0" r="6350" b="0"/>
            <wp:docPr id="2" name="图片 2" descr="图片包含 屏幕截图&#10;&#10;自动生成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nrato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96146" cy="2382562"/>
                    </a:xfrm>
                    <a:prstGeom prst="rect">
                      <a:avLst/>
                    </a:prstGeom>
                  </pic:spPr>
                </pic:pic>
              </a:graphicData>
            </a:graphic>
          </wp:inline>
        </w:drawing>
      </w:r>
    </w:p>
    <w:p w14:paraId="46968F5B" w14:textId="1B081A40" w:rsidR="002C136E" w:rsidRPr="00C944FB" w:rsidRDefault="00457945" w:rsidP="00457945">
      <w:pPr>
        <w:pStyle w:val="ad"/>
        <w:tabs>
          <w:tab w:val="clear" w:pos="1418"/>
        </w:tabs>
        <w:ind w:left="1134" w:hanging="1134"/>
        <w:jc w:val="center"/>
      </w:pPr>
      <w:r w:rsidRPr="00C944FB">
        <w:t xml:space="preserve">Abbildung </w:t>
      </w:r>
      <w:r w:rsidR="000F36D0">
        <w:rPr>
          <w:noProof/>
        </w:rPr>
        <w:t>1</w:t>
      </w:r>
      <w:r w:rsidRPr="00C944FB">
        <w:t>.2</w:t>
      </w:r>
      <w:r w:rsidRPr="00C944FB">
        <w:tab/>
        <w:t>Architektur der Punktwolkengenerator</w:t>
      </w:r>
    </w:p>
    <w:p w14:paraId="19066ABB" w14:textId="77777777" w:rsidR="00BA134D" w:rsidRPr="00C944FB" w:rsidRDefault="00BA134D" w:rsidP="005245ED">
      <w:pPr>
        <w:pStyle w:val="Paragraph"/>
      </w:pPr>
      <w:r w:rsidRPr="00C944FB">
        <w:rPr>
          <w:lang w:eastAsia="zh-CN"/>
        </w:rPr>
        <w:lastRenderedPageBreak/>
        <w:t>Abbildung</w:t>
      </w:r>
      <w:r w:rsidRPr="00C944FB">
        <w:t xml:space="preserve"> 1.2 zeigt </w:t>
      </w:r>
      <w:r w:rsidR="00BC6C56" w:rsidRPr="00C944FB">
        <w:t>den</w:t>
      </w:r>
      <w:r w:rsidRPr="00C944FB">
        <w:t xml:space="preserve"> </w:t>
      </w:r>
      <w:r w:rsidR="00BC6C56" w:rsidRPr="00C944FB">
        <w:t>Aufbau</w:t>
      </w:r>
      <w:r w:rsidRPr="00C944FB">
        <w:t xml:space="preserve"> des Punktwolkengenerators. Als Eingabe wird eine PCD-Datei von dem Benutzer gegeben. Nach der Ladung der PCD-Datei wird die Punktwolke vorverarbeitet. Im Vorverarbeitungsschritt wird der Schwerpunkt der Eingangspunktwolke berechnet. Position jedes Punktes in der Punktwolke werden dann um die Position dieses Schwerpunktes subtrahiert, dadurch der Schwerpunkt am Ursprung des Koordinatensystems der Punktwolke platziert wird, der resultierte Punktwolke wird als Zielpunktwolke dient. Das Ziel dieser Vorverarbeitung besteht darin, dass nach dieser Vorbereitung die Punktwolke direkt um ihren Schwerpunkt mit eine Rotationmatrix gedreht werden kann, ohne die Position der Schwerpunkt zu </w:t>
      </w:r>
      <w:r w:rsidRPr="00C944FB">
        <w:rPr>
          <w:lang w:eastAsia="zh-CN"/>
        </w:rPr>
        <w:t>ändern</w:t>
      </w:r>
      <w:r w:rsidRPr="00C944FB">
        <w:t xml:space="preserve">. Was noch wichtiger ist, dass diese Manipulation eine einfache Weise bietet, Teil der Punktwolke zu maskieren, die in </w:t>
      </w:r>
      <w:r w:rsidRPr="00C944FB">
        <w:rPr>
          <w:lang w:eastAsia="zh-CN"/>
        </w:rPr>
        <w:t xml:space="preserve">dem </w:t>
      </w:r>
      <w:r w:rsidRPr="00C944FB">
        <w:t>nächsten Absatz vorgestellt wird.</w:t>
      </w:r>
    </w:p>
    <w:p w14:paraId="26394527" w14:textId="77777777" w:rsidR="0084209C" w:rsidRPr="00C944FB" w:rsidRDefault="0084209C" w:rsidP="005245ED">
      <w:pPr>
        <w:pStyle w:val="Paragraph"/>
      </w:pPr>
      <w:r w:rsidRPr="00C944FB">
        <w:t>Nach der Drehung wird eine Ganzzahl aus eine Gleichverteilung im Bereich von 1 bis 8 abgetastet, die den 8 Quadranten des 3D-kartesischen Koordinationssystems der gedrehten Punktwolke entspricht. Gemäß dieser Ganzzahl werden alle Punkte im entsprechenden Quadranten maskiert bzw. entfernt. Für alle anderen Punkte wird jeder von ihnen mittelwertfreies Gauß’sches weißes Rauschen, die mit vorgegebener Standardabweichung generiert werden, hinzugeführt, in allen drei Richtungen.</w:t>
      </w:r>
    </w:p>
    <w:p w14:paraId="7E1EAC00" w14:textId="77777777" w:rsidR="0084209C" w:rsidRPr="00C944FB" w:rsidRDefault="0084209C" w:rsidP="005245ED">
      <w:pPr>
        <w:pStyle w:val="Paragraph"/>
      </w:pPr>
      <w:r w:rsidRPr="00C944FB">
        <w:t>Anschließend wird die Punktwolke mit dem translatorischen Anteil der Transformationsmatrix verschoben. Die resultierende Punktwolke wird als Quellpunktwolke dient. Am Ende des Programms wird die Quell-/Zielpunktwolke in separaten PCD-Dateien</w:t>
      </w:r>
      <w:r w:rsidR="001473AF" w:rsidRPr="00C944FB">
        <w:t xml:space="preserve"> (binäre)</w:t>
      </w:r>
      <w:r w:rsidRPr="00C944FB">
        <w:t xml:space="preserve"> abgespeichert. Die exakte Transformation wird in einer YAML-Datei geschrieben, die von dem Testbench gelesen werden kann.</w:t>
      </w:r>
    </w:p>
    <w:p w14:paraId="79B97D19" w14:textId="77777777" w:rsidR="00BA134D" w:rsidRPr="00C944FB" w:rsidRDefault="00BA134D" w:rsidP="00BA134D"/>
    <w:p w14:paraId="5C012716" w14:textId="77777777" w:rsidR="00521C63" w:rsidRDefault="00D42151" w:rsidP="00CA0E09">
      <w:pPr>
        <w:pStyle w:val="2"/>
        <w:rPr>
          <w:lang w:val="de-DE"/>
        </w:rPr>
      </w:pPr>
      <w:bookmarkStart w:id="12" w:name="_Toc463440195"/>
      <w:bookmarkStart w:id="13" w:name="_Toc1169611"/>
      <w:r w:rsidRPr="00C944FB">
        <w:rPr>
          <w:rFonts w:eastAsiaTheme="minorEastAsia"/>
          <w:lang w:val="de-DE"/>
        </w:rPr>
        <w:t>Struktur der Verzeichnisse der</w:t>
      </w:r>
      <w:r w:rsidRPr="00C944FB">
        <w:rPr>
          <w:lang w:val="de-DE"/>
        </w:rPr>
        <w:t xml:space="preserve"> Testsoftware</w:t>
      </w:r>
      <w:bookmarkEnd w:id="12"/>
      <w:bookmarkEnd w:id="13"/>
    </w:p>
    <w:p w14:paraId="33454C56" w14:textId="7AEAFF2D" w:rsidR="000C2037" w:rsidRDefault="000C2037" w:rsidP="000C2037">
      <w:pPr>
        <w:pStyle w:val="Paragraph"/>
      </w:pPr>
      <w:r w:rsidRPr="00E21FE8">
        <w:rPr>
          <w:rFonts w:ascii="Consolas" w:hAnsi="Consolas"/>
          <w:b/>
          <w:i/>
        </w:rPr>
        <w:t>OSAT_WS18_SCP/</w:t>
      </w:r>
    </w:p>
    <w:p w14:paraId="048E54D0" w14:textId="77777777" w:rsidR="000C2037" w:rsidRPr="00084E8F" w:rsidRDefault="00F67DF4" w:rsidP="000C2037">
      <w:pPr>
        <w:pStyle w:val="Paragraph"/>
        <w:rPr>
          <w:rFonts w:ascii="Consolas" w:hAnsi="Consolas"/>
        </w:rPr>
      </w:pPr>
      <w:r w:rsidRPr="00084E8F">
        <w:rPr>
          <w:rFonts w:ascii="Consolas" w:hAnsi="Consolas"/>
          <w:i/>
        </w:rPr>
        <w:t>pcl_test_bench.sln</w:t>
      </w:r>
      <w:r w:rsidR="00084E8F" w:rsidRPr="00084E8F">
        <w:rPr>
          <w:rFonts w:cs="Open Sans"/>
        </w:rPr>
        <w:t>:</w:t>
      </w:r>
      <w:r w:rsidR="00084E8F" w:rsidRPr="00084E8F">
        <w:rPr>
          <w:rFonts w:ascii="Consolas" w:hAnsi="Consolas"/>
        </w:rPr>
        <w:t xml:space="preserve"> </w:t>
      </w:r>
      <w:r w:rsidR="00084E8F" w:rsidRPr="00084E8F">
        <w:rPr>
          <w:rFonts w:cs="Open Sans"/>
        </w:rPr>
        <w:t>Visual Studio Solution für die Testsoftware (für weitere Entwicklung)</w:t>
      </w:r>
      <w:r w:rsidR="00084E8F">
        <w:rPr>
          <w:rFonts w:cs="Open Sans"/>
        </w:rPr>
        <w:t>.</w:t>
      </w:r>
    </w:p>
    <w:p w14:paraId="635873AC" w14:textId="77777777" w:rsidR="000C2037" w:rsidRPr="004C6959" w:rsidRDefault="00F67DF4" w:rsidP="000C2037">
      <w:pPr>
        <w:pStyle w:val="Paragraph"/>
        <w:rPr>
          <w:rFonts w:cs="Open Sans"/>
        </w:rPr>
      </w:pPr>
      <w:r w:rsidRPr="000857B8">
        <w:rPr>
          <w:rFonts w:ascii="Consolas" w:hAnsi="Consolas"/>
          <w:b/>
          <w:i/>
        </w:rPr>
        <w:t>pcl_test_bench/</w:t>
      </w:r>
      <w:r w:rsidR="00084E8F">
        <w:rPr>
          <w:rFonts w:cs="Open Sans"/>
        </w:rPr>
        <w:t xml:space="preserve">: Das </w:t>
      </w:r>
      <w:r w:rsidR="00320319">
        <w:rPr>
          <w:rFonts w:cs="Open Sans"/>
        </w:rPr>
        <w:t xml:space="preserve">gesamte </w:t>
      </w:r>
      <w:r w:rsidR="00084E8F">
        <w:rPr>
          <w:rFonts w:cs="Open Sans"/>
        </w:rPr>
        <w:t>Projekt.</w:t>
      </w:r>
    </w:p>
    <w:p w14:paraId="535A6B98" w14:textId="77777777" w:rsidR="007E6643" w:rsidRPr="00CA3379" w:rsidRDefault="007E6643" w:rsidP="00CA3379">
      <w:pPr>
        <w:pStyle w:val="af0"/>
        <w:numPr>
          <w:ilvl w:val="0"/>
          <w:numId w:val="12"/>
        </w:numPr>
        <w:rPr>
          <w:rFonts w:eastAsiaTheme="minorEastAsia"/>
        </w:rPr>
      </w:pPr>
      <w:r w:rsidRPr="000857B8">
        <w:rPr>
          <w:rFonts w:ascii="Consolas" w:eastAsiaTheme="minorEastAsia" w:hAnsi="Consolas" w:cs="Open Sans"/>
          <w:b/>
          <w:i/>
        </w:rPr>
        <w:t>doc/</w:t>
      </w:r>
      <w:r w:rsidRPr="00C944FB">
        <w:rPr>
          <w:rFonts w:eastAsiaTheme="minorEastAsia" w:cs="Open Sans"/>
        </w:rPr>
        <w:t xml:space="preserve">: </w:t>
      </w:r>
      <w:r w:rsidR="00CA3379">
        <w:rPr>
          <w:rFonts w:eastAsiaTheme="minorEastAsia" w:cs="Open Sans"/>
        </w:rPr>
        <w:t>Dokumentation.</w:t>
      </w:r>
    </w:p>
    <w:p w14:paraId="4EDE8574" w14:textId="77777777" w:rsidR="006E10E3" w:rsidRPr="00C944FB" w:rsidRDefault="000E00A8" w:rsidP="00B731A5">
      <w:pPr>
        <w:pStyle w:val="af0"/>
        <w:numPr>
          <w:ilvl w:val="0"/>
          <w:numId w:val="12"/>
        </w:numPr>
        <w:rPr>
          <w:rFonts w:eastAsiaTheme="minorEastAsia"/>
        </w:rPr>
      </w:pPr>
      <w:r w:rsidRPr="000857B8">
        <w:rPr>
          <w:rFonts w:ascii="Consolas" w:eastAsiaTheme="minorEastAsia" w:hAnsi="Consolas" w:cs="Open Sans"/>
          <w:b/>
          <w:i/>
        </w:rPr>
        <w:t>s</w:t>
      </w:r>
      <w:r w:rsidR="009C4106" w:rsidRPr="000857B8">
        <w:rPr>
          <w:rFonts w:ascii="Consolas" w:eastAsiaTheme="minorEastAsia" w:hAnsi="Consolas" w:cs="Open Sans"/>
          <w:b/>
          <w:i/>
        </w:rPr>
        <w:t>rc</w:t>
      </w:r>
      <w:r w:rsidRPr="000857B8">
        <w:rPr>
          <w:rFonts w:ascii="Consolas" w:eastAsiaTheme="minorEastAsia" w:hAnsi="Consolas" w:cs="Open Sans"/>
          <w:b/>
          <w:i/>
        </w:rPr>
        <w:t>/</w:t>
      </w:r>
      <w:r w:rsidR="009C4106" w:rsidRPr="00C944FB">
        <w:rPr>
          <w:rFonts w:eastAsiaTheme="minorEastAsia" w:cs="Open Sans"/>
        </w:rPr>
        <w:t>: Quellcode des Testsoftware</w:t>
      </w:r>
      <w:r w:rsidR="005D2096" w:rsidRPr="00C944FB">
        <w:rPr>
          <w:rFonts w:eastAsiaTheme="minorEastAsia" w:cs="Open Sans"/>
        </w:rPr>
        <w:t>.</w:t>
      </w:r>
    </w:p>
    <w:p w14:paraId="49B287CF" w14:textId="77777777" w:rsidR="00FD2369" w:rsidRPr="00C944FB" w:rsidRDefault="00FD2369" w:rsidP="00B731A5">
      <w:pPr>
        <w:pStyle w:val="af0"/>
        <w:numPr>
          <w:ilvl w:val="0"/>
          <w:numId w:val="13"/>
        </w:numPr>
        <w:rPr>
          <w:rFonts w:ascii="Consolas" w:eastAsiaTheme="minorEastAsia" w:hAnsi="Consolas"/>
          <w:b/>
        </w:rPr>
      </w:pPr>
      <w:r w:rsidRPr="00C944FB">
        <w:rPr>
          <w:rFonts w:ascii="Consolas" w:eastAsiaTheme="minorEastAsia" w:hAnsi="Consolas"/>
          <w:i/>
        </w:rPr>
        <w:t>main.cpp</w:t>
      </w:r>
      <w:r w:rsidR="00F27067" w:rsidRPr="00C944FB">
        <w:rPr>
          <w:rFonts w:ascii="Consolas" w:eastAsiaTheme="minorEastAsia" w:hAnsi="Consolas"/>
        </w:rPr>
        <w:t xml:space="preserve">: </w:t>
      </w:r>
      <w:r w:rsidR="00F27067" w:rsidRPr="00C944FB">
        <w:rPr>
          <w:rFonts w:eastAsiaTheme="minorEastAsia" w:cs="Open Sans"/>
        </w:rPr>
        <w:t>Main-Funktion, Eingang des Programms.</w:t>
      </w:r>
    </w:p>
    <w:p w14:paraId="6110F3C7" w14:textId="72B19C0C" w:rsidR="00994149" w:rsidRPr="00C944FB" w:rsidRDefault="000E00A8" w:rsidP="00B731A5">
      <w:pPr>
        <w:pStyle w:val="af0"/>
        <w:numPr>
          <w:ilvl w:val="0"/>
          <w:numId w:val="13"/>
        </w:numPr>
        <w:rPr>
          <w:rFonts w:eastAsiaTheme="minorEastAsia"/>
        </w:rPr>
      </w:pPr>
      <w:r w:rsidRPr="000857B8">
        <w:rPr>
          <w:rFonts w:ascii="Consolas" w:eastAsiaTheme="minorEastAsia" w:hAnsi="Consolas"/>
          <w:b/>
          <w:i/>
        </w:rPr>
        <w:t>l</w:t>
      </w:r>
      <w:r w:rsidR="00994149" w:rsidRPr="000857B8">
        <w:rPr>
          <w:rFonts w:ascii="Consolas" w:eastAsiaTheme="minorEastAsia" w:hAnsi="Consolas"/>
          <w:b/>
          <w:i/>
        </w:rPr>
        <w:t>ib</w:t>
      </w:r>
      <w:r w:rsidRPr="000857B8">
        <w:rPr>
          <w:rFonts w:ascii="Consolas" w:eastAsiaTheme="minorEastAsia" w:hAnsi="Consolas"/>
          <w:b/>
          <w:i/>
        </w:rPr>
        <w:t>/</w:t>
      </w:r>
      <w:r w:rsidR="00994149" w:rsidRPr="00C944FB">
        <w:rPr>
          <w:rFonts w:eastAsiaTheme="minorEastAsia"/>
        </w:rPr>
        <w:t xml:space="preserve">:  </w:t>
      </w:r>
      <w:r w:rsidR="00994149" w:rsidRPr="00C944FB">
        <w:rPr>
          <w:rFonts w:ascii="Consolas" w:eastAsiaTheme="minorEastAsia" w:hAnsi="Consolas"/>
          <w:i/>
        </w:rPr>
        <w:t>yaml-cpp.lib</w:t>
      </w:r>
      <w:r w:rsidR="00994149" w:rsidRPr="00C944FB">
        <w:rPr>
          <w:rFonts w:eastAsiaTheme="minorEastAsia"/>
          <w:i/>
        </w:rPr>
        <w:t xml:space="preserve">, </w:t>
      </w:r>
      <w:r w:rsidR="00994149" w:rsidRPr="00C944FB">
        <w:rPr>
          <w:rFonts w:ascii="Consolas" w:eastAsiaTheme="minorEastAsia" w:hAnsi="Consolas"/>
          <w:i/>
        </w:rPr>
        <w:t>yaml-cpp_debug.lib</w:t>
      </w:r>
      <w:r w:rsidR="003C220D">
        <w:rPr>
          <w:rFonts w:ascii="Consolas" w:eastAsiaTheme="minorEastAsia" w:hAnsi="Consolas"/>
          <w:i/>
        </w:rPr>
        <w:t>.</w:t>
      </w:r>
    </w:p>
    <w:p w14:paraId="6265027E" w14:textId="77777777" w:rsidR="009C4106" w:rsidRPr="00C944FB" w:rsidRDefault="009C4106" w:rsidP="00B731A5">
      <w:pPr>
        <w:pStyle w:val="af0"/>
        <w:numPr>
          <w:ilvl w:val="0"/>
          <w:numId w:val="13"/>
        </w:numPr>
        <w:rPr>
          <w:rFonts w:eastAsiaTheme="minorEastAsia"/>
        </w:rPr>
      </w:pPr>
      <w:r w:rsidRPr="000857B8">
        <w:rPr>
          <w:rFonts w:ascii="Consolas" w:eastAsiaTheme="minorEastAsia" w:hAnsi="Consolas"/>
          <w:b/>
          <w:i/>
        </w:rPr>
        <w:t>inc</w:t>
      </w:r>
      <w:r w:rsidR="000E00A8" w:rsidRPr="000857B8">
        <w:rPr>
          <w:rFonts w:ascii="Consolas" w:eastAsiaTheme="minorEastAsia" w:hAnsi="Consolas"/>
          <w:b/>
          <w:i/>
        </w:rPr>
        <w:t>/</w:t>
      </w:r>
      <w:r w:rsidRPr="00C944FB">
        <w:rPr>
          <w:rFonts w:eastAsiaTheme="minorEastAsia"/>
        </w:rPr>
        <w:t>:</w:t>
      </w:r>
      <w:r w:rsidR="00761ED4" w:rsidRPr="00C944FB">
        <w:rPr>
          <w:rFonts w:eastAsiaTheme="minorEastAsia"/>
        </w:rPr>
        <w:t xml:space="preserve"> </w:t>
      </w:r>
      <w:r w:rsidR="001F4C22" w:rsidRPr="00C944FB">
        <w:rPr>
          <w:rFonts w:eastAsiaTheme="minorEastAsia"/>
        </w:rPr>
        <w:t>Header Dateien für die Testsoftware</w:t>
      </w:r>
      <w:r w:rsidR="005D2096" w:rsidRPr="00C944FB">
        <w:rPr>
          <w:rFonts w:eastAsiaTheme="minorEastAsia"/>
        </w:rPr>
        <w:t>.</w:t>
      </w:r>
    </w:p>
    <w:p w14:paraId="581D7683" w14:textId="77777777" w:rsidR="001F141A" w:rsidRPr="000857B8" w:rsidRDefault="000E00A8" w:rsidP="00B731A5">
      <w:pPr>
        <w:pStyle w:val="af0"/>
        <w:numPr>
          <w:ilvl w:val="0"/>
          <w:numId w:val="14"/>
        </w:numPr>
        <w:rPr>
          <w:rFonts w:ascii="Consolas" w:eastAsiaTheme="minorEastAsia" w:hAnsi="Consolas"/>
          <w:b/>
          <w:i/>
        </w:rPr>
      </w:pPr>
      <w:r w:rsidRPr="000857B8">
        <w:rPr>
          <w:rFonts w:ascii="Consolas" w:eastAsiaTheme="minorEastAsia" w:hAnsi="Consolas"/>
          <w:b/>
          <w:i/>
        </w:rPr>
        <w:t>y</w:t>
      </w:r>
      <w:r w:rsidR="001F141A" w:rsidRPr="000857B8">
        <w:rPr>
          <w:rFonts w:ascii="Consolas" w:eastAsiaTheme="minorEastAsia" w:hAnsi="Consolas"/>
          <w:b/>
          <w:i/>
        </w:rPr>
        <w:t>aml-cpp</w:t>
      </w:r>
      <w:r w:rsidRPr="000857B8">
        <w:rPr>
          <w:rFonts w:ascii="Consolas" w:eastAsiaTheme="minorEastAsia" w:hAnsi="Consolas"/>
          <w:b/>
          <w:i/>
        </w:rPr>
        <w:t>/</w:t>
      </w:r>
    </w:p>
    <w:p w14:paraId="7D585827" w14:textId="77777777" w:rsidR="001F141A" w:rsidRPr="00C944FB" w:rsidRDefault="00BA12C0" w:rsidP="00B731A5">
      <w:pPr>
        <w:pStyle w:val="af0"/>
        <w:numPr>
          <w:ilvl w:val="0"/>
          <w:numId w:val="14"/>
        </w:numPr>
        <w:rPr>
          <w:rFonts w:eastAsiaTheme="minorEastAsia"/>
        </w:rPr>
      </w:pPr>
      <w:r w:rsidRPr="00C944FB">
        <w:rPr>
          <w:rFonts w:ascii="Consolas" w:eastAsiaTheme="minorEastAsia" w:hAnsi="Consolas"/>
          <w:i/>
        </w:rPr>
        <w:t>test_bench.hpp</w:t>
      </w:r>
      <w:r w:rsidRPr="00C944FB">
        <w:rPr>
          <w:rFonts w:eastAsiaTheme="minorEastAsia"/>
        </w:rPr>
        <w:t xml:space="preserve">: </w:t>
      </w:r>
      <w:r w:rsidR="00DC6F89" w:rsidRPr="00C944FB">
        <w:rPr>
          <w:rFonts w:eastAsiaTheme="minorEastAsia"/>
        </w:rPr>
        <w:t xml:space="preserve">Quellcode </w:t>
      </w:r>
      <w:r w:rsidRPr="00C944FB">
        <w:rPr>
          <w:rFonts w:eastAsiaTheme="minorEastAsia"/>
        </w:rPr>
        <w:t>des Testbench</w:t>
      </w:r>
      <w:r w:rsidR="005D2096" w:rsidRPr="00C944FB">
        <w:rPr>
          <w:rFonts w:eastAsiaTheme="minorEastAsia"/>
        </w:rPr>
        <w:t>.</w:t>
      </w:r>
    </w:p>
    <w:p w14:paraId="413AC4D5" w14:textId="77777777" w:rsidR="001F141A" w:rsidRPr="00C944FB" w:rsidRDefault="001F141A" w:rsidP="00B731A5">
      <w:pPr>
        <w:pStyle w:val="af0"/>
        <w:numPr>
          <w:ilvl w:val="0"/>
          <w:numId w:val="14"/>
        </w:numPr>
        <w:rPr>
          <w:rFonts w:eastAsiaTheme="minorEastAsia"/>
        </w:rPr>
      </w:pPr>
      <w:r w:rsidRPr="00C944FB">
        <w:rPr>
          <w:rFonts w:ascii="Consolas" w:eastAsiaTheme="minorEastAsia" w:hAnsi="Consolas"/>
          <w:i/>
        </w:rPr>
        <w:t>ref_data_generator.hpp</w:t>
      </w:r>
      <w:r w:rsidR="00DC6F89" w:rsidRPr="00C944FB">
        <w:rPr>
          <w:rFonts w:eastAsiaTheme="minorEastAsia"/>
        </w:rPr>
        <w:t>: Quellcode des Punktwolkengenerator</w:t>
      </w:r>
      <w:r w:rsidR="005D2096" w:rsidRPr="00C944FB">
        <w:rPr>
          <w:rFonts w:eastAsiaTheme="minorEastAsia"/>
        </w:rPr>
        <w:t>.</w:t>
      </w:r>
    </w:p>
    <w:p w14:paraId="069DF22E" w14:textId="77777777" w:rsidR="001F141A" w:rsidRPr="00C944FB" w:rsidRDefault="001F141A" w:rsidP="00B731A5">
      <w:pPr>
        <w:pStyle w:val="af0"/>
        <w:numPr>
          <w:ilvl w:val="0"/>
          <w:numId w:val="14"/>
        </w:numPr>
        <w:rPr>
          <w:rFonts w:eastAsiaTheme="minorEastAsia"/>
        </w:rPr>
      </w:pPr>
      <w:r w:rsidRPr="00C944FB">
        <w:rPr>
          <w:rFonts w:ascii="Consolas" w:eastAsiaTheme="minorEastAsia" w:hAnsi="Consolas"/>
          <w:i/>
        </w:rPr>
        <w:t>scp_test.hpp</w:t>
      </w:r>
      <w:r w:rsidR="005D2096" w:rsidRPr="00C944FB">
        <w:rPr>
          <w:rFonts w:eastAsiaTheme="minorEastAsia"/>
        </w:rPr>
        <w:t>: Implementierung des SCP-Algorithmus.</w:t>
      </w:r>
    </w:p>
    <w:p w14:paraId="7460772B" w14:textId="77777777" w:rsidR="001F141A" w:rsidRPr="00C944FB" w:rsidRDefault="001F141A" w:rsidP="00B731A5">
      <w:pPr>
        <w:pStyle w:val="af0"/>
        <w:numPr>
          <w:ilvl w:val="0"/>
          <w:numId w:val="14"/>
        </w:numPr>
        <w:rPr>
          <w:rFonts w:eastAsiaTheme="minorEastAsia"/>
        </w:rPr>
      </w:pPr>
      <w:r w:rsidRPr="00C944FB">
        <w:rPr>
          <w:rFonts w:ascii="Consolas" w:eastAsiaTheme="minorEastAsia" w:hAnsi="Consolas"/>
          <w:i/>
        </w:rPr>
        <w:t>icp_test.hpp</w:t>
      </w:r>
      <w:r w:rsidR="005D2096" w:rsidRPr="00C944FB">
        <w:rPr>
          <w:rFonts w:eastAsiaTheme="minorEastAsia"/>
        </w:rPr>
        <w:t>: Implementierung des ICP-Algorithmus.</w:t>
      </w:r>
    </w:p>
    <w:p w14:paraId="33C8B01F" w14:textId="77777777" w:rsidR="000C2037" w:rsidRPr="000C2037" w:rsidRDefault="00082BED" w:rsidP="000C2037">
      <w:pPr>
        <w:pStyle w:val="af0"/>
        <w:numPr>
          <w:ilvl w:val="0"/>
          <w:numId w:val="14"/>
        </w:numPr>
        <w:rPr>
          <w:rFonts w:eastAsiaTheme="minorEastAsia"/>
        </w:rPr>
      </w:pPr>
      <w:r w:rsidRPr="00C944FB">
        <w:rPr>
          <w:rFonts w:ascii="Consolas" w:eastAsiaTheme="minorEastAsia" w:hAnsi="Consolas"/>
          <w:i/>
        </w:rPr>
        <w:t>x</w:t>
      </w:r>
      <w:r w:rsidR="00446EA7" w:rsidRPr="00C944FB">
        <w:rPr>
          <w:rFonts w:ascii="Consolas" w:eastAsiaTheme="minorEastAsia" w:hAnsi="Consolas"/>
          <w:i/>
        </w:rPr>
        <w:t>xx_test.hpp</w:t>
      </w:r>
      <w:r w:rsidR="00446EA7" w:rsidRPr="00C944FB">
        <w:rPr>
          <w:rFonts w:eastAsiaTheme="minorEastAsia"/>
        </w:rPr>
        <w:t xml:space="preserve">: Implementierung </w:t>
      </w:r>
      <w:r w:rsidR="00400E5C" w:rsidRPr="00C944FB">
        <w:rPr>
          <w:rFonts w:eastAsiaTheme="minorEastAsia"/>
        </w:rPr>
        <w:t xml:space="preserve">des </w:t>
      </w:r>
      <w:r w:rsidR="00512412" w:rsidRPr="00C944FB">
        <w:rPr>
          <w:rFonts w:eastAsiaTheme="minorEastAsia"/>
        </w:rPr>
        <w:t>andere</w:t>
      </w:r>
      <w:r w:rsidR="00400E5C" w:rsidRPr="00C944FB">
        <w:rPr>
          <w:rFonts w:eastAsiaTheme="minorEastAsia"/>
        </w:rPr>
        <w:t>n</w:t>
      </w:r>
      <w:r w:rsidR="009A7B93" w:rsidRPr="00C944FB">
        <w:rPr>
          <w:rFonts w:eastAsiaTheme="minorEastAsia"/>
        </w:rPr>
        <w:t xml:space="preserve"> Algorithmus</w:t>
      </w:r>
      <w:r w:rsidR="00446EA7" w:rsidRPr="00C944FB">
        <w:rPr>
          <w:rFonts w:eastAsiaTheme="minorEastAsia"/>
        </w:rPr>
        <w:t xml:space="preserve">. </w:t>
      </w:r>
    </w:p>
    <w:p w14:paraId="351966B6" w14:textId="77777777" w:rsidR="00F11C59" w:rsidRDefault="00F11C59" w:rsidP="00F11C59">
      <w:pPr>
        <w:pStyle w:val="af0"/>
        <w:numPr>
          <w:ilvl w:val="0"/>
          <w:numId w:val="12"/>
        </w:numPr>
        <w:rPr>
          <w:rFonts w:eastAsiaTheme="minorEastAsia"/>
        </w:rPr>
      </w:pPr>
      <w:r w:rsidRPr="000857B8">
        <w:rPr>
          <w:rFonts w:ascii="Consolas" w:eastAsiaTheme="minorEastAsia" w:hAnsi="Consolas"/>
          <w:b/>
          <w:i/>
        </w:rPr>
        <w:t>bin/</w:t>
      </w:r>
      <w:r>
        <w:rPr>
          <w:rFonts w:eastAsiaTheme="minorEastAsia"/>
        </w:rPr>
        <w:t>:</w:t>
      </w:r>
    </w:p>
    <w:p w14:paraId="2A86189A" w14:textId="0B2AF872" w:rsidR="00AD13D4" w:rsidRDefault="00AD13D4" w:rsidP="00AD13D4">
      <w:pPr>
        <w:pStyle w:val="af0"/>
        <w:numPr>
          <w:ilvl w:val="0"/>
          <w:numId w:val="23"/>
        </w:numPr>
        <w:rPr>
          <w:rFonts w:eastAsiaTheme="minorEastAsia"/>
        </w:rPr>
      </w:pPr>
      <w:r w:rsidRPr="000857B8">
        <w:rPr>
          <w:rFonts w:ascii="Consolas" w:eastAsiaTheme="minorEastAsia" w:hAnsi="Consolas" w:cs="Open Sans"/>
          <w:b/>
          <w:i/>
        </w:rPr>
        <w:t>ted/</w:t>
      </w:r>
      <w:r w:rsidRPr="00C944FB">
        <w:rPr>
          <w:rFonts w:eastAsiaTheme="minorEastAsia" w:cs="Open Sans"/>
        </w:rPr>
        <w:t>: Testeingangsdaten</w:t>
      </w:r>
      <w:r w:rsidR="003C220D">
        <w:rPr>
          <w:rFonts w:eastAsiaTheme="minorEastAsia" w:cs="Open Sans"/>
        </w:rPr>
        <w:t>.</w:t>
      </w:r>
    </w:p>
    <w:p w14:paraId="756AA688" w14:textId="7ECAD533" w:rsidR="00AD13D4" w:rsidRDefault="007C382A" w:rsidP="00AD13D4">
      <w:pPr>
        <w:pStyle w:val="af0"/>
        <w:numPr>
          <w:ilvl w:val="0"/>
          <w:numId w:val="26"/>
        </w:numPr>
        <w:rPr>
          <w:rFonts w:eastAsiaTheme="minorEastAsia"/>
        </w:rPr>
      </w:pPr>
      <w:r w:rsidRPr="000857B8">
        <w:rPr>
          <w:rFonts w:ascii="Consolas" w:eastAsiaTheme="minorEastAsia" w:hAnsi="Consolas" w:cs="Open Sans"/>
          <w:b/>
          <w:i/>
        </w:rPr>
        <w:t>tad/</w:t>
      </w:r>
      <w:r w:rsidRPr="00C944FB">
        <w:rPr>
          <w:rFonts w:eastAsiaTheme="minorEastAsia" w:cs="Open Sans"/>
        </w:rPr>
        <w:t>:  Testausgangsdaten, alle Testergebnisse</w:t>
      </w:r>
      <w:r w:rsidR="003C220D">
        <w:rPr>
          <w:rFonts w:eastAsiaTheme="minorEastAsia" w:cs="Open Sans"/>
        </w:rPr>
        <w:t>.</w:t>
      </w:r>
    </w:p>
    <w:p w14:paraId="1783A067" w14:textId="0A1E3316" w:rsidR="00AD13D4" w:rsidRDefault="007C382A" w:rsidP="00AD13D4">
      <w:pPr>
        <w:pStyle w:val="af0"/>
        <w:numPr>
          <w:ilvl w:val="0"/>
          <w:numId w:val="26"/>
        </w:numPr>
        <w:rPr>
          <w:rFonts w:eastAsiaTheme="minorEastAsia"/>
        </w:rPr>
      </w:pPr>
      <w:r w:rsidRPr="000857B8">
        <w:rPr>
          <w:rFonts w:ascii="Consolas" w:eastAsiaTheme="minorEastAsia" w:hAnsi="Consolas"/>
          <w:b/>
          <w:i/>
        </w:rPr>
        <w:t>pcd_scample</w:t>
      </w:r>
      <w:r w:rsidR="0095357D" w:rsidRPr="000857B8">
        <w:rPr>
          <w:rFonts w:ascii="Consolas" w:eastAsiaTheme="minorEastAsia" w:hAnsi="Consolas"/>
          <w:b/>
          <w:i/>
        </w:rPr>
        <w:t>/</w:t>
      </w:r>
      <w:r>
        <w:rPr>
          <w:rFonts w:eastAsiaTheme="minorEastAsia"/>
        </w:rPr>
        <w:t>:</w:t>
      </w:r>
      <w:r w:rsidR="00384C72">
        <w:rPr>
          <w:rFonts w:eastAsiaTheme="minorEastAsia"/>
        </w:rPr>
        <w:t xml:space="preserve"> </w:t>
      </w:r>
      <w:r w:rsidR="004D418F">
        <w:rPr>
          <w:rFonts w:eastAsiaTheme="minorEastAsia" w:hint="eastAsia"/>
          <w:lang w:eastAsia="zh-CN"/>
        </w:rPr>
        <w:t>E</w:t>
      </w:r>
      <w:r w:rsidR="00445F0A">
        <w:rPr>
          <w:rFonts w:eastAsiaTheme="minorEastAsia"/>
        </w:rPr>
        <w:t>inige PCD-Datei</w:t>
      </w:r>
      <w:r w:rsidR="00BE354C">
        <w:rPr>
          <w:rFonts w:eastAsiaTheme="minorEastAsia"/>
        </w:rPr>
        <w:t>en</w:t>
      </w:r>
      <w:r w:rsidR="003C220D">
        <w:rPr>
          <w:rFonts w:eastAsiaTheme="minorEastAsia"/>
        </w:rPr>
        <w:t>.</w:t>
      </w:r>
    </w:p>
    <w:p w14:paraId="2FAD3F99" w14:textId="77777777" w:rsidR="007C382A" w:rsidRDefault="007C382A" w:rsidP="00AD13D4">
      <w:pPr>
        <w:pStyle w:val="af0"/>
        <w:numPr>
          <w:ilvl w:val="0"/>
          <w:numId w:val="26"/>
        </w:numPr>
        <w:rPr>
          <w:rFonts w:eastAsiaTheme="minorEastAsia"/>
        </w:rPr>
      </w:pPr>
      <w:r w:rsidRPr="000857B8">
        <w:rPr>
          <w:rFonts w:ascii="Consolas" w:eastAsiaTheme="minorEastAsia" w:hAnsi="Consolas"/>
          <w:b/>
          <w:i/>
        </w:rPr>
        <w:t>script/</w:t>
      </w:r>
      <w:r>
        <w:rPr>
          <w:rFonts w:eastAsiaTheme="minorEastAsia"/>
        </w:rPr>
        <w:t>:</w:t>
      </w:r>
      <w:r w:rsidR="0095357D">
        <w:rPr>
          <w:rFonts w:eastAsiaTheme="minorEastAsia"/>
        </w:rPr>
        <w:t xml:space="preserve"> </w:t>
      </w:r>
    </w:p>
    <w:p w14:paraId="246DA28E" w14:textId="77777777" w:rsidR="00DF308F" w:rsidRDefault="00DF308F" w:rsidP="00DF308F">
      <w:pPr>
        <w:pStyle w:val="af0"/>
        <w:numPr>
          <w:ilvl w:val="0"/>
          <w:numId w:val="27"/>
        </w:numPr>
        <w:rPr>
          <w:rFonts w:eastAsiaTheme="minorEastAsia"/>
        </w:rPr>
      </w:pPr>
      <w:r w:rsidRPr="00F5769D">
        <w:rPr>
          <w:rFonts w:ascii="Consolas" w:eastAsiaTheme="minorEastAsia" w:hAnsi="Consolas" w:cs="Open Sans"/>
          <w:i/>
        </w:rPr>
        <w:t>run_benchmark.py</w:t>
      </w:r>
      <w:r w:rsidRPr="009D65AC">
        <w:rPr>
          <w:rFonts w:eastAsiaTheme="minorEastAsia"/>
        </w:rPr>
        <w:t xml:space="preserve">: Programm </w:t>
      </w:r>
      <w:r>
        <w:rPr>
          <w:rFonts w:eastAsiaTheme="minorEastAsia"/>
        </w:rPr>
        <w:t>zur</w:t>
      </w:r>
      <w:r w:rsidRPr="00C944FB">
        <w:rPr>
          <w:rFonts w:eastAsiaTheme="minorEastAsia"/>
        </w:rPr>
        <w:t xml:space="preserve"> Visualisierung </w:t>
      </w:r>
      <w:r>
        <w:rPr>
          <w:rFonts w:eastAsiaTheme="minorEastAsia"/>
        </w:rPr>
        <w:t>der</w:t>
      </w:r>
      <w:r w:rsidRPr="00C944FB">
        <w:rPr>
          <w:rFonts w:eastAsiaTheme="minorEastAsia"/>
        </w:rPr>
        <w:t xml:space="preserve"> Testergebnisse</w:t>
      </w:r>
      <w:r>
        <w:rPr>
          <w:rFonts w:eastAsiaTheme="minorEastAsia"/>
        </w:rPr>
        <w:t>.</w:t>
      </w:r>
    </w:p>
    <w:p w14:paraId="1D01F07D" w14:textId="77777777" w:rsidR="00DF308F" w:rsidRDefault="00DF308F" w:rsidP="00DF308F">
      <w:pPr>
        <w:pStyle w:val="af0"/>
        <w:numPr>
          <w:ilvl w:val="0"/>
          <w:numId w:val="27"/>
        </w:numPr>
        <w:rPr>
          <w:rFonts w:eastAsiaTheme="minorEastAsia"/>
        </w:rPr>
      </w:pPr>
      <w:r w:rsidRPr="00F5769D">
        <w:rPr>
          <w:rFonts w:ascii="Consolas" w:eastAsiaTheme="minorEastAsia" w:hAnsi="Consolas"/>
          <w:i/>
        </w:rPr>
        <w:t>Benchmark.py</w:t>
      </w:r>
      <w:r>
        <w:rPr>
          <w:rFonts w:eastAsiaTheme="minorEastAsia"/>
        </w:rPr>
        <w:t xml:space="preserve">: Bestandteil des </w:t>
      </w:r>
      <w:r w:rsidR="004829DD">
        <w:rPr>
          <w:rFonts w:eastAsiaTheme="minorEastAsia"/>
        </w:rPr>
        <w:t>Python-</w:t>
      </w:r>
      <w:r w:rsidR="0046416C">
        <w:rPr>
          <w:rFonts w:eastAsiaTheme="minorEastAsia"/>
        </w:rPr>
        <w:t>Modul</w:t>
      </w:r>
      <w:r>
        <w:rPr>
          <w:rFonts w:eastAsiaTheme="minorEastAsia"/>
        </w:rPr>
        <w:t>.</w:t>
      </w:r>
    </w:p>
    <w:p w14:paraId="6E73A926" w14:textId="77777777" w:rsidR="00DF308F" w:rsidRPr="00DF308F" w:rsidRDefault="00DF308F" w:rsidP="00DF308F">
      <w:pPr>
        <w:pStyle w:val="af0"/>
        <w:numPr>
          <w:ilvl w:val="0"/>
          <w:numId w:val="27"/>
        </w:numPr>
        <w:rPr>
          <w:rFonts w:eastAsiaTheme="minorEastAsia"/>
        </w:rPr>
      </w:pPr>
      <w:r w:rsidRPr="00F5769D">
        <w:rPr>
          <w:rFonts w:ascii="Consolas" w:eastAsiaTheme="minorEastAsia" w:hAnsi="Consolas"/>
          <w:i/>
        </w:rPr>
        <w:t>Tester.py</w:t>
      </w:r>
      <w:r>
        <w:rPr>
          <w:rFonts w:eastAsiaTheme="minorEastAsia"/>
        </w:rPr>
        <w:t xml:space="preserve">: Bestandteil des </w:t>
      </w:r>
      <w:r w:rsidR="004829DD">
        <w:rPr>
          <w:rFonts w:eastAsiaTheme="minorEastAsia"/>
        </w:rPr>
        <w:t>Python-</w:t>
      </w:r>
      <w:r w:rsidR="0046416C" w:rsidRPr="0046416C">
        <w:rPr>
          <w:rFonts w:eastAsiaTheme="minorEastAsia"/>
        </w:rPr>
        <w:t xml:space="preserve"> </w:t>
      </w:r>
      <w:r w:rsidR="0046416C">
        <w:rPr>
          <w:rFonts w:eastAsiaTheme="minorEastAsia"/>
        </w:rPr>
        <w:t>Modul</w:t>
      </w:r>
      <w:r>
        <w:rPr>
          <w:rFonts w:eastAsiaTheme="minorEastAsia"/>
        </w:rPr>
        <w:t>.</w:t>
      </w:r>
    </w:p>
    <w:p w14:paraId="662D0A6B" w14:textId="77777777" w:rsidR="00603E10" w:rsidRDefault="00143DBA" w:rsidP="00143DBA">
      <w:pPr>
        <w:pStyle w:val="af0"/>
        <w:numPr>
          <w:ilvl w:val="0"/>
          <w:numId w:val="23"/>
        </w:numPr>
        <w:rPr>
          <w:rFonts w:eastAsiaTheme="minorEastAsia"/>
        </w:rPr>
      </w:pPr>
      <w:r w:rsidRPr="000857B8">
        <w:rPr>
          <w:rFonts w:ascii="Consolas" w:eastAsiaTheme="minorEastAsia" w:hAnsi="Consolas"/>
          <w:b/>
          <w:i/>
        </w:rPr>
        <w:t>cfg/</w:t>
      </w:r>
      <w:r>
        <w:rPr>
          <w:rFonts w:eastAsiaTheme="minorEastAsia"/>
        </w:rPr>
        <w:t xml:space="preserve">: </w:t>
      </w:r>
    </w:p>
    <w:p w14:paraId="68F58F33" w14:textId="77777777" w:rsidR="00143DBA" w:rsidRDefault="00143DBA" w:rsidP="00143DBA">
      <w:pPr>
        <w:pStyle w:val="af0"/>
        <w:numPr>
          <w:ilvl w:val="0"/>
          <w:numId w:val="25"/>
        </w:numPr>
        <w:rPr>
          <w:rFonts w:eastAsiaTheme="minorEastAsia"/>
        </w:rPr>
      </w:pPr>
      <w:r w:rsidRPr="00C944FB">
        <w:rPr>
          <w:rFonts w:ascii="Consolas" w:eastAsiaTheme="minorEastAsia" w:hAnsi="Consolas"/>
          <w:i/>
        </w:rPr>
        <w:t>testbench_cfg.yaml</w:t>
      </w:r>
      <w:r w:rsidRPr="00C944FB">
        <w:rPr>
          <w:rFonts w:eastAsiaTheme="minorEastAsia"/>
        </w:rPr>
        <w:t>: Konfiguration für das Testbench.</w:t>
      </w:r>
    </w:p>
    <w:p w14:paraId="2F8379AF" w14:textId="77777777" w:rsidR="00143DBA" w:rsidRPr="00C944FB" w:rsidRDefault="00143DBA" w:rsidP="00143DBA">
      <w:pPr>
        <w:pStyle w:val="af0"/>
        <w:numPr>
          <w:ilvl w:val="0"/>
          <w:numId w:val="25"/>
        </w:numPr>
        <w:rPr>
          <w:rFonts w:eastAsiaTheme="minorEastAsia"/>
        </w:rPr>
      </w:pPr>
      <w:r w:rsidRPr="00C944FB">
        <w:rPr>
          <w:rFonts w:ascii="Consolas" w:eastAsiaTheme="minorEastAsia" w:hAnsi="Consolas"/>
          <w:i/>
        </w:rPr>
        <w:t>scp_cfg.yaml</w:t>
      </w:r>
      <w:r w:rsidRPr="00C944FB">
        <w:rPr>
          <w:rFonts w:eastAsiaTheme="minorEastAsia"/>
        </w:rPr>
        <w:t>: Konfiguration für SCP-Algorithmus.</w:t>
      </w:r>
    </w:p>
    <w:p w14:paraId="61E00677" w14:textId="77777777" w:rsidR="00143DBA" w:rsidRDefault="00143DBA" w:rsidP="00143DBA">
      <w:pPr>
        <w:pStyle w:val="af0"/>
        <w:numPr>
          <w:ilvl w:val="0"/>
          <w:numId w:val="25"/>
        </w:numPr>
        <w:rPr>
          <w:rFonts w:eastAsiaTheme="minorEastAsia"/>
        </w:rPr>
      </w:pPr>
      <w:r w:rsidRPr="00C944FB">
        <w:rPr>
          <w:rFonts w:ascii="Consolas" w:eastAsiaTheme="minorEastAsia" w:hAnsi="Consolas"/>
          <w:i/>
        </w:rPr>
        <w:t>icp_cfg.yaml</w:t>
      </w:r>
      <w:r w:rsidRPr="00C944FB">
        <w:rPr>
          <w:rFonts w:eastAsiaTheme="minorEastAsia"/>
        </w:rPr>
        <w:t>: Konfiguration für ICP-Algorithmus.</w:t>
      </w:r>
    </w:p>
    <w:p w14:paraId="6A64DF8A" w14:textId="77777777" w:rsidR="000C2037" w:rsidRDefault="00143DBA" w:rsidP="000C2037">
      <w:pPr>
        <w:pStyle w:val="af0"/>
        <w:numPr>
          <w:ilvl w:val="0"/>
          <w:numId w:val="25"/>
        </w:numPr>
        <w:rPr>
          <w:rFonts w:eastAsiaTheme="minorEastAsia"/>
        </w:rPr>
      </w:pPr>
      <w:r w:rsidRPr="00C944FB">
        <w:rPr>
          <w:rFonts w:ascii="Consolas" w:eastAsiaTheme="minorEastAsia" w:hAnsi="Consolas"/>
          <w:i/>
        </w:rPr>
        <w:t>xxx_cfg</w:t>
      </w:r>
      <w:r w:rsidRPr="00C944FB">
        <w:rPr>
          <w:rFonts w:eastAsiaTheme="minorEastAsia"/>
          <w:i/>
        </w:rPr>
        <w:t>.</w:t>
      </w:r>
      <w:r w:rsidRPr="008535ED">
        <w:rPr>
          <w:rFonts w:ascii="Consolas" w:eastAsiaTheme="minorEastAsia" w:hAnsi="Consolas"/>
          <w:i/>
        </w:rPr>
        <w:t>yaml</w:t>
      </w:r>
      <w:r w:rsidRPr="00C944FB">
        <w:rPr>
          <w:rFonts w:eastAsiaTheme="minorEastAsia"/>
        </w:rPr>
        <w:t xml:space="preserve">: Konfiguration für </w:t>
      </w:r>
      <w:r>
        <w:rPr>
          <w:rFonts w:eastAsiaTheme="minorEastAsia"/>
        </w:rPr>
        <w:t>xxx</w:t>
      </w:r>
      <w:r w:rsidRPr="00C944FB">
        <w:rPr>
          <w:rFonts w:eastAsiaTheme="minorEastAsia"/>
        </w:rPr>
        <w:t xml:space="preserve"> Algorithmus.</w:t>
      </w:r>
    </w:p>
    <w:p w14:paraId="3AE0A8F2" w14:textId="77777777" w:rsidR="000C2037" w:rsidRPr="00F666DC" w:rsidRDefault="000C2037" w:rsidP="000C2037">
      <w:pPr>
        <w:pStyle w:val="af0"/>
        <w:numPr>
          <w:ilvl w:val="0"/>
          <w:numId w:val="23"/>
        </w:numPr>
        <w:rPr>
          <w:rFonts w:eastAsiaTheme="minorEastAsia"/>
        </w:rPr>
      </w:pPr>
      <w:r w:rsidRPr="00F666DC">
        <w:rPr>
          <w:rFonts w:ascii="Consolas" w:eastAsiaTheme="minorEastAsia" w:hAnsi="Consolas"/>
          <w:i/>
          <w:highlight w:val="yellow"/>
        </w:rPr>
        <w:t>pcl_test_bench.exe</w:t>
      </w:r>
      <w:r w:rsidRPr="00F666DC">
        <w:rPr>
          <w:rFonts w:eastAsiaTheme="minorEastAsia"/>
        </w:rPr>
        <w:t>: ausführbare Datei für die Testsoftware.</w:t>
      </w:r>
    </w:p>
    <w:p w14:paraId="57BE1066" w14:textId="77777777" w:rsidR="00CA0E09" w:rsidRPr="000C2037" w:rsidRDefault="00CA0E09" w:rsidP="00DF308F">
      <w:pPr>
        <w:rPr>
          <w:rFonts w:eastAsiaTheme="minorEastAsia"/>
        </w:rPr>
      </w:pPr>
    </w:p>
    <w:p w14:paraId="3187F3A5" w14:textId="438D1C1F" w:rsidR="0078427A" w:rsidRPr="000A397F" w:rsidRDefault="003A28DB" w:rsidP="000A397F">
      <w:pPr>
        <w:pStyle w:val="2"/>
        <w:rPr>
          <w:lang w:val="de-DE"/>
        </w:rPr>
      </w:pPr>
      <w:bookmarkStart w:id="14" w:name="_Toc463440196"/>
      <w:bookmarkStart w:id="15" w:name="_Toc1169612"/>
      <w:r>
        <w:rPr>
          <w:lang w:val="de-DE"/>
        </w:rPr>
        <w:t>T</w:t>
      </w:r>
      <w:r w:rsidR="00BE241E" w:rsidRPr="00C944FB">
        <w:rPr>
          <w:lang w:val="de-DE"/>
        </w:rPr>
        <w:t>este</w:t>
      </w:r>
      <w:r w:rsidR="00D42151" w:rsidRPr="00C944FB">
        <w:rPr>
          <w:lang w:val="de-DE"/>
        </w:rPr>
        <w:t>ingangsdaten</w:t>
      </w:r>
      <w:bookmarkEnd w:id="14"/>
      <w:bookmarkEnd w:id="15"/>
    </w:p>
    <w:p w14:paraId="479ACB92" w14:textId="77777777" w:rsidR="003E302C" w:rsidRPr="00C944FB" w:rsidRDefault="003E302C" w:rsidP="003E302C">
      <w:pPr>
        <w:pStyle w:val="3"/>
      </w:pPr>
      <w:bookmarkStart w:id="16" w:name="_Toc1169613"/>
      <w:r w:rsidRPr="00C944FB">
        <w:t>Punktwolken</w:t>
      </w:r>
      <w:bookmarkEnd w:id="16"/>
    </w:p>
    <w:p w14:paraId="18807695" w14:textId="18D312FE" w:rsidR="00D103C7" w:rsidRPr="00C944FB" w:rsidRDefault="007633A3" w:rsidP="00DE49DF">
      <w:pPr>
        <w:pStyle w:val="Paragraph"/>
        <w:rPr>
          <w:rFonts w:cs="Open Sans"/>
          <w:lang w:eastAsia="zh-CN"/>
        </w:rPr>
      </w:pPr>
      <w:r w:rsidRPr="00C944FB">
        <w:t>Als Testdaten werden Punktwolken</w:t>
      </w:r>
      <w:r w:rsidR="00DC686A" w:rsidRPr="00C944FB">
        <w:t xml:space="preserve"> </w:t>
      </w:r>
      <w:r w:rsidR="00333D4F" w:rsidRPr="00C944FB">
        <w:rPr>
          <w:rFonts w:ascii="Consolas" w:hAnsi="Consolas"/>
          <w:i/>
        </w:rPr>
        <w:t>room_scan2.pcd</w:t>
      </w:r>
      <w:r w:rsidR="00333D4F" w:rsidRPr="00C944FB">
        <w:t xml:space="preserve"> (Zielpunktwolke) und </w:t>
      </w:r>
      <w:r w:rsidR="00333D4F" w:rsidRPr="00C944FB">
        <w:rPr>
          <w:rFonts w:ascii="Consolas" w:hAnsi="Consolas"/>
          <w:i/>
        </w:rPr>
        <w:t>room_scan1.pcd</w:t>
      </w:r>
      <w:r w:rsidR="0005017B">
        <w:t xml:space="preserve"> </w:t>
      </w:r>
      <w:r w:rsidR="00333D4F" w:rsidRPr="00C944FB">
        <w:t>(Quellpunktwolke)</w:t>
      </w:r>
      <w:r w:rsidR="00D2629D" w:rsidRPr="00C944FB">
        <w:t xml:space="preserve"> [1]</w:t>
      </w:r>
      <w:r w:rsidR="0005017B">
        <w:t xml:space="preserve"> zum Beispiel</w:t>
      </w:r>
      <w:r w:rsidR="00333D4F" w:rsidRPr="00C944FB">
        <w:t xml:space="preserve"> </w:t>
      </w:r>
      <w:r w:rsidR="00B53430">
        <w:rPr>
          <w:rFonts w:hint="eastAsia"/>
          <w:lang w:eastAsia="zh-CN"/>
        </w:rPr>
        <w:t>verwendet</w:t>
      </w:r>
      <w:r w:rsidR="00B53430">
        <w:t xml:space="preserve"> </w:t>
      </w:r>
      <w:r w:rsidR="005B6944">
        <w:t xml:space="preserve">(entspricht </w:t>
      </w:r>
      <w:r w:rsidR="00711CBA">
        <w:t>den</w:t>
      </w:r>
      <w:r w:rsidR="005B6944">
        <w:t xml:space="preserve"> </w:t>
      </w:r>
      <w:r w:rsidR="00D403CA">
        <w:t xml:space="preserve">Eingangsdaten in dem Ordner </w:t>
      </w:r>
      <w:r w:rsidR="00D403CA" w:rsidRPr="00D403CA">
        <w:rPr>
          <w:rFonts w:ascii="Consolas" w:hAnsi="Consolas"/>
          <w:i/>
        </w:rPr>
        <w:lastRenderedPageBreak/>
        <w:t>pcl_test_bench/bin/ted/ref_room_scan/</w:t>
      </w:r>
      <w:r w:rsidR="00F84CBE" w:rsidRPr="00F84CBE">
        <w:rPr>
          <w:rFonts w:cs="Open Sans"/>
        </w:rPr>
        <w:t>,</w:t>
      </w:r>
      <w:r w:rsidR="00F84CBE">
        <w:rPr>
          <w:rFonts w:cs="Open Sans"/>
        </w:rPr>
        <w:t xml:space="preserve"> </w:t>
      </w:r>
      <w:r w:rsidR="00043C6D" w:rsidRPr="00043C6D">
        <w:rPr>
          <w:rFonts w:cs="Open Sans"/>
        </w:rPr>
        <w:t>siehe</w:t>
      </w:r>
      <w:r w:rsidR="0063731C">
        <w:rPr>
          <w:rFonts w:ascii="Consolas" w:hAnsi="Consolas"/>
          <w:i/>
        </w:rPr>
        <w:t xml:space="preserve"> </w:t>
      </w:r>
      <w:r w:rsidR="00043C6D" w:rsidRPr="00043C6D">
        <w:rPr>
          <w:rFonts w:ascii="Consolas" w:hAnsi="Consolas"/>
          <w:i/>
        </w:rPr>
        <w:t>readme.txt</w:t>
      </w:r>
      <w:r w:rsidR="00112EF6">
        <w:rPr>
          <w:rFonts w:cs="Open Sans"/>
        </w:rPr>
        <w:t xml:space="preserve"> für weitere Details</w:t>
      </w:r>
      <w:r w:rsidR="005B6944">
        <w:t>)</w:t>
      </w:r>
      <w:r w:rsidR="00333D4F" w:rsidRPr="00C944FB">
        <w:t>.</w:t>
      </w:r>
      <w:r w:rsidR="007A23C9" w:rsidRPr="00C944FB">
        <w:t xml:space="preserve"> Die Pfade zu den </w:t>
      </w:r>
      <w:r w:rsidR="00151583">
        <w:t>PCD-</w:t>
      </w:r>
      <w:r w:rsidR="007A23C9" w:rsidRPr="00C944FB">
        <w:t>Dateien sind in der YMAL-</w:t>
      </w:r>
      <w:r w:rsidR="009E3731">
        <w:t>Datei</w:t>
      </w:r>
      <w:r w:rsidR="007A23C9" w:rsidRPr="00C944FB">
        <w:t xml:space="preserve"> </w:t>
      </w:r>
      <w:r w:rsidR="007A23C9" w:rsidRPr="00C944FB">
        <w:rPr>
          <w:rFonts w:ascii="Consolas" w:eastAsiaTheme="minorEastAsia" w:hAnsi="Consolas"/>
          <w:i/>
        </w:rPr>
        <w:t xml:space="preserve">testbench_cfg.yaml </w:t>
      </w:r>
      <w:r w:rsidR="00AB678D" w:rsidRPr="00C944FB">
        <w:rPr>
          <w:rFonts w:eastAsiaTheme="minorEastAsia" w:cs="Open Sans"/>
        </w:rPr>
        <w:t xml:space="preserve">unter </w:t>
      </w:r>
      <w:r w:rsidR="00F44908">
        <w:rPr>
          <w:rFonts w:eastAsiaTheme="minorEastAsia" w:cs="Open Sans"/>
        </w:rPr>
        <w:t>dem</w:t>
      </w:r>
      <w:r w:rsidR="00AB678D" w:rsidRPr="00C944FB">
        <w:rPr>
          <w:rFonts w:eastAsiaTheme="minorEastAsia" w:cs="Open Sans"/>
        </w:rPr>
        <w:t xml:space="preserve"> Parameter</w:t>
      </w:r>
      <w:r w:rsidR="00AB678D" w:rsidRPr="00C944FB">
        <w:rPr>
          <w:rFonts w:ascii="Consolas" w:eastAsiaTheme="minorEastAsia" w:hAnsi="Consolas"/>
        </w:rPr>
        <w:t xml:space="preserve"> </w:t>
      </w:r>
      <w:r w:rsidR="00AB678D" w:rsidRPr="00C944FB">
        <w:rPr>
          <w:rFonts w:ascii="Consolas" w:eastAsiaTheme="minorEastAsia" w:hAnsi="Consolas"/>
          <w:i/>
        </w:rPr>
        <w:t>pcd_files_path</w:t>
      </w:r>
      <w:r w:rsidR="00AB678D" w:rsidRPr="00C944FB">
        <w:rPr>
          <w:rFonts w:ascii="Consolas" w:eastAsiaTheme="minorEastAsia" w:hAnsi="Consolas"/>
        </w:rPr>
        <w:t xml:space="preserve"> </w:t>
      </w:r>
      <w:r w:rsidR="007A23C9" w:rsidRPr="00C944FB">
        <w:rPr>
          <w:rFonts w:eastAsiaTheme="minorEastAsia" w:cs="Open Sans"/>
        </w:rPr>
        <w:t>definiert</w:t>
      </w:r>
      <w:r w:rsidR="008B4EAC" w:rsidRPr="00C944FB">
        <w:rPr>
          <w:rFonts w:eastAsiaTheme="minorEastAsia" w:cs="Open Sans"/>
        </w:rPr>
        <w:t xml:space="preserve"> (siehe Abbildung 1.3)</w:t>
      </w:r>
      <w:r w:rsidR="00130020" w:rsidRPr="00C944FB">
        <w:rPr>
          <w:rFonts w:ascii="Consolas" w:eastAsiaTheme="minorEastAsia" w:hAnsi="Consolas"/>
        </w:rPr>
        <w:t>.</w:t>
      </w:r>
      <w:r w:rsidR="005F34CA">
        <w:rPr>
          <w:rFonts w:ascii="Consolas" w:eastAsiaTheme="minorEastAsia" w:hAnsi="Consolas"/>
        </w:rPr>
        <w:t xml:space="preserve"> </w:t>
      </w:r>
      <w:r w:rsidR="00DE49DF" w:rsidRPr="00C944FB">
        <w:rPr>
          <w:rFonts w:eastAsiaTheme="minorEastAsia" w:cs="Open Sans"/>
        </w:rPr>
        <w:t xml:space="preserve">Der Typ </w:t>
      </w:r>
      <w:r w:rsidR="00E13CA6">
        <w:rPr>
          <w:rFonts w:eastAsiaTheme="minorEastAsia" w:cs="Open Sans"/>
        </w:rPr>
        <w:t>der</w:t>
      </w:r>
      <w:r w:rsidR="00DE49DF" w:rsidRPr="00C944FB">
        <w:rPr>
          <w:rFonts w:eastAsiaTheme="minorEastAsia" w:cs="Open Sans"/>
        </w:rPr>
        <w:t xml:space="preserve"> </w:t>
      </w:r>
      <w:r w:rsidR="00D10AF4" w:rsidRPr="00C944FB">
        <w:rPr>
          <w:rFonts w:eastAsiaTheme="minorEastAsia" w:cs="Open Sans"/>
        </w:rPr>
        <w:t>Punktwolken</w:t>
      </w:r>
      <w:r w:rsidR="007D1845">
        <w:rPr>
          <w:rFonts w:eastAsiaTheme="minorEastAsia" w:cs="Open Sans"/>
        </w:rPr>
        <w:t xml:space="preserve"> ist</w:t>
      </w:r>
      <w:r w:rsidR="001334A3">
        <w:rPr>
          <w:rFonts w:eastAsiaTheme="minorEastAsia" w:cs="Open Sans"/>
        </w:rPr>
        <w:t xml:space="preserve"> in diesem Beispiel</w:t>
      </w:r>
      <w:r w:rsidR="007D1845">
        <w:rPr>
          <w:rFonts w:eastAsiaTheme="minorEastAsia" w:cs="Open Sans"/>
        </w:rPr>
        <w:t xml:space="preserve"> </w:t>
      </w:r>
      <w:r w:rsidR="00DE49DF" w:rsidRPr="00C944FB">
        <w:rPr>
          <w:rFonts w:ascii="Consolas" w:eastAsiaTheme="minorEastAsia" w:hAnsi="Consolas" w:cs="Open Sans"/>
          <w:i/>
        </w:rPr>
        <w:t>pcl::PointXYZ</w:t>
      </w:r>
      <w:r w:rsidR="009D0DB6" w:rsidRPr="00C944FB">
        <w:rPr>
          <w:rFonts w:eastAsiaTheme="minorEastAsia" w:cs="Open Sans"/>
        </w:rPr>
        <w:t xml:space="preserve">. </w:t>
      </w:r>
      <w:r w:rsidR="009B4087" w:rsidRPr="00C944FB">
        <w:rPr>
          <w:rFonts w:eastAsiaTheme="minorEastAsia" w:cs="Open Sans"/>
        </w:rPr>
        <w:t xml:space="preserve">Um andere Typen zu </w:t>
      </w:r>
      <w:r w:rsidR="00100A6E">
        <w:rPr>
          <w:rFonts w:eastAsiaTheme="minorEastAsia" w:cs="Open Sans"/>
        </w:rPr>
        <w:t>nutzen</w:t>
      </w:r>
      <w:r w:rsidR="009B4087" w:rsidRPr="00C944FB">
        <w:rPr>
          <w:rFonts w:eastAsiaTheme="minorEastAsia" w:cs="Open Sans"/>
        </w:rPr>
        <w:t xml:space="preserve">, z.B </w:t>
      </w:r>
      <w:r w:rsidR="009B4087" w:rsidRPr="00C944FB">
        <w:rPr>
          <w:rFonts w:ascii="Consolas" w:eastAsiaTheme="minorEastAsia" w:hAnsi="Consolas" w:cs="Open Sans"/>
          <w:i/>
        </w:rPr>
        <w:t>pcl::PointXYZRGB</w:t>
      </w:r>
      <w:r w:rsidR="009B4087" w:rsidRPr="00C944FB">
        <w:rPr>
          <w:rFonts w:eastAsiaTheme="minorEastAsia" w:cs="Open Sans"/>
        </w:rPr>
        <w:t xml:space="preserve">, </w:t>
      </w:r>
      <w:r w:rsidR="009B4087" w:rsidRPr="00C944FB">
        <w:rPr>
          <w:rFonts w:ascii="Consolas" w:eastAsiaTheme="minorEastAsia" w:hAnsi="Consolas" w:cs="Open Sans"/>
          <w:i/>
        </w:rPr>
        <w:t>pcl::PointXYZI</w:t>
      </w:r>
      <w:r w:rsidR="009B4087" w:rsidRPr="00C944FB">
        <w:rPr>
          <w:rFonts w:eastAsiaTheme="minorEastAsia" w:cs="Open Sans"/>
        </w:rPr>
        <w:t xml:space="preserve">, müssen die Quellcode dementsprechend modifiziert werden, </w:t>
      </w:r>
      <w:r w:rsidR="00A54D6B">
        <w:rPr>
          <w:rFonts w:eastAsiaTheme="minorEastAsia" w:cs="Open Sans"/>
        </w:rPr>
        <w:t xml:space="preserve">und </w:t>
      </w:r>
      <w:r w:rsidR="009B4087" w:rsidRPr="00C944FB">
        <w:rPr>
          <w:rFonts w:eastAsiaTheme="minorEastAsia" w:cs="Open Sans"/>
        </w:rPr>
        <w:t>dies</w:t>
      </w:r>
      <w:r w:rsidR="009A7164">
        <w:rPr>
          <w:rFonts w:eastAsiaTheme="minorEastAsia" w:cs="Open Sans"/>
        </w:rPr>
        <w:t xml:space="preserve"> </w:t>
      </w:r>
      <w:r w:rsidR="003B7B0F">
        <w:rPr>
          <w:rFonts w:eastAsiaTheme="minorEastAsia" w:cs="Open Sans"/>
        </w:rPr>
        <w:t xml:space="preserve">wird </w:t>
      </w:r>
      <w:r w:rsidR="00003569" w:rsidRPr="00C944FB">
        <w:rPr>
          <w:rFonts w:eastAsiaTheme="minorEastAsia" w:cs="Open Sans"/>
        </w:rPr>
        <w:t>in</w:t>
      </w:r>
      <w:r w:rsidR="009B4087" w:rsidRPr="00C944FB">
        <w:rPr>
          <w:rFonts w:eastAsiaTheme="minorEastAsia" w:cs="Open Sans"/>
        </w:rPr>
        <w:t xml:space="preserve"> </w:t>
      </w:r>
      <w:r w:rsidR="00AE1A6C">
        <w:rPr>
          <w:rFonts w:eastAsiaTheme="minorEastAsia" w:cs="Open Sans"/>
        </w:rPr>
        <w:t>folgendem</w:t>
      </w:r>
      <w:r w:rsidR="00003569" w:rsidRPr="00C944FB">
        <w:rPr>
          <w:rFonts w:eastAsiaTheme="minorEastAsia" w:cs="Open Sans"/>
        </w:rPr>
        <w:t xml:space="preserve"> </w:t>
      </w:r>
      <w:r w:rsidR="005609A6" w:rsidRPr="00C944FB">
        <w:rPr>
          <w:rFonts w:eastAsiaTheme="minorEastAsia" w:cs="Open Sans"/>
        </w:rPr>
        <w:t>Absatz</w:t>
      </w:r>
      <w:r w:rsidR="00CB2513">
        <w:rPr>
          <w:rFonts w:eastAsiaTheme="minorEastAsia" w:cs="Open Sans"/>
        </w:rPr>
        <w:t xml:space="preserve"> (1.7.4)</w:t>
      </w:r>
      <w:r w:rsidR="003D418E" w:rsidRPr="00C944FB">
        <w:rPr>
          <w:rFonts w:eastAsiaTheme="minorEastAsia" w:cs="Open Sans"/>
        </w:rPr>
        <w:t xml:space="preserve"> vorgestell</w:t>
      </w:r>
      <w:r w:rsidR="003B7B0F">
        <w:rPr>
          <w:rFonts w:eastAsiaTheme="minorEastAsia" w:cs="Open Sans"/>
        </w:rPr>
        <w:t>t</w:t>
      </w:r>
      <w:r w:rsidR="003D418E" w:rsidRPr="00C944FB">
        <w:rPr>
          <w:rFonts w:eastAsiaTheme="minorEastAsia" w:cs="Open Sans"/>
        </w:rPr>
        <w:t>.</w:t>
      </w:r>
      <w:r w:rsidR="00385913" w:rsidRPr="00C944FB">
        <w:rPr>
          <w:rFonts w:eastAsiaTheme="minorEastAsia" w:cs="Open Sans"/>
        </w:rPr>
        <w:t xml:space="preserve"> </w:t>
      </w:r>
    </w:p>
    <w:p w14:paraId="1352041A" w14:textId="77777777" w:rsidR="001B452A" w:rsidRPr="00C944FB" w:rsidRDefault="001B452A" w:rsidP="001B452A">
      <w:pPr>
        <w:pStyle w:val="Paragraph"/>
        <w:keepNext/>
        <w:jc w:val="center"/>
      </w:pPr>
      <w:r w:rsidRPr="00C944FB">
        <w:rPr>
          <w:rFonts w:ascii="Consolas" w:eastAsiaTheme="minorEastAsia" w:hAnsi="Consolas"/>
          <w:noProof/>
        </w:rPr>
        <w:drawing>
          <wp:inline distT="0" distB="0" distL="0" distR="0" wp14:anchorId="00CF53D5" wp14:editId="2CCFC63B">
            <wp:extent cx="4172197" cy="927314"/>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cd_path.PNG"/>
                    <pic:cNvPicPr/>
                  </pic:nvPicPr>
                  <pic:blipFill>
                    <a:blip r:embed="rId10">
                      <a:extLst>
                        <a:ext uri="{28A0092B-C50C-407E-A947-70E740481C1C}">
                          <a14:useLocalDpi xmlns:a14="http://schemas.microsoft.com/office/drawing/2010/main" val="0"/>
                        </a:ext>
                      </a:extLst>
                    </a:blip>
                    <a:stretch>
                      <a:fillRect/>
                    </a:stretch>
                  </pic:blipFill>
                  <pic:spPr>
                    <a:xfrm>
                      <a:off x="0" y="0"/>
                      <a:ext cx="4283273" cy="952002"/>
                    </a:xfrm>
                    <a:prstGeom prst="rect">
                      <a:avLst/>
                    </a:prstGeom>
                  </pic:spPr>
                </pic:pic>
              </a:graphicData>
            </a:graphic>
          </wp:inline>
        </w:drawing>
      </w:r>
    </w:p>
    <w:p w14:paraId="4C742858" w14:textId="70693E2B" w:rsidR="00B67571" w:rsidRPr="00C944FB" w:rsidRDefault="001B452A" w:rsidP="001B452A">
      <w:pPr>
        <w:pStyle w:val="ad"/>
        <w:tabs>
          <w:tab w:val="clear" w:pos="1418"/>
        </w:tabs>
        <w:ind w:left="1134" w:hanging="1134"/>
        <w:jc w:val="center"/>
      </w:pPr>
      <w:r w:rsidRPr="00C944FB">
        <w:t xml:space="preserve">Abbildung </w:t>
      </w:r>
      <w:r w:rsidR="003B7B0F">
        <w:rPr>
          <w:noProof/>
        </w:rPr>
        <w:t>1</w:t>
      </w:r>
      <w:r w:rsidRPr="00C944FB">
        <w:t>.</w:t>
      </w:r>
      <w:r w:rsidR="00172FBE" w:rsidRPr="00C944FB">
        <w:t>3</w:t>
      </w:r>
      <w:r w:rsidRPr="00C944FB">
        <w:tab/>
        <w:t>Definieren Eingangspunktwolken</w:t>
      </w:r>
    </w:p>
    <w:p w14:paraId="1F3C9C13" w14:textId="77777777" w:rsidR="00E524F2" w:rsidRPr="00C944FB" w:rsidRDefault="00E524F2" w:rsidP="00E524F2"/>
    <w:p w14:paraId="733C5227" w14:textId="77777777" w:rsidR="00C523F2" w:rsidRPr="00C944FB" w:rsidRDefault="00C523F2" w:rsidP="00C523F2">
      <w:pPr>
        <w:pStyle w:val="3"/>
      </w:pPr>
      <w:bookmarkStart w:id="17" w:name="_Toc1169614"/>
      <w:r w:rsidRPr="00C944FB">
        <w:t>Re</w:t>
      </w:r>
      <w:r w:rsidR="000C1736" w:rsidRPr="00C944FB">
        <w:t>f</w:t>
      </w:r>
      <w:r w:rsidRPr="00C944FB">
        <w:t>erenztran</w:t>
      </w:r>
      <w:r w:rsidR="00744CC2" w:rsidRPr="00C944FB">
        <w:t>s</w:t>
      </w:r>
      <w:r w:rsidRPr="00C944FB">
        <w:t>formationen</w:t>
      </w:r>
      <w:bookmarkEnd w:id="17"/>
    </w:p>
    <w:p w14:paraId="6C28866B" w14:textId="2BE0B269" w:rsidR="00B67571" w:rsidRPr="00C944FB" w:rsidRDefault="000B623A" w:rsidP="00B67571">
      <w:pPr>
        <w:rPr>
          <w:rFonts w:eastAsiaTheme="minorEastAsia" w:cs="Open Sans"/>
        </w:rPr>
      </w:pPr>
      <w:r w:rsidRPr="00C944FB">
        <w:rPr>
          <w:lang w:eastAsia="zh-CN"/>
        </w:rPr>
        <w:t>Di</w:t>
      </w:r>
      <w:r w:rsidRPr="00C944FB">
        <w:t xml:space="preserve">e Referenztransformationen werden </w:t>
      </w:r>
      <w:r w:rsidR="00C210C4" w:rsidRPr="00C944FB">
        <w:t xml:space="preserve">in der Datei </w:t>
      </w:r>
      <w:r w:rsidR="00C210C4" w:rsidRPr="00C944FB">
        <w:rPr>
          <w:rFonts w:ascii="Consolas" w:eastAsiaTheme="minorEastAsia" w:hAnsi="Consolas"/>
          <w:i/>
        </w:rPr>
        <w:t xml:space="preserve">ref_trans.yaml </w:t>
      </w:r>
      <w:r w:rsidR="00C210C4" w:rsidRPr="00C944FB">
        <w:rPr>
          <w:rFonts w:eastAsiaTheme="minorEastAsia" w:cs="Open Sans"/>
        </w:rPr>
        <w:t>aufgezeichnet</w:t>
      </w:r>
      <w:r w:rsidR="00FD774B">
        <w:rPr>
          <w:rFonts w:eastAsiaTheme="minorEastAsia" w:cs="Open Sans"/>
        </w:rPr>
        <w:t xml:space="preserve"> (</w:t>
      </w:r>
      <w:r w:rsidR="00C8782C">
        <w:rPr>
          <w:rFonts w:eastAsiaTheme="minorEastAsia" w:cs="Open Sans"/>
        </w:rPr>
        <w:t xml:space="preserve">die </w:t>
      </w:r>
      <w:r w:rsidR="00FD774B">
        <w:rPr>
          <w:rFonts w:eastAsiaTheme="minorEastAsia" w:cs="Open Sans"/>
        </w:rPr>
        <w:t>Pfad zur dieser Datei, siehe auch</w:t>
      </w:r>
      <w:r w:rsidR="000050D4">
        <w:rPr>
          <w:rFonts w:eastAsiaTheme="minorEastAsia" w:cs="Open Sans"/>
        </w:rPr>
        <w:t xml:space="preserve"> in</w:t>
      </w:r>
      <w:r w:rsidR="00FD774B">
        <w:rPr>
          <w:rFonts w:eastAsiaTheme="minorEastAsia" w:cs="Open Sans"/>
        </w:rPr>
        <w:t xml:space="preserve"> Absatz 1.6.1</w:t>
      </w:r>
      <w:r w:rsidR="00E1073C">
        <w:rPr>
          <w:rFonts w:eastAsiaTheme="minorEastAsia" w:cs="Open Sans"/>
        </w:rPr>
        <w:t xml:space="preserve"> das Parameter </w:t>
      </w:r>
      <w:r w:rsidR="00E1073C" w:rsidRPr="00FB2651">
        <w:rPr>
          <w:rFonts w:ascii="Consolas" w:hAnsi="Consolas" w:cs="Open Sans"/>
          <w:i/>
        </w:rPr>
        <w:t>ref_trans_path</w:t>
      </w:r>
      <w:r w:rsidR="00FD774B">
        <w:rPr>
          <w:rFonts w:eastAsiaTheme="minorEastAsia" w:cs="Open Sans"/>
        </w:rPr>
        <w:t>)</w:t>
      </w:r>
      <w:r w:rsidR="0087384A" w:rsidRPr="00C944FB">
        <w:rPr>
          <w:rFonts w:eastAsiaTheme="minorEastAsia" w:cs="Open Sans"/>
        </w:rPr>
        <w:t>.</w:t>
      </w:r>
      <w:r w:rsidR="00655BDB" w:rsidRPr="00C944FB">
        <w:rPr>
          <w:rFonts w:eastAsiaTheme="minorEastAsia" w:cs="Open Sans"/>
        </w:rPr>
        <w:t xml:space="preserve"> </w:t>
      </w:r>
      <w:r w:rsidR="00172FBE" w:rsidRPr="00C944FB">
        <w:rPr>
          <w:rFonts w:eastAsiaTheme="minorEastAsia" w:cs="Open Sans"/>
        </w:rPr>
        <w:t>D</w:t>
      </w:r>
      <w:r w:rsidR="00C55586">
        <w:rPr>
          <w:rFonts w:eastAsiaTheme="minorEastAsia" w:cs="Open Sans"/>
        </w:rPr>
        <w:t>er</w:t>
      </w:r>
      <w:r w:rsidR="00172FBE" w:rsidRPr="00C944FB">
        <w:rPr>
          <w:rFonts w:eastAsiaTheme="minorEastAsia" w:cs="Open Sans"/>
        </w:rPr>
        <w:t xml:space="preserve"> </w:t>
      </w:r>
      <w:r w:rsidR="00C55586">
        <w:rPr>
          <w:rFonts w:eastAsiaTheme="minorEastAsia" w:cs="Open Sans"/>
        </w:rPr>
        <w:t>Aufbau</w:t>
      </w:r>
      <w:r w:rsidR="00172FBE" w:rsidRPr="00C944FB">
        <w:rPr>
          <w:rFonts w:eastAsiaTheme="minorEastAsia" w:cs="Open Sans"/>
        </w:rPr>
        <w:t xml:space="preserve"> </w:t>
      </w:r>
      <w:r w:rsidR="004F2F01">
        <w:rPr>
          <w:rFonts w:eastAsiaTheme="minorEastAsia" w:cs="Open Sans"/>
        </w:rPr>
        <w:t>ist</w:t>
      </w:r>
      <w:r w:rsidR="00172FBE" w:rsidRPr="00C944FB">
        <w:rPr>
          <w:rFonts w:eastAsiaTheme="minorEastAsia" w:cs="Open Sans"/>
        </w:rPr>
        <w:t xml:space="preserve"> in Abbildung 1.4 gezeigt.</w:t>
      </w:r>
    </w:p>
    <w:p w14:paraId="69B9B892" w14:textId="77777777" w:rsidR="00B22C8E" w:rsidRPr="00C944FB" w:rsidRDefault="00893A98" w:rsidP="00B22C8E">
      <w:pPr>
        <w:keepNext/>
        <w:jc w:val="center"/>
      </w:pPr>
      <w:r w:rsidRPr="00C944FB">
        <w:rPr>
          <w:rFonts w:eastAsiaTheme="minorEastAsia" w:cs="Open Sans"/>
          <w:noProof/>
        </w:rPr>
        <w:drawing>
          <wp:inline distT="0" distB="0" distL="0" distR="0" wp14:anchorId="39F49396" wp14:editId="76CEB1C6">
            <wp:extent cx="2334291" cy="1894452"/>
            <wp:effectExtent l="0" t="0" r="8890" b="0"/>
            <wp:docPr id="6" name="图片 6" descr="图片包含 文字&#10;&#10;自动生成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f_tran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56978" cy="1912864"/>
                    </a:xfrm>
                    <a:prstGeom prst="rect">
                      <a:avLst/>
                    </a:prstGeom>
                  </pic:spPr>
                </pic:pic>
              </a:graphicData>
            </a:graphic>
          </wp:inline>
        </w:drawing>
      </w:r>
    </w:p>
    <w:p w14:paraId="14EAA311" w14:textId="61436C7A" w:rsidR="00880DAA" w:rsidRPr="00C944FB" w:rsidRDefault="00B22C8E" w:rsidP="002D4E99">
      <w:pPr>
        <w:pStyle w:val="14"/>
      </w:pPr>
      <w:r w:rsidRPr="00C944FB">
        <w:t xml:space="preserve">Abbildung </w:t>
      </w:r>
      <w:r w:rsidR="00E024BA">
        <w:rPr>
          <w:noProof/>
        </w:rPr>
        <w:t>1</w:t>
      </w:r>
      <w:r w:rsidRPr="00C944FB">
        <w:t>.4</w:t>
      </w:r>
      <w:r w:rsidRPr="00C944FB">
        <w:tab/>
        <w:t>Definieren Referenztransformationen</w:t>
      </w:r>
    </w:p>
    <w:p w14:paraId="087E777B" w14:textId="42200B7D" w:rsidR="00C87B4D" w:rsidRPr="00C944FB" w:rsidRDefault="006403A3" w:rsidP="00C87B4D">
      <w:pPr>
        <w:rPr>
          <w:lang w:eastAsia="zh-CN"/>
        </w:rPr>
      </w:pPr>
      <w:r w:rsidRPr="00C944FB">
        <w:rPr>
          <w:lang w:eastAsia="zh-CN"/>
        </w:rPr>
        <w:t xml:space="preserve">In dieser Datei werden N (Anzahl der Eingangspunktwolken) Referenztransformationen </w:t>
      </w:r>
      <w:r w:rsidR="006D3476">
        <w:rPr>
          <w:lang w:eastAsia="zh-CN"/>
        </w:rPr>
        <w:t>aufgezeichnet</w:t>
      </w:r>
      <w:r w:rsidRPr="00C944FB">
        <w:rPr>
          <w:lang w:eastAsia="zh-CN"/>
        </w:rPr>
        <w:t xml:space="preserve">: </w:t>
      </w:r>
      <w:r w:rsidR="00FF78C3">
        <w:rPr>
          <w:lang w:eastAsia="zh-CN"/>
        </w:rPr>
        <w:t xml:space="preserve">von </w:t>
      </w:r>
      <w:r w:rsidRPr="005243D9">
        <w:rPr>
          <w:rFonts w:ascii="Consolas" w:hAnsi="Consolas"/>
          <w:i/>
          <w:lang w:eastAsia="zh-CN"/>
        </w:rPr>
        <w:t>transformation_1</w:t>
      </w:r>
      <w:r w:rsidRPr="00C944FB">
        <w:rPr>
          <w:lang w:eastAsia="zh-CN"/>
        </w:rPr>
        <w:t xml:space="preserve"> </w:t>
      </w:r>
      <w:r w:rsidR="00FF78C3">
        <w:rPr>
          <w:lang w:eastAsia="zh-CN"/>
        </w:rPr>
        <w:t>bis</w:t>
      </w:r>
      <w:r w:rsidRPr="00C944FB">
        <w:rPr>
          <w:lang w:eastAsia="zh-CN"/>
        </w:rPr>
        <w:t xml:space="preserve"> </w:t>
      </w:r>
      <w:r w:rsidRPr="005243D9">
        <w:rPr>
          <w:rFonts w:ascii="Consolas" w:hAnsi="Consolas"/>
          <w:i/>
          <w:lang w:eastAsia="zh-CN"/>
        </w:rPr>
        <w:t>transformation_N</w:t>
      </w:r>
      <w:r w:rsidR="00FF78C3">
        <w:rPr>
          <w:lang w:eastAsia="zh-CN"/>
        </w:rPr>
        <w:t>, jede Transformation einer Quellpunktwolke</w:t>
      </w:r>
      <w:r w:rsidR="00350B94">
        <w:rPr>
          <w:lang w:eastAsia="zh-CN"/>
        </w:rPr>
        <w:t xml:space="preserve"> entspricht</w:t>
      </w:r>
      <w:r w:rsidR="00D37B1C" w:rsidRPr="00C944FB">
        <w:rPr>
          <w:lang w:eastAsia="zh-CN"/>
        </w:rPr>
        <w:t>.</w:t>
      </w:r>
      <w:r w:rsidR="00A44903" w:rsidRPr="00C944FB">
        <w:rPr>
          <w:lang w:eastAsia="zh-CN"/>
        </w:rPr>
        <w:t xml:space="preserve"> </w:t>
      </w:r>
      <w:r w:rsidR="00057234" w:rsidRPr="00C944FB">
        <w:rPr>
          <w:lang w:eastAsia="zh-CN"/>
        </w:rPr>
        <w:t>Die Elemente</w:t>
      </w:r>
      <w:r w:rsidR="006D6FA0">
        <w:rPr>
          <w:lang w:eastAsia="zh-CN"/>
        </w:rPr>
        <w:t xml:space="preserve"> der Transformationsmatrix </w:t>
      </w:r>
      <w:r w:rsidR="00057234" w:rsidRPr="00C944FB">
        <w:rPr>
          <w:lang w:eastAsia="zh-CN"/>
        </w:rPr>
        <w:t>werden nach</w:t>
      </w:r>
      <w:r w:rsidR="00837453">
        <w:rPr>
          <w:lang w:eastAsia="zh-CN"/>
        </w:rPr>
        <w:t xml:space="preserve"> der </w:t>
      </w:r>
      <w:r w:rsidR="00057234" w:rsidRPr="00C944FB">
        <w:rPr>
          <w:lang w:eastAsia="zh-CN"/>
        </w:rPr>
        <w:t xml:space="preserve">Row-Major-Oder </w:t>
      </w:r>
      <w:r w:rsidR="00814B99">
        <w:rPr>
          <w:lang w:eastAsia="zh-CN"/>
        </w:rPr>
        <w:t>von</w:t>
      </w:r>
      <w:r w:rsidR="00767234" w:rsidRPr="00C944FB">
        <w:rPr>
          <w:lang w:eastAsia="zh-CN"/>
        </w:rPr>
        <w:t xml:space="preserve"> </w:t>
      </w:r>
      <w:r w:rsidR="007E0EA2">
        <w:rPr>
          <w:lang w:eastAsia="zh-CN"/>
        </w:rPr>
        <w:t xml:space="preserve">der </w:t>
      </w:r>
      <w:r w:rsidR="00767234" w:rsidRPr="00C944FB">
        <w:rPr>
          <w:lang w:eastAsia="zh-CN"/>
        </w:rPr>
        <w:t>Transformations</w:t>
      </w:r>
      <w:r w:rsidR="007E0EA2">
        <w:rPr>
          <w:lang w:eastAsia="zh-CN"/>
        </w:rPr>
        <w:t>-</w:t>
      </w:r>
      <w:r w:rsidR="00767234" w:rsidRPr="00C944FB">
        <w:rPr>
          <w:lang w:eastAsia="zh-CN"/>
        </w:rPr>
        <w:t xml:space="preserve">matrix (4x4) </w:t>
      </w:r>
      <w:r w:rsidR="00057234" w:rsidRPr="00C944FB">
        <w:rPr>
          <w:lang w:eastAsia="zh-CN"/>
        </w:rPr>
        <w:t>angeordnet</w:t>
      </w:r>
      <w:r w:rsidR="00767234" w:rsidRPr="00C944FB">
        <w:rPr>
          <w:lang w:eastAsia="zh-CN"/>
        </w:rPr>
        <w:t xml:space="preserve">, d.h. </w:t>
      </w:r>
      <w:r w:rsidR="00863B1E" w:rsidRPr="00C944FB">
        <w:rPr>
          <w:lang w:eastAsia="zh-CN"/>
        </w:rPr>
        <w:t xml:space="preserve">in der </w:t>
      </w:r>
      <w:r w:rsidR="001D3EFF">
        <w:rPr>
          <w:lang w:eastAsia="zh-CN"/>
        </w:rPr>
        <w:t>Reihen</w:t>
      </w:r>
      <w:r w:rsidR="001D3EFF" w:rsidRPr="00C944FB">
        <w:rPr>
          <w:lang w:eastAsia="zh-CN"/>
        </w:rPr>
        <w:t>folge</w:t>
      </w:r>
      <w:r w:rsidR="00863B1E" w:rsidRPr="00C944FB">
        <w:rPr>
          <w:lang w:eastAsia="zh-CN"/>
        </w:rPr>
        <w:t xml:space="preserve"> </w:t>
      </w:r>
      <m:oMath>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11</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12</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13</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14</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21</m:t>
            </m:r>
          </m:sub>
        </m:sSub>
        <m:r>
          <w:rPr>
            <w:rFonts w:ascii="Cambria Math" w:hAnsi="Cambria Math"/>
            <w:lang w:eastAsia="zh-CN"/>
          </w:rPr>
          <m:t>, ⋯,</m:t>
        </m:r>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43</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44</m:t>
            </m:r>
          </m:sub>
        </m:sSub>
      </m:oMath>
      <w:r w:rsidR="002A442F" w:rsidRPr="00C944FB">
        <w:rPr>
          <w:lang w:eastAsia="zh-CN"/>
        </w:rPr>
        <w:t>.</w:t>
      </w:r>
      <w:r w:rsidR="00CF3124" w:rsidRPr="00C944FB">
        <w:rPr>
          <w:lang w:eastAsia="zh-CN"/>
        </w:rPr>
        <w:t xml:space="preserve"> Die Definition bzw. die </w:t>
      </w:r>
      <w:r w:rsidR="0009240A">
        <w:rPr>
          <w:lang w:eastAsia="zh-CN"/>
        </w:rPr>
        <w:t>Referenz</w:t>
      </w:r>
      <w:r w:rsidR="00CF3124" w:rsidRPr="00C944FB">
        <w:rPr>
          <w:lang w:eastAsia="zh-CN"/>
        </w:rPr>
        <w:t xml:space="preserve">koordinatensystem </w:t>
      </w:r>
      <w:r w:rsidR="00C93914">
        <w:rPr>
          <w:lang w:eastAsia="zh-CN"/>
        </w:rPr>
        <w:t>der</w:t>
      </w:r>
      <w:r w:rsidR="00CF3124" w:rsidRPr="00C944FB">
        <w:rPr>
          <w:lang w:eastAsia="zh-CN"/>
        </w:rPr>
        <w:t xml:space="preserve"> Transformation</w:t>
      </w:r>
      <w:r w:rsidR="00960B71">
        <w:rPr>
          <w:lang w:eastAsia="zh-CN"/>
        </w:rPr>
        <w:t>smatrix</w:t>
      </w:r>
      <w:r w:rsidR="00CF3124" w:rsidRPr="00C944FB">
        <w:rPr>
          <w:lang w:eastAsia="zh-CN"/>
        </w:rPr>
        <w:t xml:space="preserve"> wird in Abschnitt 1.3.</w:t>
      </w:r>
      <w:r w:rsidR="00AF3966">
        <w:rPr>
          <w:lang w:eastAsia="zh-CN"/>
        </w:rPr>
        <w:t>3</w:t>
      </w:r>
      <w:r w:rsidR="00CF3124" w:rsidRPr="00C944FB">
        <w:rPr>
          <w:lang w:eastAsia="zh-CN"/>
        </w:rPr>
        <w:t xml:space="preserve"> </w:t>
      </w:r>
      <w:r w:rsidR="00656D45" w:rsidRPr="00C944FB">
        <w:rPr>
          <w:lang w:eastAsia="zh-CN"/>
        </w:rPr>
        <w:t>vorstellen</w:t>
      </w:r>
      <w:r w:rsidR="00CF3124" w:rsidRPr="00C944FB">
        <w:rPr>
          <w:lang w:eastAsia="zh-CN"/>
        </w:rPr>
        <w:t>.</w:t>
      </w:r>
    </w:p>
    <w:p w14:paraId="76BA54EA" w14:textId="77777777" w:rsidR="003C580C" w:rsidRPr="00C944FB" w:rsidRDefault="003C580C" w:rsidP="00B67571"/>
    <w:p w14:paraId="65588DCA" w14:textId="77777777" w:rsidR="00CB206D" w:rsidRPr="00C944FB" w:rsidRDefault="00811B09" w:rsidP="00CB206D">
      <w:pPr>
        <w:pStyle w:val="3"/>
      </w:pPr>
      <w:bookmarkStart w:id="18" w:name="_Toc1169615"/>
      <w:r>
        <w:t xml:space="preserve">Transformation und </w:t>
      </w:r>
      <w:r w:rsidR="00CB206D" w:rsidRPr="00C944FB">
        <w:t>Koordinatensystem</w:t>
      </w:r>
      <w:bookmarkEnd w:id="18"/>
    </w:p>
    <w:p w14:paraId="11447718" w14:textId="77777777" w:rsidR="00052BDD" w:rsidRDefault="00811B09" w:rsidP="002075B4">
      <w:pPr>
        <w:pStyle w:val="Paragraph"/>
        <w:rPr>
          <w:lang w:eastAsia="zh-CN"/>
        </w:rPr>
      </w:pPr>
      <w:r>
        <w:rPr>
          <w:lang w:eastAsia="zh-CN"/>
        </w:rPr>
        <w:t xml:space="preserve">Die Definition von der Rotationsmatrix, des Verschiebungsvektors sowie der Transformationsmatrix ist in Absatz 2.2 – 2.4 </w:t>
      </w:r>
      <w:r w:rsidR="00F011A5">
        <w:rPr>
          <w:lang w:eastAsia="zh-CN"/>
        </w:rPr>
        <w:t xml:space="preserve">der Seminararbeit </w:t>
      </w:r>
      <w:r>
        <w:rPr>
          <w:lang w:eastAsia="zh-CN"/>
        </w:rPr>
        <w:t>schon erklärt.</w:t>
      </w:r>
    </w:p>
    <w:p w14:paraId="0A999F1A" w14:textId="77777777" w:rsidR="00EB7AB4" w:rsidRDefault="00EB7AB4" w:rsidP="002075B4">
      <w:pPr>
        <w:pStyle w:val="Paragraph"/>
      </w:pPr>
      <w:r>
        <w:t xml:space="preserve">Bei der </w:t>
      </w:r>
      <w:r w:rsidRPr="00DA596B">
        <w:t xml:space="preserve">Registrierung </w:t>
      </w:r>
      <w:r>
        <w:t>wird</w:t>
      </w:r>
      <w:r w:rsidRPr="00DA596B">
        <w:t xml:space="preserve"> das Koordinatensystem der</w:t>
      </w:r>
      <w:r>
        <w:t xml:space="preserve"> Ziel</w:t>
      </w:r>
      <w:r w:rsidRPr="00DA596B">
        <w:t>punktwolke</w:t>
      </w:r>
      <w:r>
        <w:t>(target)</w:t>
      </w:r>
      <w:r w:rsidRPr="00DA596B">
        <w:t xml:space="preserve"> als</w:t>
      </w:r>
      <w:r>
        <w:t xml:space="preserve"> </w:t>
      </w:r>
      <w:r w:rsidRPr="00DA596B">
        <w:t>Referenzkoordinaten</w:t>
      </w:r>
      <w:r>
        <w:t>-</w:t>
      </w:r>
      <w:r w:rsidRPr="00DA596B">
        <w:t>system (</w:t>
      </w:r>
      <m:oMath>
        <m:r>
          <m:rPr>
            <m:sty m:val="p"/>
          </m:rPr>
          <w:rPr>
            <w:rFonts w:ascii="Cambria Math" w:hAnsi="Cambria Math"/>
          </w:rPr>
          <m:t>S1</m:t>
        </m:r>
      </m:oMath>
      <w:r w:rsidRPr="00DA596B">
        <w:t>), und</w:t>
      </w:r>
      <w:r>
        <w:t xml:space="preserve"> </w:t>
      </w:r>
      <w:r w:rsidRPr="00DA596B">
        <w:t xml:space="preserve">das Koordinatensystem der </w:t>
      </w:r>
      <w:r>
        <w:t>Quell</w:t>
      </w:r>
      <w:r w:rsidRPr="00DA596B">
        <w:t>punktwolke</w:t>
      </w:r>
      <w:r>
        <w:t>(source)</w:t>
      </w:r>
      <w:r w:rsidRPr="00DA596B">
        <w:t xml:space="preserve"> als lokale Koordinatensystem (</w:t>
      </w:r>
      <m:oMath>
        <m:r>
          <m:rPr>
            <m:sty m:val="p"/>
          </m:rPr>
          <w:rPr>
            <w:rFonts w:ascii="Cambria Math" w:hAnsi="Cambria Math"/>
          </w:rPr>
          <m:t>S2</m:t>
        </m:r>
      </m:oMath>
      <w:r w:rsidRPr="00DA596B">
        <w:t>)</w:t>
      </w:r>
      <w:r>
        <w:t xml:space="preserve"> bzw. Body-Frame definiert</w:t>
      </w:r>
      <w:r w:rsidRPr="00DA596B">
        <w:t>.</w:t>
      </w:r>
    </w:p>
    <w:p w14:paraId="42795195" w14:textId="77777777" w:rsidR="00B13081" w:rsidRPr="00C944FB" w:rsidRDefault="00B13081" w:rsidP="00D42151"/>
    <w:p w14:paraId="433B9041" w14:textId="77777777" w:rsidR="00434F7F" w:rsidRPr="00C944FB" w:rsidRDefault="00BE241E" w:rsidP="00BE241E">
      <w:pPr>
        <w:pStyle w:val="2"/>
        <w:rPr>
          <w:lang w:val="de-DE"/>
        </w:rPr>
      </w:pPr>
      <w:bookmarkStart w:id="19" w:name="_Toc1169616"/>
      <w:r w:rsidRPr="00C944FB">
        <w:rPr>
          <w:lang w:val="de-DE"/>
        </w:rPr>
        <w:t>Ausgangsdaten</w:t>
      </w:r>
      <w:bookmarkEnd w:id="19"/>
    </w:p>
    <w:p w14:paraId="5F19E042" w14:textId="77777777" w:rsidR="00B937FB" w:rsidRDefault="00B937FB" w:rsidP="00B937FB">
      <w:pPr>
        <w:pStyle w:val="3"/>
      </w:pPr>
      <w:bookmarkStart w:id="20" w:name="_Toc1169617"/>
      <w:r>
        <w:t>Ausgang des Algorithmus</w:t>
      </w:r>
      <w:bookmarkEnd w:id="20"/>
    </w:p>
    <w:p w14:paraId="7EBD2B39" w14:textId="2046C533" w:rsidR="00E13006" w:rsidRDefault="00B15828" w:rsidP="00AF78D5">
      <w:r>
        <w:t>Bei jeder Registrierung erzeugt der Tester (der Registrierungsalgorithmus) eine geschätzte Transformation</w:t>
      </w:r>
      <w:r w:rsidR="00F011A5">
        <w:t>smatrix</w:t>
      </w:r>
      <w:r>
        <w:t xml:space="preserve"> sowie eine Güte der Schätzung.</w:t>
      </w:r>
      <w:r w:rsidR="00F011A5">
        <w:t xml:space="preserve"> Die Transformationsmatrix hat gleiche Definition wie die in </w:t>
      </w:r>
      <w:r w:rsidR="00152A81">
        <w:t>der Seminararbeit (Gleichung 3)</w:t>
      </w:r>
      <w:r w:rsidR="00C06BBF">
        <w:t xml:space="preserve"> definiert</w:t>
      </w:r>
      <w:r w:rsidR="00152A81">
        <w:t>.</w:t>
      </w:r>
      <w:r w:rsidR="000C5E9F">
        <w:t xml:space="preserve"> </w:t>
      </w:r>
    </w:p>
    <w:p w14:paraId="5607F0CB" w14:textId="77777777" w:rsidR="00915324" w:rsidRPr="00AF78D5" w:rsidRDefault="00915324" w:rsidP="00AF78D5"/>
    <w:p w14:paraId="3A303573" w14:textId="77777777" w:rsidR="00B937FB" w:rsidRDefault="00B937FB" w:rsidP="00B937FB">
      <w:pPr>
        <w:pStyle w:val="3"/>
      </w:pPr>
      <w:bookmarkStart w:id="21" w:name="_Toc1169618"/>
      <w:r>
        <w:lastRenderedPageBreak/>
        <w:t>Ausgang der Testsoftware</w:t>
      </w:r>
      <w:bookmarkEnd w:id="21"/>
    </w:p>
    <w:p w14:paraId="667F4D79" w14:textId="65E218BA" w:rsidR="002D4E99" w:rsidRDefault="00E431CF" w:rsidP="002D4E99">
      <w:pPr>
        <w:pStyle w:val="Paragraph"/>
      </w:pPr>
      <w:r>
        <w:t>Alle Testergebnisse werden in dem Bildschirm dargestellt.</w:t>
      </w:r>
      <w:r w:rsidR="002D4E99">
        <w:t xml:space="preserve"> Die konkreten Inhalte der Ergebnisse sind in </w:t>
      </w:r>
      <w:r w:rsidR="0004256A">
        <w:t>Abbildung</w:t>
      </w:r>
      <w:r w:rsidR="002D4E99">
        <w:t xml:space="preserve"> 1.5 dargestellt.</w:t>
      </w:r>
      <w:r w:rsidR="00FA56A5">
        <w:t xml:space="preserve"> </w:t>
      </w:r>
      <w:r w:rsidR="00C95B55">
        <w:t>Die Ergebnisse beinhalten</w:t>
      </w:r>
      <w:r w:rsidR="00286B28">
        <w:t xml:space="preserve"> (von oben nach unten)</w:t>
      </w:r>
      <w:r w:rsidR="00C95B55">
        <w:t>:</w:t>
      </w:r>
      <w:r w:rsidR="009045F2">
        <w:t xml:space="preserve"> </w:t>
      </w:r>
      <w:r w:rsidR="00936B8A">
        <w:t>den</w:t>
      </w:r>
      <w:r w:rsidR="00A3247B">
        <w:t xml:space="preserve"> </w:t>
      </w:r>
      <w:r w:rsidR="009045F2">
        <w:t>Name</w:t>
      </w:r>
      <w:r w:rsidR="006843D4">
        <w:t>n</w:t>
      </w:r>
      <w:r w:rsidR="009045F2">
        <w:t xml:space="preserve"> des Algorithmus,</w:t>
      </w:r>
      <w:r w:rsidR="00C95B55">
        <w:t xml:space="preserve"> die geschätzte</w:t>
      </w:r>
      <w:r w:rsidR="00F72785">
        <w:t>(</w:t>
      </w:r>
      <w:r w:rsidR="00C95B55">
        <w:t>n</w:t>
      </w:r>
      <w:r w:rsidR="00F72785">
        <w:t>)</w:t>
      </w:r>
      <w:r w:rsidR="00C95B55">
        <w:t xml:space="preserve"> Transformation</w:t>
      </w:r>
      <w:r w:rsidR="009A67AC">
        <w:t>(</w:t>
      </w:r>
      <w:r w:rsidR="00C95B55">
        <w:t>en</w:t>
      </w:r>
      <w:r w:rsidR="009A67AC">
        <w:t>),</w:t>
      </w:r>
      <w:r w:rsidR="00C95B55">
        <w:t xml:space="preserve"> </w:t>
      </w:r>
      <w:r w:rsidR="0028531B">
        <w:t>den</w:t>
      </w:r>
      <w:r w:rsidR="00C95B55">
        <w:t xml:space="preserve"> Zustand der Konvergenz </w:t>
      </w:r>
      <w:r w:rsidR="005F285D">
        <w:t>der</w:t>
      </w:r>
      <w:r w:rsidR="00C95B55">
        <w:t xml:space="preserve"> Registrierung, die Rotations-/Translationsfehler, die Rechenzeiten, die Punktanzahl sowie </w:t>
      </w:r>
      <w:r w:rsidR="00220F29">
        <w:t>den</w:t>
      </w:r>
      <w:r w:rsidR="00C95B55">
        <w:t xml:space="preserve"> </w:t>
      </w:r>
      <w:r w:rsidR="00220F29">
        <w:t xml:space="preserve">Pfad </w:t>
      </w:r>
      <w:r w:rsidR="003A12DE">
        <w:t xml:space="preserve">zu der </w:t>
      </w:r>
      <w:r w:rsidR="00C95B55">
        <w:t xml:space="preserve">originalen PCD-Datei </w:t>
      </w:r>
      <w:r w:rsidR="00AC3156">
        <w:t>der Quellpunktwol</w:t>
      </w:r>
      <w:r w:rsidR="006F7140">
        <w:t>ke</w:t>
      </w:r>
      <w:r w:rsidR="001E63B2">
        <w:t>.</w:t>
      </w:r>
    </w:p>
    <w:p w14:paraId="3CCC0CD9" w14:textId="77777777" w:rsidR="002D4E99" w:rsidRDefault="002D4E99" w:rsidP="002D4E99">
      <w:pPr>
        <w:pStyle w:val="Paragraph"/>
        <w:keepNext/>
        <w:jc w:val="center"/>
      </w:pPr>
      <w:r>
        <w:rPr>
          <w:noProof/>
        </w:rPr>
        <w:drawing>
          <wp:inline distT="0" distB="0" distL="0" distR="0" wp14:anchorId="7286FE00" wp14:editId="3FCB369E">
            <wp:extent cx="2565543" cy="1570880"/>
            <wp:effectExtent l="0" t="0" r="6350" b="0"/>
            <wp:docPr id="7" name="图片 7" descr="图片包含 文字&#10;&#10;自动生成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utput_scree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93808" cy="1588187"/>
                    </a:xfrm>
                    <a:prstGeom prst="rect">
                      <a:avLst/>
                    </a:prstGeom>
                  </pic:spPr>
                </pic:pic>
              </a:graphicData>
            </a:graphic>
          </wp:inline>
        </w:drawing>
      </w:r>
    </w:p>
    <w:p w14:paraId="7B15BE44" w14:textId="77777777" w:rsidR="00BE241E" w:rsidRDefault="002D4E99" w:rsidP="002D4E99">
      <w:pPr>
        <w:pStyle w:val="14"/>
      </w:pPr>
      <w:r>
        <w:t>Abbildung 1.5 Testergebnisse auf dem Bildschirm</w:t>
      </w:r>
    </w:p>
    <w:p w14:paraId="0C3123F4" w14:textId="246C5710" w:rsidR="00D472C4" w:rsidRDefault="00E255DA" w:rsidP="003C2267">
      <w:pPr>
        <w:pStyle w:val="Paragraph"/>
        <w:rPr>
          <w:rFonts w:cs="Open Sans"/>
        </w:rPr>
      </w:pPr>
      <w:r>
        <w:t xml:space="preserve">Am Ende </w:t>
      </w:r>
      <w:r w:rsidR="00BE7D52">
        <w:t xml:space="preserve">jedes Versuchs werden alle Testergebnisse in eine CSV-Dateien und </w:t>
      </w:r>
      <w:r w:rsidR="003C5A49">
        <w:t>alle</w:t>
      </w:r>
      <w:r w:rsidR="00BE7D52">
        <w:t xml:space="preserve"> registrierten Punktwolken in PCD-</w:t>
      </w:r>
      <w:r w:rsidR="0096596E">
        <w:t>Dateien</w:t>
      </w:r>
      <w:r w:rsidR="0011742A">
        <w:t xml:space="preserve"> (binär)</w:t>
      </w:r>
      <w:r w:rsidR="0096596E">
        <w:t xml:space="preserve"> abgespeichert</w:t>
      </w:r>
      <w:r w:rsidR="004E2822">
        <w:t>.</w:t>
      </w:r>
      <w:r w:rsidR="003C2267">
        <w:t xml:space="preserve"> Der Ort zu dem Speichen der Testergebnisse ist in der Konfigurationsdatei </w:t>
      </w:r>
      <w:r w:rsidR="003C2267" w:rsidRPr="00C944FB">
        <w:rPr>
          <w:rFonts w:ascii="Consolas" w:eastAsiaTheme="minorEastAsia" w:hAnsi="Consolas"/>
          <w:b/>
          <w:i/>
        </w:rPr>
        <w:t>testbench_cfg.yaml</w:t>
      </w:r>
      <w:r w:rsidR="003C2267">
        <w:rPr>
          <w:rFonts w:eastAsiaTheme="minorEastAsia" w:cs="Open Sans"/>
        </w:rPr>
        <w:t xml:space="preserve"> hinter des Parameters </w:t>
      </w:r>
      <w:r w:rsidR="003C2267" w:rsidRPr="00FB2651">
        <w:rPr>
          <w:rFonts w:ascii="Consolas" w:hAnsi="Consolas" w:cs="Open Sans"/>
          <w:i/>
        </w:rPr>
        <w:t>result_output_path_root</w:t>
      </w:r>
      <w:r w:rsidR="003C2267">
        <w:rPr>
          <w:rFonts w:ascii="Consolas" w:hAnsi="Consolas" w:cs="Open Sans"/>
          <w:i/>
        </w:rPr>
        <w:t xml:space="preserve">: </w:t>
      </w:r>
      <w:r w:rsidR="003C2267">
        <w:rPr>
          <w:rFonts w:cs="Open Sans"/>
        </w:rPr>
        <w:t>definiert</w:t>
      </w:r>
      <w:r w:rsidR="00110CF0">
        <w:rPr>
          <w:rFonts w:cs="Open Sans"/>
        </w:rPr>
        <w:t xml:space="preserve"> (z.B. </w:t>
      </w:r>
      <w:r w:rsidR="00110CF0" w:rsidRPr="00EE2E88">
        <w:rPr>
          <w:rFonts w:ascii="Consolas" w:hAnsi="Consolas" w:cs="Open Sans"/>
          <w:i/>
        </w:rPr>
        <w:t>tad/</w:t>
      </w:r>
      <w:r w:rsidR="00110CF0">
        <w:rPr>
          <w:rFonts w:cs="Open Sans"/>
        </w:rPr>
        <w:t>)</w:t>
      </w:r>
      <w:r w:rsidR="0087642B">
        <w:rPr>
          <w:rFonts w:cs="Open Sans"/>
        </w:rPr>
        <w:t xml:space="preserve"> (vgl. Absatz 1.6.1)</w:t>
      </w:r>
      <w:r w:rsidR="00357FCB">
        <w:rPr>
          <w:rFonts w:cs="Open Sans"/>
        </w:rPr>
        <w:t>.</w:t>
      </w:r>
      <w:r w:rsidR="00AD21AE">
        <w:rPr>
          <w:rFonts w:cs="Open Sans"/>
        </w:rPr>
        <w:t xml:space="preserve"> </w:t>
      </w:r>
    </w:p>
    <w:p w14:paraId="543CF4D2" w14:textId="77777777" w:rsidR="00D472C4" w:rsidRDefault="00D472C4" w:rsidP="00D472C4">
      <w:pPr>
        <w:pStyle w:val="Paragraph"/>
        <w:keepNext/>
        <w:jc w:val="center"/>
      </w:pPr>
      <w:r>
        <w:rPr>
          <w:rFonts w:cs="Open Sans"/>
          <w:noProof/>
        </w:rPr>
        <w:drawing>
          <wp:inline distT="0" distB="0" distL="0" distR="0" wp14:anchorId="71FB2589" wp14:editId="4ADBE650">
            <wp:extent cx="1947222" cy="925046"/>
            <wp:effectExtent l="0" t="0" r="0" b="8890"/>
            <wp:docPr id="8" name="图片 8" descr="图片包含 屏幕截图&#10;&#10;自动生成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utput_csv.PNG"/>
                    <pic:cNvPicPr/>
                  </pic:nvPicPr>
                  <pic:blipFill>
                    <a:blip r:embed="rId13">
                      <a:extLst>
                        <a:ext uri="{28A0092B-C50C-407E-A947-70E740481C1C}">
                          <a14:useLocalDpi xmlns:a14="http://schemas.microsoft.com/office/drawing/2010/main" val="0"/>
                        </a:ext>
                      </a:extLst>
                    </a:blip>
                    <a:stretch>
                      <a:fillRect/>
                    </a:stretch>
                  </pic:blipFill>
                  <pic:spPr>
                    <a:xfrm>
                      <a:off x="0" y="0"/>
                      <a:ext cx="2029967" cy="964355"/>
                    </a:xfrm>
                    <a:prstGeom prst="rect">
                      <a:avLst/>
                    </a:prstGeom>
                  </pic:spPr>
                </pic:pic>
              </a:graphicData>
            </a:graphic>
          </wp:inline>
        </w:drawing>
      </w:r>
    </w:p>
    <w:p w14:paraId="41890A6F" w14:textId="77777777" w:rsidR="00D472C4" w:rsidRPr="00D472C4" w:rsidRDefault="00D472C4" w:rsidP="00D472C4">
      <w:pPr>
        <w:pStyle w:val="14"/>
      </w:pPr>
      <w:r>
        <w:t xml:space="preserve">Abbildung 1.6 </w:t>
      </w:r>
      <w:r w:rsidR="0026021B">
        <w:t>Unterverzeichnis für Testergebnisse</w:t>
      </w:r>
    </w:p>
    <w:p w14:paraId="41621E9D" w14:textId="56E44C89" w:rsidR="004F20FA" w:rsidRDefault="004163C8" w:rsidP="003C2267">
      <w:pPr>
        <w:pStyle w:val="Paragraph"/>
        <w:rPr>
          <w:rFonts w:cs="Open Sans"/>
        </w:rPr>
      </w:pPr>
      <w:r>
        <w:rPr>
          <w:rFonts w:cs="Open Sans"/>
        </w:rPr>
        <w:t xml:space="preserve">Für unterschiedlichen Algorithmus speichert die Testsoftware in der </w:t>
      </w:r>
      <w:r w:rsidR="00C86347">
        <w:rPr>
          <w:rFonts w:cs="Open Sans"/>
        </w:rPr>
        <w:t>Ausgangsordner</w:t>
      </w:r>
      <w:r w:rsidR="001A4F03">
        <w:rPr>
          <w:rFonts w:cs="Open Sans"/>
        </w:rPr>
        <w:t xml:space="preserve"> (</w:t>
      </w:r>
      <w:r w:rsidR="00B63AD2">
        <w:rPr>
          <w:rFonts w:cs="Open Sans"/>
        </w:rPr>
        <w:t>default</w:t>
      </w:r>
      <w:r w:rsidR="001A4F03">
        <w:rPr>
          <w:rFonts w:cs="Open Sans"/>
        </w:rPr>
        <w:t xml:space="preserve">: </w:t>
      </w:r>
      <w:r w:rsidR="001A4F03" w:rsidRPr="001A4F03">
        <w:rPr>
          <w:rFonts w:ascii="Consolas" w:hAnsi="Consolas" w:cs="Open Sans"/>
          <w:i/>
        </w:rPr>
        <w:t>tad/</w:t>
      </w:r>
      <w:r w:rsidR="001A4F03">
        <w:rPr>
          <w:rFonts w:cs="Open Sans"/>
        </w:rPr>
        <w:t>) den</w:t>
      </w:r>
      <w:r>
        <w:rPr>
          <w:rFonts w:cs="Open Sans"/>
        </w:rPr>
        <w:t xml:space="preserve"> Testergebnisse in separat</w:t>
      </w:r>
      <w:r w:rsidR="00876BDA">
        <w:rPr>
          <w:rFonts w:cs="Open Sans"/>
        </w:rPr>
        <w:t>en</w:t>
      </w:r>
      <w:r>
        <w:rPr>
          <w:rFonts w:cs="Open Sans"/>
        </w:rPr>
        <w:t xml:space="preserve"> Ordner</w:t>
      </w:r>
      <w:r w:rsidR="00876BDA">
        <w:rPr>
          <w:rFonts w:cs="Open Sans"/>
        </w:rPr>
        <w:t>n</w:t>
      </w:r>
      <w:r w:rsidR="001C0D46">
        <w:rPr>
          <w:rFonts w:cs="Open Sans"/>
        </w:rPr>
        <w:t xml:space="preserve"> unter</w:t>
      </w:r>
      <w:r>
        <w:rPr>
          <w:rFonts w:cs="Open Sans"/>
        </w:rPr>
        <w:t xml:space="preserve"> de</w:t>
      </w:r>
      <w:r w:rsidR="00764EBB">
        <w:rPr>
          <w:rFonts w:cs="Open Sans"/>
        </w:rPr>
        <w:t>m</w:t>
      </w:r>
      <w:r>
        <w:rPr>
          <w:rFonts w:cs="Open Sans"/>
        </w:rPr>
        <w:t xml:space="preserve"> Name</w:t>
      </w:r>
      <w:r w:rsidR="00764EBB">
        <w:rPr>
          <w:rFonts w:cs="Open Sans"/>
        </w:rPr>
        <w:t>n</w:t>
      </w:r>
      <w:r w:rsidR="00BE1F03">
        <w:rPr>
          <w:rFonts w:cs="Open Sans"/>
        </w:rPr>
        <w:t xml:space="preserve"> </w:t>
      </w:r>
      <w:r w:rsidR="005B0A76">
        <w:rPr>
          <w:rFonts w:cs="Open Sans"/>
        </w:rPr>
        <w:t xml:space="preserve">des </w:t>
      </w:r>
      <w:r w:rsidR="00BE6E53">
        <w:rPr>
          <w:rFonts w:cs="Open Sans"/>
        </w:rPr>
        <w:t>Algorithmus</w:t>
      </w:r>
      <w:r w:rsidR="004D54D2">
        <w:rPr>
          <w:rFonts w:cs="Open Sans"/>
        </w:rPr>
        <w:t xml:space="preserve"> (</w:t>
      </w:r>
      <w:r w:rsidR="008018EE">
        <w:rPr>
          <w:rFonts w:cs="Open Sans"/>
        </w:rPr>
        <w:t>vgl.</w:t>
      </w:r>
      <w:r w:rsidR="004D54D2">
        <w:rPr>
          <w:rFonts w:cs="Open Sans"/>
        </w:rPr>
        <w:t xml:space="preserve"> Abbildung 1.6)</w:t>
      </w:r>
      <w:r>
        <w:rPr>
          <w:rFonts w:cs="Open Sans"/>
        </w:rPr>
        <w:t>.</w:t>
      </w:r>
      <w:r w:rsidR="004F20FA">
        <w:rPr>
          <w:rFonts w:cs="Open Sans"/>
        </w:rPr>
        <w:t xml:space="preserve"> </w:t>
      </w:r>
      <w:r w:rsidR="002862BB">
        <w:rPr>
          <w:rFonts w:cs="Open Sans"/>
        </w:rPr>
        <w:t>Der</w:t>
      </w:r>
      <w:r w:rsidR="004F20FA">
        <w:rPr>
          <w:rFonts w:cs="Open Sans"/>
        </w:rPr>
        <w:t xml:space="preserve"> Inhalt der CSV-Datei</w:t>
      </w:r>
      <w:r w:rsidR="002862BB">
        <w:rPr>
          <w:rFonts w:cs="Open Sans"/>
        </w:rPr>
        <w:t xml:space="preserve"> sieht wie Abbildung 1.7 aus. Die erste Zeile ist der Name des Algorithmus, die zweite die Bedeutung jeder Spalte.</w:t>
      </w:r>
    </w:p>
    <w:p w14:paraId="6C3D4227" w14:textId="77777777" w:rsidR="002862BB" w:rsidRDefault="004F20FA" w:rsidP="002862BB">
      <w:pPr>
        <w:pStyle w:val="Paragraph"/>
        <w:keepNext/>
        <w:jc w:val="center"/>
      </w:pPr>
      <w:r>
        <w:rPr>
          <w:rFonts w:cs="Open Sans"/>
          <w:noProof/>
          <w:lang w:eastAsia="zh-CN"/>
        </w:rPr>
        <w:drawing>
          <wp:inline distT="0" distB="0" distL="0" distR="0" wp14:anchorId="711F7A7A" wp14:editId="5FAA9E58">
            <wp:extent cx="5579745" cy="563245"/>
            <wp:effectExtent l="0" t="0" r="1905" b="8255"/>
            <wp:docPr id="24" name="图片 24" descr="图片包含 屏幕截图&#10;&#10;自动生成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utput_csv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79745" cy="563245"/>
                    </a:xfrm>
                    <a:prstGeom prst="rect">
                      <a:avLst/>
                    </a:prstGeom>
                  </pic:spPr>
                </pic:pic>
              </a:graphicData>
            </a:graphic>
          </wp:inline>
        </w:drawing>
      </w:r>
    </w:p>
    <w:p w14:paraId="051FB933" w14:textId="77777777" w:rsidR="004F20FA" w:rsidRDefault="002862BB" w:rsidP="002862BB">
      <w:pPr>
        <w:pStyle w:val="ad"/>
        <w:jc w:val="center"/>
        <w:rPr>
          <w:rFonts w:cs="Open Sans"/>
          <w:lang w:eastAsia="zh-CN"/>
        </w:rPr>
      </w:pPr>
      <w:r>
        <w:t xml:space="preserve">Abbildung 1.7 </w:t>
      </w:r>
      <w:r w:rsidR="008016D6">
        <w:t xml:space="preserve">Die </w:t>
      </w:r>
      <w:r>
        <w:t>CSV-Datei</w:t>
      </w:r>
    </w:p>
    <w:p w14:paraId="2D1083B7" w14:textId="6F091FE0" w:rsidR="00D36EB6" w:rsidRPr="003C2267" w:rsidRDefault="00536F08" w:rsidP="003C2267">
      <w:pPr>
        <w:pStyle w:val="Paragraph"/>
        <w:rPr>
          <w:rFonts w:cs="Open Sans"/>
        </w:rPr>
      </w:pPr>
      <w:r w:rsidRPr="001318FF">
        <w:rPr>
          <w:rFonts w:cs="Open Sans"/>
          <w:b/>
          <w:lang w:eastAsia="zh-CN"/>
        </w:rPr>
        <w:t>Bemerkung</w:t>
      </w:r>
      <w:r w:rsidR="00D36EB6" w:rsidRPr="00F42E4B">
        <w:rPr>
          <w:rFonts w:cs="Open Sans"/>
          <w:b/>
          <w:lang w:eastAsia="zh-CN"/>
        </w:rPr>
        <w:t>:</w:t>
      </w:r>
      <w:r w:rsidR="00D36EB6">
        <w:rPr>
          <w:rFonts w:cs="Open Sans"/>
          <w:lang w:eastAsia="zh-CN"/>
        </w:rPr>
        <w:t xml:space="preserve"> </w:t>
      </w:r>
      <w:r w:rsidR="00D80921">
        <w:rPr>
          <w:rFonts w:cs="Open Sans"/>
          <w:lang w:eastAsia="zh-CN"/>
        </w:rPr>
        <w:t xml:space="preserve">Die </w:t>
      </w:r>
      <w:r w:rsidR="008B5D65">
        <w:rPr>
          <w:rFonts w:cs="Open Sans"/>
          <w:lang w:eastAsia="zh-CN"/>
        </w:rPr>
        <w:t xml:space="preserve">in der CSV-Datei abgespeicherte geschätzte </w:t>
      </w:r>
      <w:r w:rsidR="00D80921">
        <w:rPr>
          <w:rFonts w:cs="Open Sans"/>
          <w:lang w:eastAsia="zh-CN"/>
        </w:rPr>
        <w:t>Transformation, ist definiert mit eine</w:t>
      </w:r>
      <w:r w:rsidR="00FB64FF">
        <w:rPr>
          <w:rFonts w:cs="Open Sans"/>
          <w:lang w:eastAsia="zh-CN"/>
        </w:rPr>
        <w:t>m</w:t>
      </w:r>
      <w:r w:rsidR="00D80921">
        <w:rPr>
          <w:rFonts w:cs="Open Sans"/>
          <w:lang w:eastAsia="zh-CN"/>
        </w:rPr>
        <w:t xml:space="preserve"> Verschiebungsvektor und ein</w:t>
      </w:r>
      <w:r w:rsidR="00FB64FF">
        <w:rPr>
          <w:rFonts w:cs="Open Sans"/>
          <w:lang w:eastAsia="zh-CN"/>
        </w:rPr>
        <w:t>em</w:t>
      </w:r>
      <w:r w:rsidR="00D80921">
        <w:rPr>
          <w:rFonts w:cs="Open Sans"/>
          <w:lang w:eastAsia="zh-CN"/>
        </w:rPr>
        <w:t xml:space="preserve"> Unit-Quaternion</w:t>
      </w:r>
      <w:r w:rsidR="001A4AFC">
        <w:rPr>
          <w:rFonts w:cs="Open Sans"/>
          <w:lang w:eastAsia="zh-CN"/>
        </w:rPr>
        <w:t xml:space="preserve"> (tx, ty, tz, qx, qy, qz, qw)</w:t>
      </w:r>
      <w:r w:rsidR="00D80921">
        <w:rPr>
          <w:rFonts w:cs="Open Sans"/>
          <w:lang w:eastAsia="zh-CN"/>
        </w:rPr>
        <w:t>.</w:t>
      </w:r>
      <w:r w:rsidR="00FB64FF">
        <w:rPr>
          <w:rFonts w:cs="Open Sans"/>
          <w:lang w:eastAsia="zh-CN"/>
        </w:rPr>
        <w:t xml:space="preserve"> Die Definition des Verschiebungsvektor ist identisch mit </w:t>
      </w:r>
      <w:r w:rsidR="008103D4">
        <w:rPr>
          <w:rFonts w:cs="Open Sans"/>
          <w:lang w:eastAsia="zh-CN"/>
        </w:rPr>
        <w:t>der</w:t>
      </w:r>
      <w:r w:rsidR="00FB64FF">
        <w:rPr>
          <w:rFonts w:cs="Open Sans"/>
          <w:lang w:eastAsia="zh-CN"/>
        </w:rPr>
        <w:t xml:space="preserve"> in Seminararbeit (Gleichung 2)</w:t>
      </w:r>
      <w:r w:rsidR="00CF035D">
        <w:rPr>
          <w:rFonts w:cs="Open Sans"/>
          <w:lang w:eastAsia="zh-CN"/>
        </w:rPr>
        <w:t xml:space="preserve">. </w:t>
      </w:r>
      <w:r w:rsidR="00C80DF1">
        <w:rPr>
          <w:rFonts w:cs="Open Sans"/>
          <w:lang w:eastAsia="zh-CN"/>
        </w:rPr>
        <w:t xml:space="preserve">Der Unit-Quaternion </w:t>
      </w:r>
      <w:r w:rsidR="002C48C4">
        <w:rPr>
          <w:rFonts w:cs="Open Sans"/>
          <w:lang w:eastAsia="zh-CN"/>
        </w:rPr>
        <w:t>wird</w:t>
      </w:r>
      <w:r w:rsidR="00C80DF1">
        <w:rPr>
          <w:rFonts w:cs="Open Sans"/>
          <w:lang w:eastAsia="zh-CN"/>
        </w:rPr>
        <w:t xml:space="preserve"> mit</w:t>
      </w:r>
      <w:r w:rsidR="009C63CC">
        <w:rPr>
          <w:rFonts w:cs="Open Sans"/>
          <w:lang w:eastAsia="zh-CN"/>
        </w:rPr>
        <w:t>hilfe</w:t>
      </w:r>
      <w:r w:rsidR="00C80DF1">
        <w:rPr>
          <w:rFonts w:cs="Open Sans"/>
          <w:lang w:eastAsia="zh-CN"/>
        </w:rPr>
        <w:t xml:space="preserve"> der Klasse</w:t>
      </w:r>
      <w:r w:rsidR="0028665F">
        <w:rPr>
          <w:rFonts w:cs="Open Sans"/>
          <w:lang w:eastAsia="zh-CN"/>
        </w:rPr>
        <w:t xml:space="preserve"> </w:t>
      </w:r>
      <w:r w:rsidR="00C80DF1" w:rsidRPr="00C80DF1">
        <w:rPr>
          <w:rFonts w:ascii="Consolas" w:hAnsi="Consolas" w:cs="Open Sans"/>
          <w:i/>
          <w:lang w:eastAsia="zh-CN"/>
        </w:rPr>
        <w:t>Eigen::Quaternion</w:t>
      </w:r>
      <w:r w:rsidR="00C80DF1">
        <w:rPr>
          <w:rFonts w:cs="Open Sans"/>
          <w:lang w:eastAsia="zh-CN"/>
        </w:rPr>
        <w:t xml:space="preserve"> </w:t>
      </w:r>
      <w:r w:rsidR="00E853BF">
        <w:rPr>
          <w:rFonts w:cs="Open Sans"/>
          <w:lang w:eastAsia="zh-CN"/>
        </w:rPr>
        <w:t>[2]</w:t>
      </w:r>
      <w:r w:rsidR="00A550DE">
        <w:rPr>
          <w:rFonts w:cs="Open Sans"/>
          <w:lang w:eastAsia="zh-CN"/>
        </w:rPr>
        <w:t xml:space="preserve"> (mit dem Konstruktor </w:t>
      </w:r>
      <w:r w:rsidR="00A550DE" w:rsidRPr="00A550DE">
        <w:rPr>
          <w:rFonts w:ascii="Consolas" w:hAnsi="Consolas" w:cs="Open Sans"/>
          <w:i/>
          <w:lang w:eastAsia="zh-CN"/>
        </w:rPr>
        <w:t>Quaternion (const MatrixBase&lt; Derived &gt; &amp;other)</w:t>
      </w:r>
      <w:r w:rsidR="00A550DE">
        <w:rPr>
          <w:rFonts w:cs="Open Sans"/>
          <w:lang w:eastAsia="zh-CN"/>
        </w:rPr>
        <w:t>)</w:t>
      </w:r>
      <w:r w:rsidR="00E853BF">
        <w:rPr>
          <w:rFonts w:cs="Open Sans"/>
          <w:lang w:eastAsia="zh-CN"/>
        </w:rPr>
        <w:t xml:space="preserve"> </w:t>
      </w:r>
      <w:r w:rsidR="0028665F">
        <w:rPr>
          <w:rFonts w:cs="Open Sans"/>
          <w:lang w:eastAsia="zh-CN"/>
        </w:rPr>
        <w:t>von</w:t>
      </w:r>
      <w:r w:rsidR="00C80DF1">
        <w:rPr>
          <w:rFonts w:cs="Open Sans"/>
          <w:lang w:eastAsia="zh-CN"/>
        </w:rPr>
        <w:t xml:space="preserve"> der Eigen</w:t>
      </w:r>
      <w:r w:rsidR="0080407B">
        <w:rPr>
          <w:rFonts w:cs="Open Sans"/>
          <w:lang w:eastAsia="zh-CN"/>
        </w:rPr>
        <w:t>3</w:t>
      </w:r>
      <w:r w:rsidR="00C80DF1">
        <w:rPr>
          <w:rFonts w:cs="Open Sans"/>
          <w:lang w:eastAsia="zh-CN"/>
        </w:rPr>
        <w:t xml:space="preserve">-Bibliothek </w:t>
      </w:r>
      <w:r w:rsidR="00235D78">
        <w:rPr>
          <w:rFonts w:cs="Open Sans"/>
          <w:lang w:eastAsia="zh-CN"/>
        </w:rPr>
        <w:t>aus der Rotationsmatrix der</w:t>
      </w:r>
      <w:r w:rsidR="000D77B1">
        <w:rPr>
          <w:rFonts w:cs="Open Sans"/>
          <w:lang w:eastAsia="zh-CN"/>
        </w:rPr>
        <w:t xml:space="preserve"> geschätzten</w:t>
      </w:r>
      <w:r w:rsidR="00235D78">
        <w:rPr>
          <w:rFonts w:cs="Open Sans"/>
          <w:lang w:eastAsia="zh-CN"/>
        </w:rPr>
        <w:t xml:space="preserve"> Transformation</w:t>
      </w:r>
      <w:r w:rsidR="00D93116">
        <w:rPr>
          <w:rFonts w:cs="Open Sans"/>
          <w:lang w:eastAsia="zh-CN"/>
        </w:rPr>
        <w:t xml:space="preserve"> </w:t>
      </w:r>
      <w:r w:rsidR="00126304">
        <w:rPr>
          <w:rFonts w:cs="Open Sans"/>
          <w:lang w:eastAsia="zh-CN"/>
        </w:rPr>
        <w:t>berechnet</w:t>
      </w:r>
      <w:r w:rsidR="00235D78">
        <w:rPr>
          <w:rFonts w:cs="Open Sans"/>
          <w:lang w:eastAsia="zh-CN"/>
        </w:rPr>
        <w:t>.</w:t>
      </w:r>
    </w:p>
    <w:p w14:paraId="6D99C112" w14:textId="77777777" w:rsidR="00D93980" w:rsidRPr="00C944FB" w:rsidRDefault="00D93980" w:rsidP="00D42151"/>
    <w:p w14:paraId="3E90B538" w14:textId="77777777" w:rsidR="00293EC2" w:rsidRDefault="00293EC2" w:rsidP="00293EC2">
      <w:pPr>
        <w:pStyle w:val="2"/>
        <w:rPr>
          <w:lang w:val="de-DE"/>
        </w:rPr>
      </w:pPr>
      <w:bookmarkStart w:id="22" w:name="_Toc1169619"/>
      <w:r w:rsidRPr="00C944FB">
        <w:rPr>
          <w:lang w:val="de-DE"/>
        </w:rPr>
        <w:t>Visualisierte daten</w:t>
      </w:r>
      <w:bookmarkEnd w:id="22"/>
    </w:p>
    <w:p w14:paraId="5084EB8D" w14:textId="77777777" w:rsidR="005D2453" w:rsidRPr="005D2453" w:rsidRDefault="005D2453" w:rsidP="005D2453">
      <w:pPr>
        <w:pStyle w:val="3"/>
      </w:pPr>
      <w:bookmarkStart w:id="23" w:name="_Toc1169620"/>
      <w:r>
        <w:t>Visualisierung der Punktwolken</w:t>
      </w:r>
      <w:bookmarkEnd w:id="23"/>
    </w:p>
    <w:p w14:paraId="164D61A2" w14:textId="50F2EBBD" w:rsidR="0064184D" w:rsidRDefault="00694C9B" w:rsidP="00694C9B">
      <w:r>
        <w:t xml:space="preserve">Zur Visualisierung werden </w:t>
      </w:r>
      <w:r w:rsidR="008D4097">
        <w:t>alle Punkte</w:t>
      </w:r>
      <w:r w:rsidR="005C07EF">
        <w:t xml:space="preserve"> in der Quellpunktwolke mit der geschätzten Transformationsmatrix </w:t>
      </w:r>
      <w:r w:rsidR="00A05054">
        <w:t>nach dem</w:t>
      </w:r>
      <w:r w:rsidR="005C07EF">
        <w:t xml:space="preserve"> Referenzkoordinatensystem (</w:t>
      </w:r>
      <w:r w:rsidR="005C07EF" w:rsidRPr="008B1C6B">
        <w:rPr>
          <w:rFonts w:ascii="Cambria Math" w:hAnsi="Cambria Math"/>
        </w:rPr>
        <w:t>S1</w:t>
      </w:r>
      <w:r w:rsidR="005C07EF">
        <w:t xml:space="preserve">, Koordinatensystem von </w:t>
      </w:r>
      <w:r w:rsidR="004D324C">
        <w:t xml:space="preserve">der </w:t>
      </w:r>
      <w:r w:rsidR="005C07EF">
        <w:t>Zielpunktwolke) transformiert</w:t>
      </w:r>
      <w:r w:rsidR="00B05CA1">
        <w:t xml:space="preserve"> (vgl. Gleichung 1)</w:t>
      </w:r>
      <w:r w:rsidR="006E2777">
        <w:t>:</w:t>
      </w:r>
    </w:p>
    <w:p w14:paraId="31A73C6C" w14:textId="77777777" w:rsidR="00E64EB8" w:rsidRPr="007203FE" w:rsidRDefault="00521521" w:rsidP="00694C9B">
      <w:pPr>
        <w:rPr>
          <w:b/>
        </w:rPr>
      </w:pPr>
      <m:oMathPara>
        <m:oMath>
          <m:eqArr>
            <m:eqArrPr>
              <m:maxDist m:val="1"/>
              <m:ctrlPr>
                <w:rPr>
                  <w:rFonts w:ascii="Cambria Math" w:hAnsi="Cambria Math"/>
                  <w:b/>
                  <w:i/>
                </w:rPr>
              </m:ctrlPr>
            </m:eqArrPr>
            <m:e>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m:rPr>
                      <m:sty m:val="p"/>
                    </m:rPr>
                    <w:rPr>
                      <w:rFonts w:ascii="Cambria Math" w:hAnsi="Cambria Math"/>
                    </w:rPr>
                    <m:t>S1</m:t>
                  </m:r>
                </m:sup>
              </m:sSubSup>
              <m:r>
                <w:rPr>
                  <w:rFonts w:ascii="Cambria Math" w:hAnsi="Cambria Math"/>
                </w:rPr>
                <m:t>=</m:t>
              </m:r>
              <m:sPre>
                <m:sPrePr>
                  <m:ctrlPr>
                    <w:rPr>
                      <w:rFonts w:ascii="Cambria Math" w:hAnsi="Cambria Math"/>
                    </w:rPr>
                  </m:ctrlPr>
                </m:sPrePr>
                <m:sub>
                  <m:r>
                    <m:rPr>
                      <m:sty m:val="p"/>
                    </m:rPr>
                    <w:rPr>
                      <w:rFonts w:ascii="Cambria Math" w:hAnsi="Cambria Math"/>
                    </w:rPr>
                    <m:t>S2</m:t>
                  </m:r>
                </m:sub>
                <m:sup>
                  <m:r>
                    <m:rPr>
                      <m:sty m:val="p"/>
                    </m:rPr>
                    <w:rPr>
                      <w:rFonts w:ascii="Cambria Math" w:hAnsi="Cambria Math"/>
                    </w:rPr>
                    <m:t>S1</m:t>
                  </m:r>
                </m:sup>
                <m:e>
                  <m:r>
                    <m:rPr>
                      <m:sty m:val="bi"/>
                    </m:rPr>
                    <w:rPr>
                      <w:rFonts w:ascii="Cambria Math" w:hAnsi="Cambria Math"/>
                    </w:rPr>
                    <m:t>T</m:t>
                  </m:r>
                </m:e>
              </m:sPre>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m:rPr>
                      <m:sty m:val="p"/>
                    </m:rPr>
                    <w:rPr>
                      <w:rFonts w:ascii="Cambria Math" w:hAnsi="Cambria Math"/>
                    </w:rPr>
                    <m:t>S2</m:t>
                  </m:r>
                </m:sup>
              </m:sSubSup>
              <m:r>
                <m:rPr>
                  <m:sty m:val="bi"/>
                </m:rPr>
                <w:rPr>
                  <w:rFonts w:ascii="Cambria Math" w:hAnsi="Cambria Math"/>
                </w:rPr>
                <m:t xml:space="preserve">, </m:t>
              </m:r>
              <m:r>
                <w:rPr>
                  <w:rFonts w:ascii="Cambria Math" w:hAnsi="Cambria Math"/>
                </w:rPr>
                <m:t xml:space="preserve"> i∈0,1,⋯,(N-1)</m:t>
              </m:r>
              <m:r>
                <m:rPr>
                  <m:sty m:val="bi"/>
                </m:rPr>
                <w:rPr>
                  <w:rFonts w:ascii="Cambria Math" w:hAnsi="Cambria Math"/>
                </w:rPr>
                <m:t>#</m:t>
              </m:r>
              <m:d>
                <m:dPr>
                  <m:ctrlPr>
                    <w:rPr>
                      <w:rFonts w:ascii="Cambria Math" w:hAnsi="Cambria Math"/>
                    </w:rPr>
                  </m:ctrlPr>
                </m:dPr>
                <m:e>
                  <m:r>
                    <w:rPr>
                      <w:rFonts w:ascii="Cambria Math" w:hAnsi="Cambria Math"/>
                    </w:rPr>
                    <m:t>1</m:t>
                  </m:r>
                </m:e>
              </m:d>
            </m:e>
          </m:eqArr>
        </m:oMath>
      </m:oMathPara>
    </w:p>
    <w:p w14:paraId="77C5DA64" w14:textId="77777777" w:rsidR="007203FE" w:rsidRPr="00E64EB8" w:rsidRDefault="007203FE" w:rsidP="00DF6AB6">
      <w:pPr>
        <w:pStyle w:val="Paragraph"/>
      </w:pPr>
      <w:r>
        <w:t>wobei</w:t>
      </w:r>
      <w:r w:rsidR="00B63590">
        <w:t xml:space="preserve"> </w:t>
      </w:r>
      <m:oMath>
        <m:r>
          <w:rPr>
            <w:rFonts w:ascii="Cambria Math" w:hAnsi="Cambria Math"/>
          </w:rPr>
          <m:t>N</m:t>
        </m:r>
      </m:oMath>
      <w:r w:rsidR="00B63590">
        <w:rPr>
          <w:rFonts w:ascii="Cambria Math" w:hAnsi="Cambria Math"/>
          <w:i/>
        </w:rPr>
        <w:t xml:space="preserve"> </w:t>
      </w:r>
      <w:r>
        <w:t xml:space="preserve">ist die </w:t>
      </w:r>
      <w:r w:rsidR="00274F6F">
        <w:t xml:space="preserve">Punkteanzahl </w:t>
      </w:r>
      <w:r w:rsidR="007F7ADA">
        <w:t>der Quellpunktwolke</w:t>
      </w:r>
      <w:r>
        <w:t>.</w:t>
      </w:r>
    </w:p>
    <w:p w14:paraId="7C582264" w14:textId="77777777" w:rsidR="00293EC2" w:rsidRDefault="00B21880" w:rsidP="00D42151">
      <w:r>
        <w:t>Nach der Transformation sind alle Punkte der Quellpunktwolke in Referenzkoordinatensystem (</w:t>
      </w:r>
      <w:r w:rsidRPr="00B21880">
        <w:rPr>
          <w:rFonts w:ascii="Cambria Math" w:hAnsi="Cambria Math"/>
        </w:rPr>
        <w:t>S1</w:t>
      </w:r>
      <w:r>
        <w:t>) dargestellt</w:t>
      </w:r>
      <w:r w:rsidR="00A94145">
        <w:t xml:space="preserve">, d.h. </w:t>
      </w:r>
      <w:r w:rsidR="004C262C">
        <w:t>die Quellpunktwolke wird mit der Zielpunktwolke ausgerichtet (siehe Abbildung 1.</w:t>
      </w:r>
      <w:r w:rsidR="00090683">
        <w:t>8</w:t>
      </w:r>
      <w:r w:rsidR="004C262C">
        <w:t>).</w:t>
      </w:r>
    </w:p>
    <w:p w14:paraId="5C2C3E1A" w14:textId="77777777" w:rsidR="000B2834" w:rsidRDefault="000B2834" w:rsidP="000B2834">
      <w:pPr>
        <w:keepNext/>
        <w:jc w:val="center"/>
      </w:pPr>
      <w:r>
        <w:rPr>
          <w:noProof/>
        </w:rPr>
        <w:lastRenderedPageBreak/>
        <w:drawing>
          <wp:inline distT="0" distB="0" distL="0" distR="0" wp14:anchorId="2F8971E8" wp14:editId="46E3A640">
            <wp:extent cx="3104357" cy="1730766"/>
            <wp:effectExtent l="0" t="0" r="127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_clou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34396" cy="1747514"/>
                    </a:xfrm>
                    <a:prstGeom prst="rect">
                      <a:avLst/>
                    </a:prstGeom>
                  </pic:spPr>
                </pic:pic>
              </a:graphicData>
            </a:graphic>
          </wp:inline>
        </w:drawing>
      </w:r>
    </w:p>
    <w:p w14:paraId="28575B51" w14:textId="77777777" w:rsidR="004C262C" w:rsidRDefault="000B2834" w:rsidP="000B2834">
      <w:pPr>
        <w:pStyle w:val="ad"/>
        <w:jc w:val="center"/>
      </w:pPr>
      <w:r>
        <w:t>Abbildung 1.</w:t>
      </w:r>
      <w:r w:rsidR="00090683">
        <w:t>8</w:t>
      </w:r>
      <w:r>
        <w:t xml:space="preserve"> Ausgerichtete Punktwolken</w:t>
      </w:r>
    </w:p>
    <w:p w14:paraId="3A56ED2C" w14:textId="77777777" w:rsidR="005A6A4C" w:rsidRPr="005A6A4C" w:rsidRDefault="005A6A4C" w:rsidP="005A6A4C">
      <w:pPr>
        <w:pStyle w:val="3"/>
      </w:pPr>
      <w:bookmarkStart w:id="24" w:name="_Toc1169621"/>
      <w:r>
        <w:t>Visualisierung der Testergebnisse</w:t>
      </w:r>
      <w:bookmarkEnd w:id="24"/>
    </w:p>
    <w:p w14:paraId="33D5740C" w14:textId="2156A543" w:rsidR="00A94145" w:rsidRDefault="007D5C28" w:rsidP="00D42151">
      <w:r>
        <w:t>Um die Testergebnisse anschaulicher zu visualisieren, haben wir auch</w:t>
      </w:r>
      <w:r w:rsidR="00797C74">
        <w:t xml:space="preserve"> ein</w:t>
      </w:r>
      <w:r>
        <w:t xml:space="preserve"> Pytho</w:t>
      </w:r>
      <w:r w:rsidR="0069636E">
        <w:t>n-</w:t>
      </w:r>
      <w:r>
        <w:t xml:space="preserve"> Programm entwickelt, das Diagramme aus der</w:t>
      </w:r>
      <w:r w:rsidR="00F26198">
        <w:t xml:space="preserve"> </w:t>
      </w:r>
      <w:r>
        <w:t>Testergebnisse generieren kann.</w:t>
      </w:r>
      <w:r w:rsidR="0081600F">
        <w:t xml:space="preserve"> </w:t>
      </w:r>
      <w:r w:rsidR="00146698">
        <w:t xml:space="preserve">Das Programm befindet sich in dem Ordner </w:t>
      </w:r>
      <w:r w:rsidR="00146698" w:rsidRPr="00673EFA">
        <w:rPr>
          <w:rFonts w:ascii="Consolas" w:hAnsi="Consolas"/>
          <w:i/>
        </w:rPr>
        <w:t>script/</w:t>
      </w:r>
      <w:r w:rsidR="002A71A2">
        <w:t>, die Dateien in diesem Ordner ist schon in Absatz 1.2 vorgestellt.</w:t>
      </w:r>
      <w:r w:rsidR="00251062">
        <w:t xml:space="preserve"> </w:t>
      </w:r>
      <w:r w:rsidR="00760A99">
        <w:t>Zur Visualisierung müssen Sie den Pfad zu den Testergebnisse</w:t>
      </w:r>
      <w:r w:rsidR="00E301E1">
        <w:t xml:space="preserve"> sowie den Namen des Algorithmus</w:t>
      </w:r>
      <w:r w:rsidR="00760A99">
        <w:t xml:space="preserve"> </w:t>
      </w:r>
      <w:r w:rsidR="00906351">
        <w:t xml:space="preserve">(in </w:t>
      </w:r>
      <w:r w:rsidR="00906351" w:rsidRPr="00F5769D">
        <w:rPr>
          <w:rFonts w:ascii="Consolas" w:eastAsiaTheme="minorEastAsia" w:hAnsi="Consolas" w:cs="Open Sans"/>
          <w:i/>
        </w:rPr>
        <w:t>run_benchmark.py</w:t>
      </w:r>
      <w:r w:rsidR="00906351">
        <w:t xml:space="preserve">) </w:t>
      </w:r>
      <w:r w:rsidR="00760A99">
        <w:t xml:space="preserve">geben. </w:t>
      </w:r>
      <w:r w:rsidR="00CF39DA">
        <w:t>Ein Beispiel</w:t>
      </w:r>
      <w:r w:rsidR="00940BBA">
        <w:t xml:space="preserve"> ist in Abbildung 1.</w:t>
      </w:r>
      <w:r w:rsidR="00090683">
        <w:t>9</w:t>
      </w:r>
      <w:r w:rsidR="00940BBA">
        <w:t xml:space="preserve"> gezeigt.</w:t>
      </w:r>
    </w:p>
    <w:p w14:paraId="1ED1B9A4" w14:textId="77777777" w:rsidR="00CF39DA" w:rsidRDefault="00636C40" w:rsidP="00CF39DA">
      <w:pPr>
        <w:keepNext/>
        <w:jc w:val="center"/>
      </w:pPr>
      <w:r>
        <w:rPr>
          <w:noProof/>
        </w:rPr>
        <w:drawing>
          <wp:inline distT="0" distB="0" distL="0" distR="0" wp14:anchorId="266DBE57" wp14:editId="5B2BE852">
            <wp:extent cx="3812540" cy="782261"/>
            <wp:effectExtent l="0" t="0" r="0" b="0"/>
            <wp:docPr id="10" name="图片 10" descr="图片包含 屏幕截图&#10;&#10;自动生成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ipt1.PNG"/>
                    <pic:cNvPicPr/>
                  </pic:nvPicPr>
                  <pic:blipFill>
                    <a:blip r:embed="rId16">
                      <a:extLst>
                        <a:ext uri="{28A0092B-C50C-407E-A947-70E740481C1C}">
                          <a14:useLocalDpi xmlns:a14="http://schemas.microsoft.com/office/drawing/2010/main" val="0"/>
                        </a:ext>
                      </a:extLst>
                    </a:blip>
                    <a:stretch>
                      <a:fillRect/>
                    </a:stretch>
                  </pic:blipFill>
                  <pic:spPr>
                    <a:xfrm>
                      <a:off x="0" y="0"/>
                      <a:ext cx="3936746" cy="807746"/>
                    </a:xfrm>
                    <a:prstGeom prst="rect">
                      <a:avLst/>
                    </a:prstGeom>
                  </pic:spPr>
                </pic:pic>
              </a:graphicData>
            </a:graphic>
          </wp:inline>
        </w:drawing>
      </w:r>
    </w:p>
    <w:p w14:paraId="6ECB94C7" w14:textId="77777777" w:rsidR="00636C40" w:rsidRDefault="00CF39DA" w:rsidP="00CF39DA">
      <w:pPr>
        <w:pStyle w:val="ad"/>
        <w:jc w:val="center"/>
      </w:pPr>
      <w:r>
        <w:t>Abbildung 1.</w:t>
      </w:r>
      <w:r w:rsidR="00090683">
        <w:t>9</w:t>
      </w:r>
      <w:r>
        <w:t xml:space="preserve"> </w:t>
      </w:r>
      <w:r w:rsidR="002067D4">
        <w:t>Python-Skript</w:t>
      </w:r>
      <w:r w:rsidR="00906351">
        <w:t>(</w:t>
      </w:r>
      <w:r w:rsidR="00906351" w:rsidRPr="00906351">
        <w:rPr>
          <w:rFonts w:ascii="Consolas" w:eastAsiaTheme="minorEastAsia" w:hAnsi="Consolas" w:cs="Open Sans"/>
        </w:rPr>
        <w:t>run_benchmark.py</w:t>
      </w:r>
      <w:r w:rsidR="00906351">
        <w:t>)</w:t>
      </w:r>
      <w:r w:rsidR="002067D4">
        <w:t>, Pfad zur Testergebnisse</w:t>
      </w:r>
    </w:p>
    <w:p w14:paraId="13178C15" w14:textId="107DDE38" w:rsidR="00906351" w:rsidRDefault="00906351" w:rsidP="00906351">
      <w:r>
        <w:t xml:space="preserve">Dann führen Sie das Python-Skript </w:t>
      </w:r>
      <w:r w:rsidR="00945853">
        <w:t>durch</w:t>
      </w:r>
      <w:r w:rsidR="00C5095C">
        <w:t xml:space="preserve">. Alle Diagramme von </w:t>
      </w:r>
      <w:r w:rsidR="00366DFD">
        <w:t>den</w:t>
      </w:r>
      <w:r w:rsidR="00C5095C">
        <w:t xml:space="preserve"> Testergebnisse werden </w:t>
      </w:r>
      <w:r w:rsidR="00090683">
        <w:t>in einen Ordner</w:t>
      </w:r>
      <w:r w:rsidR="00C5095C">
        <w:t xml:space="preserve"> unter dem gegeben Name</w:t>
      </w:r>
      <w:r w:rsidR="00EB7555">
        <w:t>n</w:t>
      </w:r>
      <w:r w:rsidR="00C5095C">
        <w:t xml:space="preserve"> des Algorithmus abgespeichert.</w:t>
      </w:r>
    </w:p>
    <w:p w14:paraId="0965C9CA" w14:textId="0EFA113B" w:rsidR="00554118" w:rsidRPr="00906351" w:rsidRDefault="00554118" w:rsidP="00906351">
      <w:r>
        <w:t xml:space="preserve">Außerdem kann der Python-Programm mit mehrere Testergebnisse </w:t>
      </w:r>
      <w:r w:rsidR="00CE3F6E">
        <w:t>aus</w:t>
      </w:r>
      <w:r w:rsidR="00E22DD1">
        <w:t xml:space="preserve"> unterschiedlichen Algorithmen</w:t>
      </w:r>
      <w:r>
        <w:t xml:space="preserve"> funktionieren.</w:t>
      </w:r>
      <w:r w:rsidR="0045771E">
        <w:t xml:space="preserve"> In diesem Fall</w:t>
      </w:r>
      <w:r w:rsidR="00732698">
        <w:t xml:space="preserve"> </w:t>
      </w:r>
      <w:r w:rsidR="002F3AD4">
        <w:t>wird Benchmark</w:t>
      </w:r>
      <w:r w:rsidR="00CC48A9">
        <w:t xml:space="preserve"> (</w:t>
      </w:r>
      <w:r w:rsidR="00B7322C">
        <w:t xml:space="preserve">von </w:t>
      </w:r>
      <w:r w:rsidR="00CC48A9">
        <w:t>Rotations-/Translationsfehler und Rechenzeit)</w:t>
      </w:r>
      <w:r w:rsidR="002F3AD4">
        <w:t xml:space="preserve"> </w:t>
      </w:r>
      <w:r w:rsidR="00262D0B">
        <w:t xml:space="preserve">von </w:t>
      </w:r>
      <w:r w:rsidR="003D7B0E">
        <w:t>denen</w:t>
      </w:r>
      <w:r w:rsidR="00262D0B">
        <w:t xml:space="preserve"> Algorithmen</w:t>
      </w:r>
      <w:r w:rsidR="00AC3070">
        <w:t xml:space="preserve"> </w:t>
      </w:r>
      <w:r w:rsidR="00980114">
        <w:t>dargestellt</w:t>
      </w:r>
      <w:r w:rsidR="00AC3070">
        <w:t>.</w:t>
      </w:r>
      <w:r w:rsidR="009566CE">
        <w:t xml:space="preserve"> </w:t>
      </w:r>
      <w:r w:rsidR="00D1288B">
        <w:t>Z.B. führen</w:t>
      </w:r>
      <w:r w:rsidR="00901751">
        <w:t xml:space="preserve"> wir</w:t>
      </w:r>
      <w:r w:rsidR="00D1288B">
        <w:t xml:space="preserve"> Registrierung mit</w:t>
      </w:r>
      <w:r w:rsidR="000A4AF7">
        <w:t xml:space="preserve"> mehreren </w:t>
      </w:r>
      <w:r w:rsidR="009719F2">
        <w:t>Algorithmen (</w:t>
      </w:r>
      <w:r w:rsidR="00D718AD">
        <w:t>SCP, ICP, ICP NL, GICP, NDT)</w:t>
      </w:r>
      <w:r w:rsidR="000A4AF7">
        <w:t xml:space="preserve"> für</w:t>
      </w:r>
      <w:r w:rsidR="00D1288B">
        <w:t xml:space="preserve"> gleich</w:t>
      </w:r>
      <w:r w:rsidR="000A4AF7">
        <w:t>es</w:t>
      </w:r>
      <w:r w:rsidR="00D1288B">
        <w:t xml:space="preserve"> </w:t>
      </w:r>
      <w:r w:rsidR="000A4AF7">
        <w:t xml:space="preserve">Dataset durch. </w:t>
      </w:r>
      <w:r w:rsidR="009719F2">
        <w:t xml:space="preserve">Die Testergebnisse sind in der Ordner </w:t>
      </w:r>
      <w:r w:rsidR="009719F2" w:rsidRPr="009719F2">
        <w:rPr>
          <w:rFonts w:ascii="Consolas" w:hAnsi="Consolas"/>
          <w:i/>
        </w:rPr>
        <w:t>tad/</w:t>
      </w:r>
      <w:r w:rsidR="009719F2">
        <w:t xml:space="preserve"> in separatem Ordner gespeichert.</w:t>
      </w:r>
      <w:r w:rsidR="004C2541">
        <w:t xml:space="preserve"> Wir ändern die Pfade zu</w:t>
      </w:r>
      <w:r w:rsidR="00C1252E">
        <w:t xml:space="preserve"> den</w:t>
      </w:r>
      <w:r w:rsidR="004C2541">
        <w:t xml:space="preserve"> Testergebnisse i</w:t>
      </w:r>
      <w:r w:rsidR="00C32267">
        <w:t xml:space="preserve">m </w:t>
      </w:r>
      <w:r w:rsidR="004C2541">
        <w:t>Python-Skript dementsprech</w:t>
      </w:r>
      <w:r w:rsidR="00497DF8">
        <w:t>end</w:t>
      </w:r>
      <w:r w:rsidR="00E07ABF">
        <w:t xml:space="preserve"> (siehe Abbildung 1.</w:t>
      </w:r>
      <w:r w:rsidR="0025423C">
        <w:t>10</w:t>
      </w:r>
      <w:r w:rsidR="00E07ABF">
        <w:t>)</w:t>
      </w:r>
      <w:r w:rsidR="00497DF8">
        <w:t>.</w:t>
      </w:r>
    </w:p>
    <w:p w14:paraId="20FAFACA" w14:textId="77777777" w:rsidR="0039212F" w:rsidRDefault="0039212F" w:rsidP="0039212F">
      <w:pPr>
        <w:keepNext/>
        <w:jc w:val="center"/>
      </w:pPr>
      <w:r>
        <w:rPr>
          <w:noProof/>
        </w:rPr>
        <w:drawing>
          <wp:inline distT="0" distB="0" distL="0" distR="0" wp14:anchorId="3E7C6E07" wp14:editId="4695CD06">
            <wp:extent cx="3370822" cy="1236134"/>
            <wp:effectExtent l="0" t="0" r="127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ipt2.PNG"/>
                    <pic:cNvPicPr/>
                  </pic:nvPicPr>
                  <pic:blipFill>
                    <a:blip r:embed="rId17">
                      <a:extLst>
                        <a:ext uri="{28A0092B-C50C-407E-A947-70E740481C1C}">
                          <a14:useLocalDpi xmlns:a14="http://schemas.microsoft.com/office/drawing/2010/main" val="0"/>
                        </a:ext>
                      </a:extLst>
                    </a:blip>
                    <a:stretch>
                      <a:fillRect/>
                    </a:stretch>
                  </pic:blipFill>
                  <pic:spPr>
                    <a:xfrm>
                      <a:off x="0" y="0"/>
                      <a:ext cx="3385918" cy="1241670"/>
                    </a:xfrm>
                    <a:prstGeom prst="rect">
                      <a:avLst/>
                    </a:prstGeom>
                  </pic:spPr>
                </pic:pic>
              </a:graphicData>
            </a:graphic>
          </wp:inline>
        </w:drawing>
      </w:r>
    </w:p>
    <w:p w14:paraId="5773D7E5" w14:textId="77777777" w:rsidR="007D5C28" w:rsidRDefault="0039212F" w:rsidP="0039212F">
      <w:pPr>
        <w:pStyle w:val="ad"/>
        <w:jc w:val="center"/>
      </w:pPr>
      <w:r>
        <w:t>Abbildung 1.</w:t>
      </w:r>
      <w:r w:rsidR="0025423C">
        <w:t>10</w:t>
      </w:r>
      <w:r>
        <w:t xml:space="preserve"> Python-Skript, </w:t>
      </w:r>
      <w:r w:rsidR="00914C66">
        <w:t xml:space="preserve">Visualisierung von </w:t>
      </w:r>
      <w:r>
        <w:t>mehrer</w:t>
      </w:r>
      <w:r w:rsidR="00914C66">
        <w:t>en</w:t>
      </w:r>
      <w:r>
        <w:t xml:space="preserve"> Algorithm</w:t>
      </w:r>
      <w:r w:rsidR="00914C66">
        <w:t>en</w:t>
      </w:r>
    </w:p>
    <w:p w14:paraId="122E5518" w14:textId="4ECFBBEF" w:rsidR="00C76F93" w:rsidRPr="00C76F93" w:rsidRDefault="00C76F93" w:rsidP="00C76F93">
      <w:r>
        <w:rPr>
          <w:rFonts w:hint="eastAsia"/>
          <w:lang w:eastAsia="zh-CN"/>
        </w:rPr>
        <w:t>Dann</w:t>
      </w:r>
      <w:r>
        <w:t xml:space="preserve"> </w:t>
      </w:r>
      <w:r w:rsidR="001F6550">
        <w:t>können</w:t>
      </w:r>
      <w:r>
        <w:t xml:space="preserve"> wir </w:t>
      </w:r>
      <w:r w:rsidR="00FE17F3">
        <w:t>Benchmark von den Algorithmen</w:t>
      </w:r>
      <w:r w:rsidR="001F6550">
        <w:t xml:space="preserve"> bekommen</w:t>
      </w:r>
      <w:r w:rsidR="00FE17F3">
        <w:t>.</w:t>
      </w:r>
      <w:r w:rsidR="006D270C">
        <w:t xml:space="preserve"> </w:t>
      </w:r>
      <w:r w:rsidR="00BE345D">
        <w:t>Abbildung 1.1</w:t>
      </w:r>
      <w:r w:rsidR="0025423C">
        <w:t>1</w:t>
      </w:r>
      <w:r w:rsidR="00BE345D">
        <w:t xml:space="preserve"> zeigt</w:t>
      </w:r>
      <w:r w:rsidR="001A3740">
        <w:t xml:space="preserve"> zum Beispiel</w:t>
      </w:r>
      <w:r w:rsidR="00BE345D">
        <w:t xml:space="preserve"> </w:t>
      </w:r>
      <w:r w:rsidR="0034148A">
        <w:t>die</w:t>
      </w:r>
      <w:r w:rsidR="00BE345D">
        <w:t xml:space="preserve"> Rotationsfehler.</w:t>
      </w:r>
      <w:r w:rsidR="00A03DD3">
        <w:t xml:space="preserve"> </w:t>
      </w:r>
    </w:p>
    <w:p w14:paraId="16833896" w14:textId="77777777" w:rsidR="00A728A6" w:rsidRDefault="00FE17F3" w:rsidP="00A728A6">
      <w:pPr>
        <w:keepNext/>
        <w:jc w:val="center"/>
      </w:pPr>
      <w:r>
        <w:rPr>
          <w:rFonts w:hint="eastAsia"/>
          <w:noProof/>
          <w:lang w:eastAsia="zh-CN"/>
        </w:rPr>
        <w:drawing>
          <wp:inline distT="0" distB="0" distL="0" distR="0" wp14:anchorId="7BE727C8" wp14:editId="6DEE243B">
            <wp:extent cx="2293348" cy="172072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enchmarkRo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08938" cy="1732425"/>
                    </a:xfrm>
                    <a:prstGeom prst="rect">
                      <a:avLst/>
                    </a:prstGeom>
                  </pic:spPr>
                </pic:pic>
              </a:graphicData>
            </a:graphic>
          </wp:inline>
        </w:drawing>
      </w:r>
    </w:p>
    <w:p w14:paraId="431E952E" w14:textId="77777777" w:rsidR="0039212F" w:rsidRPr="00C944FB" w:rsidRDefault="00A728A6" w:rsidP="00E031C2">
      <w:pPr>
        <w:pStyle w:val="ad"/>
        <w:jc w:val="center"/>
        <w:rPr>
          <w:lang w:eastAsia="zh-CN"/>
        </w:rPr>
      </w:pPr>
      <w:r>
        <w:t>Abbildung 1.1</w:t>
      </w:r>
      <w:r w:rsidR="0025423C">
        <w:t>1</w:t>
      </w:r>
      <w:r>
        <w:t xml:space="preserve"> Benchmark</w:t>
      </w:r>
    </w:p>
    <w:p w14:paraId="074DD284" w14:textId="77777777" w:rsidR="00434F7F" w:rsidRPr="00C944FB" w:rsidRDefault="00434F7F" w:rsidP="00434F7F">
      <w:pPr>
        <w:pStyle w:val="2"/>
        <w:rPr>
          <w:lang w:val="de-DE"/>
        </w:rPr>
      </w:pPr>
      <w:bookmarkStart w:id="25" w:name="_Toc1169622"/>
      <w:r w:rsidRPr="00C944FB">
        <w:rPr>
          <w:lang w:val="de-DE"/>
        </w:rPr>
        <w:lastRenderedPageBreak/>
        <w:t>Parameter</w:t>
      </w:r>
      <w:bookmarkEnd w:id="25"/>
    </w:p>
    <w:p w14:paraId="4F91CC66" w14:textId="77777777" w:rsidR="00434F7F" w:rsidRDefault="000F6990" w:rsidP="00DA6C12">
      <w:pPr>
        <w:pStyle w:val="3"/>
      </w:pPr>
      <w:bookmarkStart w:id="26" w:name="_Toc1169623"/>
      <w:r>
        <w:t>Parameter für das Testbench</w:t>
      </w:r>
      <w:bookmarkEnd w:id="26"/>
    </w:p>
    <w:p w14:paraId="70B13E12" w14:textId="42901772" w:rsidR="000A397F" w:rsidRPr="00C944FB" w:rsidRDefault="00D74195" w:rsidP="000A397F">
      <w:pPr>
        <w:rPr>
          <w:rFonts w:eastAsiaTheme="minorEastAsia" w:cs="Open Sans"/>
        </w:rPr>
      </w:pPr>
      <w:r>
        <w:t xml:space="preserve">Alle Parameter für das Testbench sind in </w:t>
      </w:r>
      <w:r w:rsidR="00D85611">
        <w:t>der</w:t>
      </w:r>
      <w:r>
        <w:t xml:space="preserve"> Datei </w:t>
      </w:r>
      <w:r w:rsidRPr="00D74195">
        <w:rPr>
          <w:rFonts w:ascii="Consolas" w:eastAsiaTheme="minorEastAsia" w:hAnsi="Consolas"/>
          <w:i/>
        </w:rPr>
        <w:t>testbench_cfg.yaml</w:t>
      </w:r>
      <w:r w:rsidR="004B6A35">
        <w:rPr>
          <w:rFonts w:ascii="Consolas" w:eastAsiaTheme="minorEastAsia" w:hAnsi="Consolas"/>
          <w:i/>
        </w:rPr>
        <w:t xml:space="preserve"> </w:t>
      </w:r>
      <w:r w:rsidR="00D41BC2" w:rsidRPr="00D41BC2">
        <w:rPr>
          <w:rFonts w:eastAsiaTheme="minorEastAsia" w:cs="Open Sans"/>
        </w:rPr>
        <w:t xml:space="preserve">(in </w:t>
      </w:r>
      <w:r w:rsidR="00D41BC2" w:rsidRPr="00D41BC2">
        <w:rPr>
          <w:rFonts w:ascii="Consolas" w:eastAsiaTheme="minorEastAsia" w:hAnsi="Consolas" w:cs="Open Sans"/>
          <w:i/>
        </w:rPr>
        <w:t>cfg/</w:t>
      </w:r>
      <w:r w:rsidR="00D41BC2" w:rsidRPr="00D41BC2">
        <w:rPr>
          <w:rFonts w:eastAsiaTheme="minorEastAsia" w:cs="Open Sans"/>
        </w:rPr>
        <w:t xml:space="preserve"> siehe auch Absatz 1.2)</w:t>
      </w:r>
      <w:r w:rsidR="00D41BC2">
        <w:rPr>
          <w:rFonts w:eastAsiaTheme="minorEastAsia" w:cs="Open Sans"/>
        </w:rPr>
        <w:t xml:space="preserve"> </w:t>
      </w:r>
      <w:r>
        <w:rPr>
          <w:rFonts w:eastAsiaTheme="minorEastAsia" w:cs="Open Sans"/>
        </w:rPr>
        <w:t>definiert.</w:t>
      </w:r>
      <w:r w:rsidR="0051161A">
        <w:rPr>
          <w:rFonts w:eastAsiaTheme="minorEastAsia" w:cs="Open Sans"/>
        </w:rPr>
        <w:t xml:space="preserve"> </w:t>
      </w:r>
      <w:r w:rsidR="000A397F" w:rsidRPr="00C944FB">
        <w:rPr>
          <w:rFonts w:eastAsiaTheme="minorEastAsia" w:cs="Open Sans"/>
        </w:rPr>
        <w:t>Es gibt folgenden Parameters in dieser Datei:</w:t>
      </w:r>
    </w:p>
    <w:p w14:paraId="5AA7299B" w14:textId="77777777" w:rsidR="000A397F" w:rsidRPr="00C944FB" w:rsidRDefault="000A397F" w:rsidP="000A397F">
      <w:pPr>
        <w:pStyle w:val="af0"/>
        <w:numPr>
          <w:ilvl w:val="0"/>
          <w:numId w:val="18"/>
        </w:numPr>
        <w:rPr>
          <w:rFonts w:cs="Open Sans"/>
        </w:rPr>
      </w:pPr>
      <w:r w:rsidRPr="00FB2651">
        <w:rPr>
          <w:rFonts w:ascii="Consolas" w:hAnsi="Consolas" w:cs="Open Sans"/>
          <w:i/>
        </w:rPr>
        <w:t>grid_filter_leafsize</w:t>
      </w:r>
      <w:r w:rsidRPr="00C944FB">
        <w:rPr>
          <w:rFonts w:cs="Open Sans"/>
        </w:rPr>
        <w:t>: leaf size für das Down</w:t>
      </w:r>
      <w:r>
        <w:rPr>
          <w:rFonts w:cs="Open Sans"/>
        </w:rPr>
        <w:t>-S</w:t>
      </w:r>
      <w:r w:rsidRPr="00C944FB">
        <w:rPr>
          <w:rFonts w:cs="Open Sans"/>
        </w:rPr>
        <w:t>ampling beim Vorverarbeitungsschritt des Testbenchs.</w:t>
      </w:r>
      <w:r w:rsidR="00C33348">
        <w:rPr>
          <w:rFonts w:cs="Open Sans"/>
        </w:rPr>
        <w:t xml:space="preserve"> (Meter, &gt; 0)</w:t>
      </w:r>
    </w:p>
    <w:p w14:paraId="59F3FCE5" w14:textId="77777777" w:rsidR="000A397F" w:rsidRPr="00C944FB" w:rsidRDefault="000A397F" w:rsidP="000A397F">
      <w:pPr>
        <w:pStyle w:val="af0"/>
        <w:numPr>
          <w:ilvl w:val="0"/>
          <w:numId w:val="18"/>
        </w:numPr>
        <w:rPr>
          <w:rFonts w:cs="Open Sans"/>
        </w:rPr>
      </w:pPr>
      <w:r w:rsidRPr="00FB2651">
        <w:rPr>
          <w:rFonts w:ascii="Consolas" w:hAnsi="Consolas" w:cs="Open Sans"/>
          <w:i/>
        </w:rPr>
        <w:t>scp_cfg_path</w:t>
      </w:r>
      <w:r w:rsidRPr="00C944FB">
        <w:rPr>
          <w:rFonts w:cs="Open Sans"/>
        </w:rPr>
        <w:t>: Pfad zur Konfiguration für SCP-Algorithmus</w:t>
      </w:r>
      <w:r>
        <w:rPr>
          <w:rFonts w:cs="Open Sans"/>
        </w:rPr>
        <w:t xml:space="preserve"> (</w:t>
      </w:r>
      <w:r w:rsidRPr="00E07132">
        <w:rPr>
          <w:rFonts w:ascii="Consolas" w:eastAsiaTheme="minorEastAsia" w:hAnsi="Consolas"/>
          <w:i/>
        </w:rPr>
        <w:t>scp_cfg.yaml</w:t>
      </w:r>
      <w:r>
        <w:rPr>
          <w:rFonts w:cs="Open Sans"/>
        </w:rPr>
        <w:t>)</w:t>
      </w:r>
      <w:r w:rsidRPr="00C944FB">
        <w:rPr>
          <w:rFonts w:cs="Open Sans"/>
        </w:rPr>
        <w:t>.</w:t>
      </w:r>
    </w:p>
    <w:p w14:paraId="0039B204" w14:textId="28664378" w:rsidR="000A397F" w:rsidRPr="00C944FB" w:rsidRDefault="000A397F" w:rsidP="000A397F">
      <w:pPr>
        <w:pStyle w:val="af0"/>
        <w:numPr>
          <w:ilvl w:val="0"/>
          <w:numId w:val="18"/>
        </w:numPr>
        <w:rPr>
          <w:rFonts w:cs="Open Sans"/>
        </w:rPr>
      </w:pPr>
      <w:r w:rsidRPr="00FB2651">
        <w:rPr>
          <w:rFonts w:ascii="Consolas" w:hAnsi="Consolas" w:cs="Open Sans"/>
          <w:i/>
        </w:rPr>
        <w:t>has_ref_transformation</w:t>
      </w:r>
      <w:r w:rsidRPr="00C944FB">
        <w:rPr>
          <w:rFonts w:cs="Open Sans"/>
        </w:rPr>
        <w:t xml:space="preserve"> (true/false): ob wir Referenztran</w:t>
      </w:r>
      <w:r>
        <w:rPr>
          <w:rFonts w:cs="Open Sans"/>
        </w:rPr>
        <w:t>s</w:t>
      </w:r>
      <w:r w:rsidRPr="00C944FB">
        <w:rPr>
          <w:rFonts w:cs="Open Sans"/>
        </w:rPr>
        <w:t>formation haben(</w:t>
      </w:r>
      <w:r w:rsidR="0063287F">
        <w:rPr>
          <w:rFonts w:cs="Open Sans"/>
        </w:rPr>
        <w:t>be</w:t>
      </w:r>
      <w:r w:rsidRPr="00C944FB">
        <w:rPr>
          <w:rFonts w:cs="Open Sans"/>
        </w:rPr>
        <w:t xml:space="preserve">nutzen), wenn </w:t>
      </w:r>
      <w:r w:rsidR="00296472">
        <w:rPr>
          <w:rFonts w:cs="Open Sans"/>
        </w:rPr>
        <w:t>NEIN</w:t>
      </w:r>
      <w:r w:rsidRPr="00C944FB">
        <w:rPr>
          <w:rFonts w:cs="Open Sans"/>
        </w:rPr>
        <w:t xml:space="preserve">, wird </w:t>
      </w:r>
      <w:r w:rsidR="004C0B40">
        <w:rPr>
          <w:rFonts w:cs="Open Sans"/>
        </w:rPr>
        <w:t>das</w:t>
      </w:r>
      <w:r w:rsidRPr="00C944FB">
        <w:rPr>
          <w:rFonts w:cs="Open Sans"/>
        </w:rPr>
        <w:t xml:space="preserve"> Parameter </w:t>
      </w:r>
      <w:r w:rsidRPr="005C76A4">
        <w:rPr>
          <w:rFonts w:ascii="Consolas" w:hAnsi="Consolas" w:cs="Open Sans"/>
          <w:i/>
        </w:rPr>
        <w:t>ref_trans_path</w:t>
      </w:r>
      <w:r w:rsidRPr="00C944FB">
        <w:rPr>
          <w:rFonts w:cs="Open Sans"/>
        </w:rPr>
        <w:t xml:space="preserve"> unbenutzt, und gibt das Testbench auch nur visuelle Ergebnis,</w:t>
      </w:r>
      <w:r w:rsidR="00077F0C">
        <w:rPr>
          <w:rFonts w:cs="Open Sans"/>
        </w:rPr>
        <w:t xml:space="preserve"> d.h.</w:t>
      </w:r>
      <w:r>
        <w:rPr>
          <w:rFonts w:cs="Open Sans"/>
        </w:rPr>
        <w:t xml:space="preserve"> wird </w:t>
      </w:r>
      <w:r w:rsidRPr="00C944FB">
        <w:rPr>
          <w:rFonts w:cs="Open Sans"/>
        </w:rPr>
        <w:t>keine Schätzungsfehler</w:t>
      </w:r>
      <w:r>
        <w:rPr>
          <w:rFonts w:cs="Open Sans"/>
        </w:rPr>
        <w:t xml:space="preserve"> berechnet</w:t>
      </w:r>
      <w:r w:rsidRPr="00C944FB">
        <w:rPr>
          <w:rFonts w:cs="Open Sans"/>
        </w:rPr>
        <w:t xml:space="preserve">. </w:t>
      </w:r>
    </w:p>
    <w:p w14:paraId="406EE83E" w14:textId="6C5DB8AC" w:rsidR="000A397F" w:rsidRPr="00C944FB" w:rsidRDefault="000A397F" w:rsidP="000A397F">
      <w:pPr>
        <w:pStyle w:val="af0"/>
        <w:numPr>
          <w:ilvl w:val="0"/>
          <w:numId w:val="18"/>
        </w:numPr>
        <w:rPr>
          <w:rFonts w:cs="Open Sans"/>
        </w:rPr>
      </w:pPr>
      <w:r w:rsidRPr="00FB2651">
        <w:rPr>
          <w:rFonts w:ascii="Consolas" w:hAnsi="Consolas" w:cs="Open Sans"/>
          <w:i/>
        </w:rPr>
        <w:t>ref_trans_path</w:t>
      </w:r>
      <w:r w:rsidRPr="00C944FB">
        <w:rPr>
          <w:rFonts w:cs="Open Sans"/>
        </w:rPr>
        <w:t>: Pfade zu den Referenztransformationen</w:t>
      </w:r>
      <w:r>
        <w:rPr>
          <w:rFonts w:cs="Open Sans"/>
        </w:rPr>
        <w:t xml:space="preserve"> (</w:t>
      </w:r>
      <w:r w:rsidRPr="00C944FB">
        <w:rPr>
          <w:rFonts w:ascii="Consolas" w:eastAsiaTheme="minorEastAsia" w:hAnsi="Consolas"/>
          <w:i/>
        </w:rPr>
        <w:t>ref_trans.yaml</w:t>
      </w:r>
      <w:r>
        <w:rPr>
          <w:rFonts w:cs="Open Sans"/>
        </w:rPr>
        <w:t>)</w:t>
      </w:r>
      <w:r w:rsidRPr="00C944FB">
        <w:rPr>
          <w:rFonts w:cs="Open Sans"/>
        </w:rPr>
        <w:t xml:space="preserve"> (</w:t>
      </w:r>
      <w:r w:rsidR="00212A20">
        <w:rPr>
          <w:rFonts w:cs="Open Sans"/>
        </w:rPr>
        <w:t>vgl.</w:t>
      </w:r>
      <w:r w:rsidRPr="00C944FB">
        <w:rPr>
          <w:rFonts w:cs="Open Sans"/>
        </w:rPr>
        <w:t xml:space="preserve"> Abschnitt 1.3.</w:t>
      </w:r>
      <w:r w:rsidR="001C6F07">
        <w:rPr>
          <w:rFonts w:cs="Open Sans"/>
        </w:rPr>
        <w:t>2</w:t>
      </w:r>
      <w:r w:rsidRPr="00C944FB">
        <w:rPr>
          <w:rFonts w:cs="Open Sans"/>
        </w:rPr>
        <w:t>).</w:t>
      </w:r>
    </w:p>
    <w:p w14:paraId="79D0737B" w14:textId="77777777" w:rsidR="000A397F" w:rsidRPr="00C944FB" w:rsidRDefault="000A397F" w:rsidP="000A397F">
      <w:pPr>
        <w:pStyle w:val="af0"/>
        <w:numPr>
          <w:ilvl w:val="0"/>
          <w:numId w:val="18"/>
        </w:numPr>
        <w:rPr>
          <w:rFonts w:cs="Open Sans"/>
        </w:rPr>
      </w:pPr>
      <w:r w:rsidRPr="00FB2651">
        <w:rPr>
          <w:rFonts w:ascii="Consolas" w:hAnsi="Consolas" w:cs="Open Sans"/>
          <w:i/>
        </w:rPr>
        <w:t>result_output_path_root</w:t>
      </w:r>
      <w:r w:rsidRPr="00C944FB">
        <w:rPr>
          <w:rFonts w:cs="Open Sans"/>
        </w:rPr>
        <w:t>: Speicherort aller Testergebnisse.</w:t>
      </w:r>
    </w:p>
    <w:p w14:paraId="4CEB1F8F" w14:textId="0BDB6E55" w:rsidR="000A397F" w:rsidRDefault="000A397F" w:rsidP="000A397F">
      <w:pPr>
        <w:pStyle w:val="af0"/>
        <w:numPr>
          <w:ilvl w:val="0"/>
          <w:numId w:val="18"/>
        </w:numPr>
        <w:rPr>
          <w:rFonts w:cs="Open Sans"/>
        </w:rPr>
      </w:pPr>
      <w:r w:rsidRPr="00FB2651">
        <w:rPr>
          <w:rFonts w:ascii="Consolas" w:hAnsi="Consolas" w:cs="Open Sans"/>
          <w:i/>
        </w:rPr>
        <w:t>pcd_files_path</w:t>
      </w:r>
      <w:r w:rsidRPr="00C944FB">
        <w:rPr>
          <w:rFonts w:cs="Open Sans"/>
        </w:rPr>
        <w:t>: Pfade zu den Eingangspunktwolken (</w:t>
      </w:r>
      <w:r w:rsidR="00F66CB1">
        <w:rPr>
          <w:rFonts w:cs="Open Sans"/>
        </w:rPr>
        <w:t>vgl.</w:t>
      </w:r>
      <w:r w:rsidRPr="00C944FB">
        <w:rPr>
          <w:rFonts w:cs="Open Sans"/>
        </w:rPr>
        <w:t xml:space="preserve"> Abschnitt 1.3.</w:t>
      </w:r>
      <w:r w:rsidR="001504B9">
        <w:rPr>
          <w:rFonts w:cs="Open Sans"/>
        </w:rPr>
        <w:t>1</w:t>
      </w:r>
      <w:r w:rsidRPr="00C944FB">
        <w:rPr>
          <w:rFonts w:cs="Open Sans"/>
        </w:rPr>
        <w:t>).</w:t>
      </w:r>
    </w:p>
    <w:p w14:paraId="73267DBF" w14:textId="77777777" w:rsidR="000A397F" w:rsidRPr="001504B9" w:rsidRDefault="000A397F" w:rsidP="005942B0">
      <w:pPr>
        <w:rPr>
          <w:rFonts w:cs="Open Sans"/>
        </w:rPr>
      </w:pPr>
    </w:p>
    <w:p w14:paraId="26B30F8F" w14:textId="61293130" w:rsidR="000F6990" w:rsidRDefault="000F6990" w:rsidP="000F6990">
      <w:pPr>
        <w:pStyle w:val="3"/>
      </w:pPr>
      <w:bookmarkStart w:id="27" w:name="_Toc1169624"/>
      <w:r>
        <w:t xml:space="preserve">Parameter für </w:t>
      </w:r>
      <w:r w:rsidR="00EE734D">
        <w:t xml:space="preserve">den </w:t>
      </w:r>
      <w:r>
        <w:t>SCP-Algorithmus</w:t>
      </w:r>
      <w:bookmarkEnd w:id="27"/>
    </w:p>
    <w:p w14:paraId="3E68AE80" w14:textId="77777777" w:rsidR="000A397F" w:rsidRDefault="000A397F" w:rsidP="000A397F">
      <w:r w:rsidRPr="00805AAD">
        <w:t xml:space="preserve">Die Dateien </w:t>
      </w:r>
      <w:r w:rsidRPr="006A4AF9">
        <w:rPr>
          <w:rFonts w:ascii="Consolas" w:hAnsi="Consolas"/>
          <w:i/>
        </w:rPr>
        <w:t>scp_cfg.yaml</w:t>
      </w:r>
      <w:r>
        <w:t xml:space="preserve"> beinhaltet alle Konfigurationen für den SCP-Algorithmus. </w:t>
      </w:r>
      <w:r w:rsidR="00684B02">
        <w:t>Man</w:t>
      </w:r>
      <w:r>
        <w:t xml:space="preserve"> kann folgende Parameter einstellen, diese Parameter sind </w:t>
      </w:r>
      <w:r w:rsidR="00945FA1">
        <w:t xml:space="preserve">auch </w:t>
      </w:r>
      <w:r>
        <w:t>in Abschnitt 3.3 der Seminararbeit vorgestellt:</w:t>
      </w:r>
    </w:p>
    <w:p w14:paraId="50FB3E43" w14:textId="77777777" w:rsidR="000A397F" w:rsidRPr="0026176E" w:rsidRDefault="000A397F" w:rsidP="000A397F">
      <w:pPr>
        <w:pStyle w:val="af0"/>
        <w:numPr>
          <w:ilvl w:val="0"/>
          <w:numId w:val="19"/>
        </w:numPr>
      </w:pPr>
      <w:r w:rsidRPr="00522A7F">
        <w:rPr>
          <w:rFonts w:ascii="Consolas" w:hAnsi="Consolas"/>
          <w:i/>
        </w:rPr>
        <w:t>norm_est_radius_search</w:t>
      </w:r>
      <w:r w:rsidRPr="0026176E">
        <w:t>: Search-Radius für den</w:t>
      </w:r>
      <w:r>
        <w:t xml:space="preserve"> Norm-Estimator.</w:t>
      </w:r>
      <w:r w:rsidR="005638E6">
        <w:t xml:space="preserve"> (Meter, &gt; 0, </w:t>
      </w:r>
      <w:r w:rsidR="00120FA5">
        <w:t>Typ.</w:t>
      </w:r>
      <w:r w:rsidR="005638E6">
        <w:t xml:space="preserve"> 3</w:t>
      </w:r>
      <w:r w:rsidR="00A541D5">
        <w:t>~4 x leaf</w:t>
      </w:r>
      <w:r w:rsidR="004E17A4">
        <w:t xml:space="preserve"> </w:t>
      </w:r>
      <w:r w:rsidR="00A541D5">
        <w:t>size</w:t>
      </w:r>
      <w:r w:rsidR="004E17A4">
        <w:t xml:space="preserve"> des Grid-Filters</w:t>
      </w:r>
      <w:r w:rsidR="005638E6">
        <w:t>)</w:t>
      </w:r>
    </w:p>
    <w:p w14:paraId="51908168" w14:textId="77777777" w:rsidR="000A397F" w:rsidRPr="0026176E" w:rsidRDefault="000A397F" w:rsidP="000A397F">
      <w:pPr>
        <w:pStyle w:val="af0"/>
        <w:numPr>
          <w:ilvl w:val="0"/>
          <w:numId w:val="19"/>
        </w:numPr>
      </w:pPr>
      <w:r w:rsidRPr="00522A7F">
        <w:rPr>
          <w:rFonts w:ascii="Consolas" w:hAnsi="Consolas"/>
          <w:i/>
        </w:rPr>
        <w:t>fpfh_est_radius_search</w:t>
      </w:r>
      <w:r w:rsidRPr="0026176E">
        <w:t>: Search-Radius für den</w:t>
      </w:r>
      <w:r>
        <w:t xml:space="preserve"> FPFH-Estimator.</w:t>
      </w:r>
      <w:r w:rsidR="00DB27A9">
        <w:t xml:space="preserve"> (Meter, &gt;0, </w:t>
      </w:r>
      <w:r w:rsidR="00120FA5">
        <w:t>Typ.</w:t>
      </w:r>
      <w:r w:rsidR="00DB27A9">
        <w:t xml:space="preserve"> 3~4 x leaf size des Grid-Filters)</w:t>
      </w:r>
    </w:p>
    <w:p w14:paraId="2FC1504B" w14:textId="77777777" w:rsidR="000A397F" w:rsidRPr="004C7CCA" w:rsidRDefault="000A397F" w:rsidP="000A397F">
      <w:pPr>
        <w:pStyle w:val="af0"/>
        <w:numPr>
          <w:ilvl w:val="0"/>
          <w:numId w:val="19"/>
        </w:numPr>
      </w:pPr>
      <w:r w:rsidRPr="00522A7F">
        <w:rPr>
          <w:rFonts w:ascii="Consolas" w:hAnsi="Consolas"/>
          <w:i/>
          <w:lang w:val="en-US"/>
        </w:rPr>
        <w:t>scp_max_corr_distance</w:t>
      </w:r>
      <w:r w:rsidRPr="00284E46">
        <w:rPr>
          <w:lang w:val="en-US"/>
        </w:rPr>
        <w:t>: m</w:t>
      </w:r>
      <w:r>
        <w:rPr>
          <w:lang w:val="en-US"/>
        </w:rPr>
        <w:t>ax. correspondence distance.</w:t>
      </w:r>
      <w:r w:rsidR="004C7CCA">
        <w:rPr>
          <w:lang w:val="en-US"/>
        </w:rPr>
        <w:t xml:space="preserve"> </w:t>
      </w:r>
      <w:r w:rsidR="004C7CCA">
        <w:t xml:space="preserve">(Meter, &gt;0, </w:t>
      </w:r>
      <w:r w:rsidR="00120FA5">
        <w:t>Typ.</w:t>
      </w:r>
      <w:r w:rsidR="004C7CCA">
        <w:t xml:space="preserve"> 2.5 x leaf size des Grid-Filters)</w:t>
      </w:r>
    </w:p>
    <w:p w14:paraId="26321B19" w14:textId="77777777" w:rsidR="000A397F" w:rsidRPr="00284E46" w:rsidRDefault="000A397F" w:rsidP="000A397F">
      <w:pPr>
        <w:pStyle w:val="af0"/>
        <w:numPr>
          <w:ilvl w:val="0"/>
          <w:numId w:val="19"/>
        </w:numPr>
      </w:pPr>
      <w:r w:rsidRPr="00522A7F">
        <w:rPr>
          <w:rFonts w:ascii="Consolas" w:hAnsi="Consolas"/>
          <w:i/>
        </w:rPr>
        <w:t>scp_max_iter</w:t>
      </w:r>
      <w:r w:rsidRPr="00284E46">
        <w:t>: max. iterat</w:t>
      </w:r>
      <w:r>
        <w:t>ions.</w:t>
      </w:r>
      <w:r w:rsidR="008A331F">
        <w:t xml:space="preserve"> (</w:t>
      </w:r>
      <m:oMath>
        <m:r>
          <w:rPr>
            <w:rFonts w:ascii="Cambria Math" w:hAnsi="Cambria Math"/>
            <w:lang w:val="en-US"/>
          </w:rPr>
          <m:t>≥0</m:t>
        </m:r>
      </m:oMath>
      <w:r w:rsidR="008A331F">
        <w:t>)</w:t>
      </w:r>
    </w:p>
    <w:p w14:paraId="6B465D5B" w14:textId="77777777" w:rsidR="000A397F" w:rsidRPr="00284E46" w:rsidRDefault="000A397F" w:rsidP="000A397F">
      <w:pPr>
        <w:pStyle w:val="af0"/>
        <w:numPr>
          <w:ilvl w:val="0"/>
          <w:numId w:val="19"/>
        </w:numPr>
        <w:rPr>
          <w:lang w:val="en-US"/>
        </w:rPr>
      </w:pPr>
      <w:r w:rsidRPr="00522A7F">
        <w:rPr>
          <w:rFonts w:ascii="Consolas" w:hAnsi="Consolas"/>
          <w:i/>
          <w:lang w:val="en-US"/>
        </w:rPr>
        <w:t>scp_sim_threshold</w:t>
      </w:r>
      <w:r w:rsidRPr="00284E46">
        <w:rPr>
          <w:lang w:val="en-US"/>
        </w:rPr>
        <w:t>: similarity t</w:t>
      </w:r>
      <w:r>
        <w:rPr>
          <w:lang w:val="en-US"/>
        </w:rPr>
        <w:t>hreshold.</w:t>
      </w:r>
      <w:r w:rsidR="00E42D7B">
        <w:rPr>
          <w:lang w:val="en-US"/>
        </w:rPr>
        <w:t xml:space="preserve"> (</w:t>
      </w:r>
      <m:oMath>
        <m:r>
          <w:rPr>
            <w:rFonts w:ascii="Cambria Math" w:hAnsi="Cambria Math"/>
            <w:lang w:val="en-US"/>
          </w:rPr>
          <m:t>∈[0,1)</m:t>
        </m:r>
      </m:oMath>
      <w:r w:rsidR="00E42D7B">
        <w:rPr>
          <w:lang w:val="en-US"/>
        </w:rPr>
        <w:t>)</w:t>
      </w:r>
    </w:p>
    <w:p w14:paraId="05784CA5" w14:textId="77777777" w:rsidR="000A397F" w:rsidRPr="00284E46" w:rsidRDefault="000A397F" w:rsidP="000A397F">
      <w:pPr>
        <w:pStyle w:val="af0"/>
        <w:numPr>
          <w:ilvl w:val="0"/>
          <w:numId w:val="19"/>
        </w:numPr>
        <w:rPr>
          <w:lang w:val="en-US"/>
        </w:rPr>
      </w:pPr>
      <w:r w:rsidRPr="00522A7F">
        <w:rPr>
          <w:rFonts w:ascii="Consolas" w:hAnsi="Consolas"/>
          <w:i/>
          <w:lang w:val="en-US"/>
        </w:rPr>
        <w:t>scp_corr_randomness</w:t>
      </w:r>
      <w:r w:rsidRPr="00284E46">
        <w:rPr>
          <w:lang w:val="en-US"/>
        </w:rPr>
        <w:t>: correspondence r</w:t>
      </w:r>
      <w:r>
        <w:rPr>
          <w:lang w:val="en-US"/>
        </w:rPr>
        <w:t>andomness.</w:t>
      </w:r>
      <w:r w:rsidR="00366A2E">
        <w:rPr>
          <w:lang w:val="en-US"/>
        </w:rPr>
        <w:t xml:space="preserve"> (</w:t>
      </w:r>
      <m:oMath>
        <m:r>
          <w:rPr>
            <w:rFonts w:ascii="Cambria Math" w:hAnsi="Cambria Math"/>
            <w:lang w:val="en-US"/>
          </w:rPr>
          <m:t>≥1</m:t>
        </m:r>
      </m:oMath>
      <w:r w:rsidR="00366A2E">
        <w:rPr>
          <w:lang w:val="en-US"/>
        </w:rPr>
        <w:t>)</w:t>
      </w:r>
    </w:p>
    <w:p w14:paraId="73210EA9" w14:textId="77777777" w:rsidR="000A397F" w:rsidRPr="00284E46" w:rsidRDefault="000A397F" w:rsidP="000A397F">
      <w:pPr>
        <w:pStyle w:val="af0"/>
        <w:numPr>
          <w:ilvl w:val="0"/>
          <w:numId w:val="19"/>
        </w:numPr>
        <w:rPr>
          <w:lang w:val="en-US"/>
        </w:rPr>
      </w:pPr>
      <w:r w:rsidRPr="00522A7F">
        <w:rPr>
          <w:rFonts w:ascii="Consolas" w:hAnsi="Consolas"/>
          <w:i/>
          <w:lang w:val="en-US"/>
        </w:rPr>
        <w:t>scp_inlier_fraction</w:t>
      </w:r>
      <w:r w:rsidRPr="00284E46">
        <w:rPr>
          <w:lang w:val="en-US"/>
        </w:rPr>
        <w:t>: inlier fract</w:t>
      </w:r>
      <w:r>
        <w:rPr>
          <w:lang w:val="en-US"/>
        </w:rPr>
        <w:t>ion.</w:t>
      </w:r>
      <w:r w:rsidR="002E07E0">
        <w:rPr>
          <w:lang w:val="en-US"/>
        </w:rPr>
        <w:t xml:space="preserve"> (</w:t>
      </w:r>
      <m:oMath>
        <m:r>
          <w:rPr>
            <w:rFonts w:ascii="Cambria Math" w:hAnsi="Cambria Math"/>
            <w:lang w:val="en-US"/>
          </w:rPr>
          <m:t>∈(0,1)</m:t>
        </m:r>
        <m:r>
          <m:rPr>
            <m:sty m:val="p"/>
          </m:rPr>
          <w:rPr>
            <w:rFonts w:ascii="Cambria Math" w:hAnsi="Cambria Math"/>
            <w:lang w:val="en-US"/>
          </w:rPr>
          <m:t xml:space="preserve"> </m:t>
        </m:r>
      </m:oMath>
      <w:r w:rsidR="002E07E0">
        <w:rPr>
          <w:lang w:val="en-US"/>
        </w:rPr>
        <w:t>)</w:t>
      </w:r>
    </w:p>
    <w:p w14:paraId="563C567D" w14:textId="77777777" w:rsidR="000A397F" w:rsidRDefault="000A397F" w:rsidP="000A397F">
      <w:pPr>
        <w:pStyle w:val="af0"/>
        <w:numPr>
          <w:ilvl w:val="0"/>
          <w:numId w:val="19"/>
        </w:numPr>
        <w:rPr>
          <w:lang w:val="en-US"/>
        </w:rPr>
      </w:pPr>
      <w:r w:rsidRPr="00522A7F">
        <w:rPr>
          <w:rFonts w:ascii="Consolas" w:hAnsi="Consolas"/>
          <w:i/>
          <w:lang w:val="en-US"/>
        </w:rPr>
        <w:t>scp_number_of_samples</w:t>
      </w:r>
      <w:r w:rsidRPr="00284E46">
        <w:rPr>
          <w:lang w:val="en-US"/>
        </w:rPr>
        <w:t>: n</w:t>
      </w:r>
      <w:r>
        <w:rPr>
          <w:lang w:val="en-US"/>
        </w:rPr>
        <w:t>umber of samples.</w:t>
      </w:r>
      <w:r w:rsidR="002E07E0">
        <w:rPr>
          <w:lang w:val="en-US"/>
        </w:rPr>
        <w:t xml:space="preserve"> (</w:t>
      </w:r>
      <m:oMath>
        <m:r>
          <w:rPr>
            <w:rFonts w:ascii="Cambria Math" w:hAnsi="Cambria Math"/>
            <w:lang w:val="en-US"/>
          </w:rPr>
          <m:t>≥3</m:t>
        </m:r>
      </m:oMath>
      <w:r w:rsidR="002E07E0">
        <w:rPr>
          <w:lang w:val="en-US"/>
        </w:rPr>
        <w:t>)</w:t>
      </w:r>
    </w:p>
    <w:p w14:paraId="63CEE53B" w14:textId="77777777" w:rsidR="0034743C" w:rsidRDefault="0034743C" w:rsidP="0034743C">
      <w:pPr>
        <w:rPr>
          <w:lang w:val="en-US"/>
        </w:rPr>
      </w:pPr>
    </w:p>
    <w:p w14:paraId="133CF0E3" w14:textId="77777777" w:rsidR="0034743C" w:rsidRPr="00D55F6E" w:rsidRDefault="0034743C" w:rsidP="0034743C">
      <w:r w:rsidRPr="00EE6E95">
        <w:rPr>
          <w:b/>
        </w:rPr>
        <w:t>Hinweis:</w:t>
      </w:r>
      <w:r w:rsidRPr="00D55F6E">
        <w:t xml:space="preserve"> </w:t>
      </w:r>
      <w:r w:rsidR="00D55F6E" w:rsidRPr="00D55F6E">
        <w:t xml:space="preserve">Sie müssen nicht </w:t>
      </w:r>
      <w:r w:rsidR="00D55F6E">
        <w:t>nach jeder Änderung der Parameter die Software neustarten</w:t>
      </w:r>
      <w:r w:rsidR="00611282">
        <w:t>.</w:t>
      </w:r>
      <w:r w:rsidR="004A20B2">
        <w:t xml:space="preserve"> Die Software</w:t>
      </w:r>
      <w:r w:rsidR="00C41B3F">
        <w:t xml:space="preserve"> wird </w:t>
      </w:r>
      <w:r w:rsidR="004A20B2">
        <w:t>vor jedem Testen die Parameter</w:t>
      </w:r>
      <w:r w:rsidR="005458D2">
        <w:t xml:space="preserve"> neu</w:t>
      </w:r>
      <w:r w:rsidR="004A20B2">
        <w:t xml:space="preserve"> auf</w:t>
      </w:r>
      <w:r w:rsidR="00C41B3F">
        <w:t>laden</w:t>
      </w:r>
      <w:r w:rsidR="004A20B2">
        <w:t xml:space="preserve">. </w:t>
      </w:r>
    </w:p>
    <w:p w14:paraId="23F1EFE3" w14:textId="77777777" w:rsidR="000A397F" w:rsidRPr="00D55F6E" w:rsidRDefault="000A397F" w:rsidP="000A397F"/>
    <w:p w14:paraId="138C8C84" w14:textId="77777777" w:rsidR="00123E94" w:rsidRPr="00C944FB" w:rsidRDefault="00123E94" w:rsidP="00123E94">
      <w:pPr>
        <w:pStyle w:val="2"/>
        <w:rPr>
          <w:lang w:val="de-DE"/>
        </w:rPr>
      </w:pPr>
      <w:bookmarkStart w:id="28" w:name="_Toc1169625"/>
      <w:r w:rsidRPr="00C944FB">
        <w:rPr>
          <w:lang w:val="de-DE"/>
        </w:rPr>
        <w:t>Implementierung des Algorithmus</w:t>
      </w:r>
      <w:bookmarkEnd w:id="28"/>
    </w:p>
    <w:p w14:paraId="11F76E83" w14:textId="77777777" w:rsidR="003B6E42" w:rsidRDefault="003B6E42" w:rsidP="003B6E42">
      <w:pPr>
        <w:pStyle w:val="3"/>
      </w:pPr>
      <w:bookmarkStart w:id="29" w:name="_Toc1169626"/>
      <w:r>
        <w:t>Testbench</w:t>
      </w:r>
      <w:bookmarkEnd w:id="29"/>
    </w:p>
    <w:p w14:paraId="5C5740CD" w14:textId="67FE3F7B" w:rsidR="00954F71" w:rsidRDefault="00954F71" w:rsidP="00D42151">
      <w:r>
        <w:t xml:space="preserve">Die konkrete Implementierung des Testbench ist in der Datei </w:t>
      </w:r>
      <w:r w:rsidRPr="006E321B">
        <w:rPr>
          <w:rFonts w:ascii="Consolas" w:hAnsi="Consolas"/>
          <w:i/>
        </w:rPr>
        <w:t>test_bench.hpp</w:t>
      </w:r>
      <w:r>
        <w:t xml:space="preserve"> in dem Ordner </w:t>
      </w:r>
      <w:r w:rsidRPr="006E321B">
        <w:rPr>
          <w:rFonts w:ascii="Consolas" w:hAnsi="Consolas"/>
          <w:i/>
        </w:rPr>
        <w:t>src/inc/</w:t>
      </w:r>
      <w:r>
        <w:t>.</w:t>
      </w:r>
      <w:r w:rsidR="00C91A30">
        <w:t xml:space="preserve"> Dort wird </w:t>
      </w:r>
      <w:r w:rsidR="00E11E60">
        <w:t>die</w:t>
      </w:r>
      <w:r w:rsidR="00C91A30">
        <w:t xml:space="preserve"> Klasse </w:t>
      </w:r>
      <w:r w:rsidR="00C91A30" w:rsidRPr="006E321B">
        <w:rPr>
          <w:rFonts w:ascii="Consolas" w:hAnsi="Consolas"/>
          <w:i/>
        </w:rPr>
        <w:t>Testbench</w:t>
      </w:r>
      <w:r w:rsidR="00C91A30">
        <w:t xml:space="preserve"> definiert</w:t>
      </w:r>
      <w:r w:rsidR="006E321B">
        <w:t xml:space="preserve">, </w:t>
      </w:r>
      <w:r w:rsidR="00BE345E">
        <w:t>welche</w:t>
      </w:r>
      <w:r w:rsidR="00C91A30">
        <w:t xml:space="preserve"> ein Klassentemplate</w:t>
      </w:r>
      <w:r w:rsidR="00BE345E">
        <w:t xml:space="preserve"> ist</w:t>
      </w:r>
      <w:r w:rsidR="005C66C8">
        <w:t>,</w:t>
      </w:r>
      <w:r w:rsidR="0061346F">
        <w:t xml:space="preserve"> </w:t>
      </w:r>
      <w:r w:rsidR="005C66C8">
        <w:t>d</w:t>
      </w:r>
      <w:r w:rsidR="0061346F">
        <w:t xml:space="preserve">.h. </w:t>
      </w:r>
      <w:r w:rsidR="005C66C8">
        <w:t>sie</w:t>
      </w:r>
      <w:r w:rsidR="0061346F">
        <w:t xml:space="preserve"> kann mit beliebigem Punkt</w:t>
      </w:r>
      <w:r w:rsidR="00A96692">
        <w:t>-</w:t>
      </w:r>
      <w:r w:rsidR="00AF42A1">
        <w:t>T</w:t>
      </w:r>
      <w:r w:rsidR="0061346F">
        <w:t>yp funktionieren</w:t>
      </w:r>
      <w:r w:rsidR="00311C1A">
        <w:t xml:space="preserve">, </w:t>
      </w:r>
      <w:r w:rsidR="009C115B">
        <w:t>solang</w:t>
      </w:r>
      <w:r w:rsidR="00311C1A">
        <w:t xml:space="preserve"> der Typ in der PCL-Bibliothek </w:t>
      </w:r>
      <w:r w:rsidR="005F5AB4">
        <w:t xml:space="preserve">schon </w:t>
      </w:r>
      <w:r w:rsidR="00311C1A">
        <w:t>definiert ist.</w:t>
      </w:r>
      <w:r w:rsidR="005F5AB4">
        <w:t xml:space="preserve"> Beim Entwurf entkoppelten wir das Testbench gegen </w:t>
      </w:r>
      <w:r w:rsidR="00BF39CC">
        <w:t>die</w:t>
      </w:r>
      <w:r w:rsidR="005F5AB4">
        <w:t xml:space="preserve"> Registrierungsalgorithmen, so dass </w:t>
      </w:r>
      <w:r w:rsidR="00BF39CC">
        <w:t>das Testbench für meisten Registrierungsalgorithmen aus der PCL-Bibliothek funktionieren kann.</w:t>
      </w:r>
      <w:r w:rsidR="00C96254">
        <w:t xml:space="preserve"> Und die Klasse </w:t>
      </w:r>
      <w:r w:rsidR="00C96254" w:rsidRPr="00DE0C86">
        <w:rPr>
          <w:rFonts w:ascii="Consolas" w:hAnsi="Consolas"/>
          <w:i/>
        </w:rPr>
        <w:t>Testbench</w:t>
      </w:r>
      <w:r w:rsidR="00C96254">
        <w:t xml:space="preserve"> ist als eine Basisklasse dient</w:t>
      </w:r>
      <w:r w:rsidR="00F32973">
        <w:t xml:space="preserve">. </w:t>
      </w:r>
      <w:r w:rsidR="00470810">
        <w:t>Die</w:t>
      </w:r>
      <w:r w:rsidR="00F32973">
        <w:t xml:space="preserve"> Implementierungen unterschiedlicher Registrierungs-a</w:t>
      </w:r>
      <w:r w:rsidR="00C96254">
        <w:t>lgorithm</w:t>
      </w:r>
      <w:r w:rsidR="00F32973">
        <w:t>en</w:t>
      </w:r>
      <w:r w:rsidR="00C96254">
        <w:t xml:space="preserve"> wird </w:t>
      </w:r>
      <w:r w:rsidR="00470810">
        <w:t>von dies</w:t>
      </w:r>
      <w:r w:rsidR="00866818">
        <w:t>er</w:t>
      </w:r>
      <w:r w:rsidR="00470810">
        <w:t xml:space="preserve"> Klasse</w:t>
      </w:r>
      <w:r w:rsidR="00C96254">
        <w:t xml:space="preserve"> abgeleitet</w:t>
      </w:r>
      <w:r w:rsidR="006953E3">
        <w:t xml:space="preserve"> (derived class)</w:t>
      </w:r>
      <w:r w:rsidR="00C96254">
        <w:t>.</w:t>
      </w:r>
    </w:p>
    <w:p w14:paraId="1A5DCE91" w14:textId="77777777" w:rsidR="003B6E42" w:rsidRDefault="003B6E42" w:rsidP="00D42151"/>
    <w:p w14:paraId="1BCA5F34" w14:textId="77777777" w:rsidR="00954F71" w:rsidRDefault="003B6E42" w:rsidP="003B6E42">
      <w:pPr>
        <w:pStyle w:val="3"/>
      </w:pPr>
      <w:bookmarkStart w:id="30" w:name="_Toc1169627"/>
      <w:r>
        <w:t>SCP-Algorithmus</w:t>
      </w:r>
      <w:bookmarkEnd w:id="30"/>
    </w:p>
    <w:p w14:paraId="3DB30F27" w14:textId="77777777" w:rsidR="00757558" w:rsidRDefault="00757558" w:rsidP="00D42151">
      <w:pPr>
        <w:rPr>
          <w:rFonts w:ascii="Consolas" w:hAnsi="Consolas" w:cs="Open Sans"/>
        </w:rPr>
      </w:pPr>
      <w:r>
        <w:t xml:space="preserve">Die konkrete Implementierung des SCP-Algorithmus befindet sich in dem Ordner </w:t>
      </w:r>
      <w:r w:rsidRPr="00757558">
        <w:rPr>
          <w:rFonts w:ascii="Consolas" w:hAnsi="Consolas"/>
          <w:i/>
        </w:rPr>
        <w:t>src/inc/</w:t>
      </w:r>
      <w:r>
        <w:rPr>
          <w:rFonts w:ascii="Consolas" w:hAnsi="Consolas"/>
          <w:i/>
        </w:rPr>
        <w:t xml:space="preserve"> </w:t>
      </w:r>
      <w:r>
        <w:rPr>
          <w:rFonts w:cs="Open Sans"/>
        </w:rPr>
        <w:t>unter dem Namen</w:t>
      </w:r>
      <w:r w:rsidR="00C54DA1">
        <w:rPr>
          <w:rFonts w:cs="Open Sans"/>
        </w:rPr>
        <w:t xml:space="preserve"> von</w:t>
      </w:r>
      <w:r>
        <w:rPr>
          <w:rFonts w:cs="Open Sans"/>
        </w:rPr>
        <w:t xml:space="preserve"> </w:t>
      </w:r>
      <w:r w:rsidRPr="00757558">
        <w:rPr>
          <w:rFonts w:ascii="Consolas" w:hAnsi="Consolas" w:cs="Open Sans"/>
          <w:i/>
        </w:rPr>
        <w:t>scp_test.hpp</w:t>
      </w:r>
      <w:r>
        <w:rPr>
          <w:rFonts w:ascii="Consolas" w:hAnsi="Consolas" w:cs="Open Sans"/>
        </w:rPr>
        <w:t>.</w:t>
      </w:r>
    </w:p>
    <w:p w14:paraId="19592D07" w14:textId="4EC34CAF" w:rsidR="0019196B" w:rsidRDefault="0030260A" w:rsidP="00D42151">
      <w:pPr>
        <w:rPr>
          <w:rFonts w:cs="Open Sans"/>
        </w:rPr>
      </w:pPr>
      <w:r w:rsidRPr="0030260A">
        <w:rPr>
          <w:rFonts w:cs="Open Sans"/>
        </w:rPr>
        <w:t xml:space="preserve">In </w:t>
      </w:r>
      <w:r w:rsidRPr="0030260A">
        <w:rPr>
          <w:rFonts w:ascii="Consolas" w:hAnsi="Consolas" w:cs="Open Sans"/>
          <w:i/>
        </w:rPr>
        <w:t xml:space="preserve">scp_test.hpp </w:t>
      </w:r>
      <w:r w:rsidRPr="0030260A">
        <w:rPr>
          <w:rFonts w:cs="Open Sans"/>
        </w:rPr>
        <w:t>wir</w:t>
      </w:r>
      <w:r>
        <w:rPr>
          <w:rFonts w:cs="Open Sans"/>
        </w:rPr>
        <w:t xml:space="preserve">d die Klasse </w:t>
      </w:r>
      <w:r w:rsidRPr="0030260A">
        <w:rPr>
          <w:rFonts w:ascii="Consolas" w:hAnsi="Consolas" w:cs="Open Sans"/>
          <w:i/>
        </w:rPr>
        <w:t>ScpTest</w:t>
      </w:r>
      <w:r>
        <w:rPr>
          <w:rFonts w:ascii="Consolas" w:hAnsi="Consolas" w:cs="Open Sans"/>
          <w:i/>
        </w:rPr>
        <w:t xml:space="preserve"> </w:t>
      </w:r>
      <w:r>
        <w:rPr>
          <w:rFonts w:cs="Open Sans"/>
        </w:rPr>
        <w:t>definiert.</w:t>
      </w:r>
      <w:r w:rsidR="001C7C2D">
        <w:rPr>
          <w:rFonts w:cs="Open Sans"/>
        </w:rPr>
        <w:t xml:space="preserve"> Di</w:t>
      </w:r>
      <w:r w:rsidR="00E46ECB">
        <w:rPr>
          <w:rFonts w:cs="Open Sans"/>
        </w:rPr>
        <w:t>ese</w:t>
      </w:r>
      <w:r w:rsidR="001C7C2D">
        <w:rPr>
          <w:rFonts w:cs="Open Sans"/>
        </w:rPr>
        <w:t xml:space="preserve"> Klasse ist abgeleitet</w:t>
      </w:r>
      <w:r w:rsidR="005D7F9A">
        <w:rPr>
          <w:rFonts w:cs="Open Sans"/>
        </w:rPr>
        <w:t xml:space="preserve"> (derived class)</w:t>
      </w:r>
      <w:r w:rsidR="001C7C2D">
        <w:rPr>
          <w:rFonts w:cs="Open Sans"/>
        </w:rPr>
        <w:t xml:space="preserve"> von der Basisklasse </w:t>
      </w:r>
      <w:r w:rsidR="001C7C2D" w:rsidRPr="001C7C2D">
        <w:rPr>
          <w:rFonts w:ascii="Consolas" w:hAnsi="Consolas" w:cs="Open Sans"/>
          <w:i/>
        </w:rPr>
        <w:t>Testbench</w:t>
      </w:r>
      <w:r w:rsidR="001C7C2D">
        <w:rPr>
          <w:rFonts w:cs="Open Sans"/>
        </w:rPr>
        <w:t xml:space="preserve">. </w:t>
      </w:r>
      <w:r w:rsidR="008037E5">
        <w:rPr>
          <w:rFonts w:cs="Open Sans"/>
        </w:rPr>
        <w:t xml:space="preserve">Die detaillierten Beschreibungen </w:t>
      </w:r>
      <w:r w:rsidR="00AF6028">
        <w:rPr>
          <w:rFonts w:cs="Open Sans"/>
        </w:rPr>
        <w:t>zu jeder Funktion</w:t>
      </w:r>
      <w:r w:rsidR="008037E5">
        <w:rPr>
          <w:rFonts w:cs="Open Sans"/>
        </w:rPr>
        <w:t xml:space="preserve"> sind wie folgt:</w:t>
      </w:r>
    </w:p>
    <w:p w14:paraId="0D212190" w14:textId="77777777" w:rsidR="00C95E9E" w:rsidRDefault="0019196B" w:rsidP="00364CDB">
      <w:pPr>
        <w:pStyle w:val="af0"/>
        <w:numPr>
          <w:ilvl w:val="0"/>
          <w:numId w:val="20"/>
        </w:numPr>
        <w:rPr>
          <w:rFonts w:cs="Open Sans"/>
        </w:rPr>
      </w:pPr>
      <w:r>
        <w:rPr>
          <w:rFonts w:ascii="Consolas" w:hAnsi="Consolas" w:cs="Open Sans"/>
          <w:i/>
        </w:rPr>
        <w:t>ScpTest</w:t>
      </w:r>
      <w:r w:rsidR="00C85B30" w:rsidRPr="00364CDB">
        <w:rPr>
          <w:rFonts w:ascii="Consolas" w:hAnsi="Consolas" w:cs="Open Sans"/>
          <w:i/>
        </w:rPr>
        <w:t>()</w:t>
      </w:r>
      <w:r w:rsidR="00C85B30" w:rsidRPr="00364CDB">
        <w:rPr>
          <w:rFonts w:cs="Open Sans"/>
        </w:rPr>
        <w:t xml:space="preserve"> (Zeile </w:t>
      </w:r>
      <w:r>
        <w:rPr>
          <w:rFonts w:cs="Open Sans"/>
        </w:rPr>
        <w:t>23</w:t>
      </w:r>
      <w:r w:rsidR="00C85B30" w:rsidRPr="00364CDB">
        <w:rPr>
          <w:rFonts w:cs="Open Sans"/>
        </w:rPr>
        <w:t>)</w:t>
      </w:r>
      <w:r w:rsidR="000523D5" w:rsidRPr="00364CDB">
        <w:rPr>
          <w:rFonts w:cs="Open Sans"/>
        </w:rPr>
        <w:t xml:space="preserve">: </w:t>
      </w:r>
      <w:r w:rsidR="001909CB">
        <w:rPr>
          <w:rFonts w:cs="Open Sans"/>
        </w:rPr>
        <w:t>Konstruktor</w:t>
      </w:r>
      <w:r w:rsidR="0063039D">
        <w:rPr>
          <w:rFonts w:cs="Open Sans"/>
        </w:rPr>
        <w:t xml:space="preserve"> der Klasse</w:t>
      </w:r>
      <w:r w:rsidR="001909CB">
        <w:rPr>
          <w:rFonts w:cs="Open Sans"/>
        </w:rPr>
        <w:t xml:space="preserve">, Name </w:t>
      </w:r>
      <w:r w:rsidR="00CD64A0">
        <w:rPr>
          <w:rFonts w:cs="Open Sans"/>
        </w:rPr>
        <w:t>des</w:t>
      </w:r>
      <w:r w:rsidR="001909CB">
        <w:rPr>
          <w:rFonts w:cs="Open Sans"/>
        </w:rPr>
        <w:t xml:space="preserve"> Algorithmus</w:t>
      </w:r>
      <w:r w:rsidR="00CD64A0">
        <w:rPr>
          <w:rFonts w:cs="Open Sans"/>
        </w:rPr>
        <w:t xml:space="preserve"> setzen</w:t>
      </w:r>
      <w:r w:rsidR="001909CB">
        <w:rPr>
          <w:rFonts w:cs="Open Sans"/>
        </w:rPr>
        <w:t>, Initialisierung für den Algorithmus.</w:t>
      </w:r>
      <w:r w:rsidR="00C678BA" w:rsidRPr="00364CDB">
        <w:rPr>
          <w:rFonts w:cs="Open Sans"/>
        </w:rPr>
        <w:t xml:space="preserve"> </w:t>
      </w:r>
    </w:p>
    <w:p w14:paraId="4B1157BF" w14:textId="185D1F65" w:rsidR="0019196B" w:rsidRDefault="0019196B" w:rsidP="0019196B">
      <w:pPr>
        <w:pStyle w:val="af0"/>
        <w:numPr>
          <w:ilvl w:val="0"/>
          <w:numId w:val="20"/>
        </w:numPr>
        <w:rPr>
          <w:rFonts w:cs="Open Sans"/>
        </w:rPr>
      </w:pPr>
      <w:r w:rsidRPr="00364CDB">
        <w:rPr>
          <w:rFonts w:ascii="Consolas" w:hAnsi="Consolas" w:cs="Open Sans"/>
          <w:i/>
        </w:rPr>
        <w:lastRenderedPageBreak/>
        <w:t>loadCandidateConfig()</w:t>
      </w:r>
      <w:r w:rsidRPr="00364CDB">
        <w:rPr>
          <w:rFonts w:cs="Open Sans"/>
        </w:rPr>
        <w:t xml:space="preserve"> (Zeile 32): in dieser Funktion werden alle Parameter für den SCP-Algorithmus aus der YAML-</w:t>
      </w:r>
      <w:r w:rsidR="00E37BB4">
        <w:rPr>
          <w:rFonts w:cs="Open Sans"/>
        </w:rPr>
        <w:t>Konfigurationsd</w:t>
      </w:r>
      <w:r w:rsidRPr="00364CDB">
        <w:rPr>
          <w:rFonts w:cs="Open Sans"/>
        </w:rPr>
        <w:t xml:space="preserve">atei eingelesen.  </w:t>
      </w:r>
      <w:r w:rsidR="00770097">
        <w:rPr>
          <w:rFonts w:cs="Open Sans"/>
        </w:rPr>
        <w:t>Dieser Funktion wird von dem Testbench aufgeruf</w:t>
      </w:r>
      <w:r w:rsidR="00C9203D">
        <w:rPr>
          <w:rFonts w:cs="Open Sans"/>
        </w:rPr>
        <w:t>en</w:t>
      </w:r>
      <w:r w:rsidR="00770097">
        <w:rPr>
          <w:rFonts w:cs="Open Sans"/>
        </w:rPr>
        <w:t>.</w:t>
      </w:r>
    </w:p>
    <w:p w14:paraId="73600A55" w14:textId="77777777" w:rsidR="0019196B" w:rsidRDefault="0052601D" w:rsidP="00364CDB">
      <w:pPr>
        <w:pStyle w:val="af0"/>
        <w:numPr>
          <w:ilvl w:val="0"/>
          <w:numId w:val="20"/>
        </w:numPr>
        <w:rPr>
          <w:rFonts w:cs="Open Sans"/>
        </w:rPr>
      </w:pPr>
      <w:r w:rsidRPr="005C28C2">
        <w:rPr>
          <w:rFonts w:ascii="Consolas" w:hAnsi="Consolas" w:cs="Open Sans"/>
          <w:i/>
        </w:rPr>
        <w:t>doAlignOnce()</w:t>
      </w:r>
      <w:r w:rsidR="005C28C2">
        <w:rPr>
          <w:rFonts w:cs="Open Sans"/>
        </w:rPr>
        <w:t xml:space="preserve"> (Zeile 77): </w:t>
      </w:r>
      <w:r w:rsidR="00813326">
        <w:rPr>
          <w:rFonts w:cs="Open Sans"/>
        </w:rPr>
        <w:t>konkrete Implementierung des SCP-Algorithmus für eine Registrierung</w:t>
      </w:r>
      <w:r w:rsidR="00B40981">
        <w:rPr>
          <w:rFonts w:cs="Open Sans"/>
        </w:rPr>
        <w:t>. Eingangsdaten sind die Quell-/und Zielpunktwolke</w:t>
      </w:r>
      <w:r w:rsidR="008214F3">
        <w:rPr>
          <w:rFonts w:cs="Open Sans"/>
        </w:rPr>
        <w:t xml:space="preserve"> (</w:t>
      </w:r>
      <w:r w:rsidR="008214F3" w:rsidRPr="00202E90">
        <w:rPr>
          <w:rFonts w:ascii="Consolas" w:hAnsi="Consolas" w:cs="Open Sans"/>
          <w:i/>
        </w:rPr>
        <w:t>src_cloud</w:t>
      </w:r>
      <w:r w:rsidR="008214F3">
        <w:rPr>
          <w:rFonts w:cs="Open Sans"/>
        </w:rPr>
        <w:t xml:space="preserve"> und </w:t>
      </w:r>
      <w:r w:rsidR="008214F3" w:rsidRPr="00202E90">
        <w:rPr>
          <w:rFonts w:ascii="Consolas" w:hAnsi="Consolas" w:cs="Open Sans"/>
          <w:i/>
        </w:rPr>
        <w:t>tgt_cloud</w:t>
      </w:r>
      <w:r w:rsidR="008214F3">
        <w:rPr>
          <w:rFonts w:cs="Open Sans"/>
        </w:rPr>
        <w:t>)</w:t>
      </w:r>
      <w:r w:rsidR="00B40981">
        <w:rPr>
          <w:rFonts w:cs="Open Sans"/>
        </w:rPr>
        <w:t>, und die Ausgangsdaten ist die geschätzte Transformationsmatrix</w:t>
      </w:r>
      <w:r w:rsidR="008214F3">
        <w:rPr>
          <w:rFonts w:cs="Open Sans"/>
        </w:rPr>
        <w:t xml:space="preserve"> (</w:t>
      </w:r>
      <w:r w:rsidR="008214F3" w:rsidRPr="00202E90">
        <w:rPr>
          <w:rFonts w:ascii="Consolas" w:hAnsi="Consolas" w:cs="Open Sans"/>
          <w:i/>
        </w:rPr>
        <w:t>transform</w:t>
      </w:r>
      <w:r w:rsidR="008214F3">
        <w:rPr>
          <w:rFonts w:cs="Open Sans"/>
        </w:rPr>
        <w:t>)</w:t>
      </w:r>
      <w:r w:rsidR="00B40981">
        <w:rPr>
          <w:rFonts w:cs="Open Sans"/>
        </w:rPr>
        <w:t xml:space="preserve"> und die Konvergenzzustand</w:t>
      </w:r>
      <w:r w:rsidR="008214F3">
        <w:rPr>
          <w:rFonts w:cs="Open Sans"/>
        </w:rPr>
        <w:t xml:space="preserve"> (</w:t>
      </w:r>
      <w:r w:rsidR="00615035">
        <w:rPr>
          <w:rFonts w:cs="Open Sans"/>
        </w:rPr>
        <w:t xml:space="preserve">type </w:t>
      </w:r>
      <w:r w:rsidR="008214F3" w:rsidRPr="00202E90">
        <w:rPr>
          <w:rFonts w:ascii="Consolas" w:hAnsi="Consolas" w:cs="Open Sans"/>
          <w:i/>
        </w:rPr>
        <w:t>bool</w:t>
      </w:r>
      <w:r w:rsidR="008214F3">
        <w:rPr>
          <w:rFonts w:cs="Open Sans"/>
        </w:rPr>
        <w:t>, Rückgabewert der Funktion)</w:t>
      </w:r>
      <w:r w:rsidR="00B40981">
        <w:rPr>
          <w:rFonts w:cs="Open Sans"/>
        </w:rPr>
        <w:t>.</w:t>
      </w:r>
      <w:r w:rsidR="00DC2EC1">
        <w:rPr>
          <w:rFonts w:cs="Open Sans"/>
        </w:rPr>
        <w:t xml:space="preserve"> Dieser Funktion wird von dem Testbench aufgeruf</w:t>
      </w:r>
      <w:r w:rsidR="00C9203D">
        <w:rPr>
          <w:rFonts w:cs="Open Sans"/>
        </w:rPr>
        <w:t>en</w:t>
      </w:r>
      <w:r w:rsidR="00DC2EC1">
        <w:rPr>
          <w:rFonts w:cs="Open Sans"/>
        </w:rPr>
        <w:t>.</w:t>
      </w:r>
    </w:p>
    <w:p w14:paraId="467957D0" w14:textId="77777777" w:rsidR="00824D8D" w:rsidRDefault="00844068" w:rsidP="00824D8D">
      <w:pPr>
        <w:pStyle w:val="af0"/>
        <w:numPr>
          <w:ilvl w:val="0"/>
          <w:numId w:val="20"/>
        </w:numPr>
        <w:rPr>
          <w:rFonts w:cs="Open Sans"/>
        </w:rPr>
      </w:pPr>
      <w:r w:rsidRPr="00337EC4">
        <w:rPr>
          <w:rFonts w:ascii="Consolas" w:hAnsi="Consolas" w:cs="Open Sans"/>
          <w:i/>
        </w:rPr>
        <w:t>getFitness()</w:t>
      </w:r>
      <w:r w:rsidRPr="00337EC4">
        <w:rPr>
          <w:rFonts w:cs="Open Sans"/>
        </w:rPr>
        <w:t xml:space="preserve">(Zeile 114): </w:t>
      </w:r>
      <w:r w:rsidR="00D44E36" w:rsidRPr="00337EC4">
        <w:rPr>
          <w:rFonts w:cs="Open Sans"/>
        </w:rPr>
        <w:t>Fitness</w:t>
      </w:r>
      <w:r w:rsidR="00202E90">
        <w:rPr>
          <w:rFonts w:cs="Open Sans"/>
        </w:rPr>
        <w:t>-</w:t>
      </w:r>
      <w:r w:rsidR="00D44E36" w:rsidRPr="00337EC4">
        <w:rPr>
          <w:rFonts w:cs="Open Sans"/>
        </w:rPr>
        <w:t>Score</w:t>
      </w:r>
      <w:r w:rsidR="00337EC4" w:rsidRPr="00337EC4">
        <w:rPr>
          <w:rFonts w:cs="Open Sans"/>
        </w:rPr>
        <w:t xml:space="preserve"> von der Registr</w:t>
      </w:r>
      <w:r w:rsidR="00337EC4">
        <w:rPr>
          <w:rFonts w:cs="Open Sans"/>
        </w:rPr>
        <w:t>ierung</w:t>
      </w:r>
      <w:r w:rsidR="00D44E36" w:rsidRPr="00337EC4">
        <w:rPr>
          <w:rFonts w:cs="Open Sans"/>
        </w:rPr>
        <w:t xml:space="preserve"> rückgeben.</w:t>
      </w:r>
      <w:r w:rsidR="00DC2EC1">
        <w:rPr>
          <w:rFonts w:cs="Open Sans"/>
        </w:rPr>
        <w:t xml:space="preserve"> Dieser Funktion wird von dem Testbench aufgeruf</w:t>
      </w:r>
      <w:r w:rsidR="00C9203D">
        <w:rPr>
          <w:rFonts w:cs="Open Sans"/>
        </w:rPr>
        <w:t>en</w:t>
      </w:r>
      <w:r w:rsidR="00DC2EC1">
        <w:rPr>
          <w:rFonts w:cs="Open Sans"/>
        </w:rPr>
        <w:t>.</w:t>
      </w:r>
    </w:p>
    <w:p w14:paraId="382AA6FF" w14:textId="77777777" w:rsidR="00824D8D" w:rsidRPr="00824D8D" w:rsidRDefault="00824D8D" w:rsidP="00824D8D">
      <w:pPr>
        <w:rPr>
          <w:rFonts w:cs="Open Sans"/>
        </w:rPr>
      </w:pPr>
    </w:p>
    <w:p w14:paraId="575555B5" w14:textId="77777777" w:rsidR="00364CDB" w:rsidRPr="00337EC4" w:rsidRDefault="006D7CA2" w:rsidP="006D7CA2">
      <w:pPr>
        <w:pStyle w:val="3"/>
      </w:pPr>
      <w:bookmarkStart w:id="31" w:name="_Toc1169628"/>
      <w:r>
        <w:t>Main-Funktion</w:t>
      </w:r>
      <w:bookmarkEnd w:id="31"/>
    </w:p>
    <w:p w14:paraId="7FC5EF1F" w14:textId="77777777" w:rsidR="0030260A" w:rsidRDefault="00824D8D" w:rsidP="00D42151">
      <w:pPr>
        <w:rPr>
          <w:rFonts w:cs="Open Sans"/>
        </w:rPr>
      </w:pPr>
      <w:r>
        <w:rPr>
          <w:rFonts w:cs="Open Sans"/>
        </w:rPr>
        <w:t xml:space="preserve">Der Eingang für die Testsoftware ist </w:t>
      </w:r>
      <w:r w:rsidR="00CB2B2E">
        <w:rPr>
          <w:rFonts w:cs="Open Sans"/>
        </w:rPr>
        <w:t>die Datei</w:t>
      </w:r>
      <w:r>
        <w:rPr>
          <w:rFonts w:cs="Open Sans"/>
        </w:rPr>
        <w:t xml:space="preserve"> </w:t>
      </w:r>
      <w:r w:rsidRPr="00824D8D">
        <w:rPr>
          <w:rFonts w:ascii="Consolas" w:hAnsi="Consolas" w:cs="Open Sans"/>
          <w:i/>
        </w:rPr>
        <w:t>main.cpp</w:t>
      </w:r>
      <w:r>
        <w:rPr>
          <w:rFonts w:cs="Open Sans"/>
          <w:i/>
        </w:rPr>
        <w:t xml:space="preserve"> </w:t>
      </w:r>
      <w:r>
        <w:rPr>
          <w:rFonts w:cs="Open Sans"/>
        </w:rPr>
        <w:t xml:space="preserve">in dem Ordner </w:t>
      </w:r>
      <w:r w:rsidRPr="008D4E5E">
        <w:rPr>
          <w:rFonts w:ascii="Consolas" w:hAnsi="Consolas" w:cs="Open Sans"/>
          <w:i/>
        </w:rPr>
        <w:t>src/</w:t>
      </w:r>
      <w:r>
        <w:rPr>
          <w:rFonts w:cs="Open Sans"/>
        </w:rPr>
        <w:t xml:space="preserve">. </w:t>
      </w:r>
      <w:r w:rsidR="00060EC8">
        <w:rPr>
          <w:rFonts w:cs="Open Sans"/>
        </w:rPr>
        <w:t>Um ein Test</w:t>
      </w:r>
      <w:r w:rsidR="00AD4E43">
        <w:rPr>
          <w:rFonts w:cs="Open Sans"/>
        </w:rPr>
        <w:t xml:space="preserve"> </w:t>
      </w:r>
      <w:r w:rsidR="00AD4E43">
        <w:rPr>
          <w:rFonts w:cs="Open Sans"/>
          <w:lang w:eastAsia="zh-CN"/>
        </w:rPr>
        <w:t>für einen Registrierungsalgorithmus</w:t>
      </w:r>
      <w:r w:rsidR="00060EC8">
        <w:rPr>
          <w:rFonts w:cs="Open Sans"/>
        </w:rPr>
        <w:t xml:space="preserve"> auf das Testbench durchzuführen</w:t>
      </w:r>
      <w:r w:rsidR="008D4E5E">
        <w:rPr>
          <w:rFonts w:cs="Open Sans"/>
        </w:rPr>
        <w:t>, braucht hier</w:t>
      </w:r>
      <w:r w:rsidR="00F0305A">
        <w:rPr>
          <w:rFonts w:cs="Open Sans"/>
        </w:rPr>
        <w:t xml:space="preserve"> </w:t>
      </w:r>
      <w:r w:rsidR="008D4E5E">
        <w:rPr>
          <w:rFonts w:cs="Open Sans"/>
        </w:rPr>
        <w:t>3 Codezeilen</w:t>
      </w:r>
      <w:r w:rsidR="00694618">
        <w:rPr>
          <w:rFonts w:cs="Open Sans"/>
        </w:rPr>
        <w:t>,</w:t>
      </w:r>
      <w:r w:rsidR="008D4E5E">
        <w:rPr>
          <w:rFonts w:cs="Open Sans"/>
        </w:rPr>
        <w:t xml:space="preserve"> </w:t>
      </w:r>
      <w:r w:rsidR="00694618">
        <w:rPr>
          <w:rFonts w:cs="Open Sans"/>
        </w:rPr>
        <w:t>z.B.</w:t>
      </w:r>
      <w:r w:rsidR="008D4E5E">
        <w:rPr>
          <w:rFonts w:cs="Open Sans"/>
        </w:rPr>
        <w:t xml:space="preserve"> für den SCP-Algorithmus </w:t>
      </w:r>
      <w:r w:rsidR="00694618">
        <w:rPr>
          <w:rFonts w:cs="Open Sans"/>
        </w:rPr>
        <w:t>Zeile 103 ~ 105</w:t>
      </w:r>
      <w:r w:rsidR="00181CBE">
        <w:rPr>
          <w:rFonts w:cs="Open Sans"/>
        </w:rPr>
        <w:t xml:space="preserve"> </w:t>
      </w:r>
      <w:r w:rsidR="00DA1FDD">
        <w:rPr>
          <w:rFonts w:cs="Open Sans"/>
        </w:rPr>
        <w:t>(siehe Abbildung 1.11)</w:t>
      </w:r>
      <w:r w:rsidR="00694618">
        <w:rPr>
          <w:rFonts w:cs="Open Sans"/>
        </w:rPr>
        <w:t>.</w:t>
      </w:r>
    </w:p>
    <w:p w14:paraId="67736774" w14:textId="77777777" w:rsidR="00694618" w:rsidRDefault="00694618" w:rsidP="00694618">
      <w:pPr>
        <w:keepNext/>
        <w:jc w:val="center"/>
      </w:pPr>
      <w:r>
        <w:rPr>
          <w:rFonts w:cs="Open Sans"/>
          <w:noProof/>
        </w:rPr>
        <w:drawing>
          <wp:inline distT="0" distB="0" distL="0" distR="0" wp14:anchorId="63F0DFF2" wp14:editId="2ACC3223">
            <wp:extent cx="4117021" cy="639551"/>
            <wp:effectExtent l="0" t="0" r="0" b="8255"/>
            <wp:docPr id="13" name="图片 13" descr="图片包含 屏幕截图&#10;&#10;自动生成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in1.PNG"/>
                    <pic:cNvPicPr/>
                  </pic:nvPicPr>
                  <pic:blipFill>
                    <a:blip r:embed="rId19">
                      <a:extLst>
                        <a:ext uri="{28A0092B-C50C-407E-A947-70E740481C1C}">
                          <a14:useLocalDpi xmlns:a14="http://schemas.microsoft.com/office/drawing/2010/main" val="0"/>
                        </a:ext>
                      </a:extLst>
                    </a:blip>
                    <a:stretch>
                      <a:fillRect/>
                    </a:stretch>
                  </pic:blipFill>
                  <pic:spPr>
                    <a:xfrm>
                      <a:off x="0" y="0"/>
                      <a:ext cx="4161266" cy="646424"/>
                    </a:xfrm>
                    <a:prstGeom prst="rect">
                      <a:avLst/>
                    </a:prstGeom>
                  </pic:spPr>
                </pic:pic>
              </a:graphicData>
            </a:graphic>
          </wp:inline>
        </w:drawing>
      </w:r>
    </w:p>
    <w:p w14:paraId="5154BC42" w14:textId="77777777" w:rsidR="003B08E5" w:rsidRDefault="00694618" w:rsidP="003B08E5">
      <w:pPr>
        <w:pStyle w:val="ad"/>
        <w:jc w:val="center"/>
      </w:pPr>
      <w:r>
        <w:t>Abbildung 1.11 Main-Funktion</w:t>
      </w:r>
    </w:p>
    <w:p w14:paraId="3AC71821" w14:textId="77777777" w:rsidR="003B08E5" w:rsidRPr="003B08E5" w:rsidRDefault="003B08E5" w:rsidP="003B08E5"/>
    <w:p w14:paraId="02F56FE7" w14:textId="77777777" w:rsidR="00AA68E3" w:rsidRDefault="00D3388B" w:rsidP="00AA68E3">
      <w:pPr>
        <w:pStyle w:val="3"/>
      </w:pPr>
      <w:bookmarkStart w:id="32" w:name="_Toc1169629"/>
      <w:r>
        <w:t>Test</w:t>
      </w:r>
      <w:r w:rsidR="00350BC5">
        <w:t>en</w:t>
      </w:r>
      <w:r>
        <w:t xml:space="preserve"> mit anderen Punktwolkentypen</w:t>
      </w:r>
      <w:bookmarkEnd w:id="32"/>
      <w:r>
        <w:t xml:space="preserve"> </w:t>
      </w:r>
    </w:p>
    <w:p w14:paraId="1CD29017" w14:textId="77777777" w:rsidR="006B1587" w:rsidRDefault="00F476F1" w:rsidP="006B1587">
      <w:r>
        <w:t xml:space="preserve">In der Seminararbeit wird der Typ </w:t>
      </w:r>
      <w:r w:rsidRPr="0054312E">
        <w:rPr>
          <w:rFonts w:ascii="Consolas" w:hAnsi="Consolas"/>
          <w:i/>
        </w:rPr>
        <w:t>pcl::PointXYZ</w:t>
      </w:r>
      <w:r>
        <w:t xml:space="preserve"> für </w:t>
      </w:r>
      <w:r w:rsidR="001E35E9">
        <w:t xml:space="preserve">alle </w:t>
      </w:r>
      <w:r>
        <w:t>Punktwolken verwendet.</w:t>
      </w:r>
      <w:r w:rsidR="009914B2">
        <w:t xml:space="preserve"> Tatsächlich kann der SCP-Algorithmus (abhängig von dem FPFH-Estimator) mit mehreren Punktwolkentypen </w:t>
      </w:r>
      <w:r w:rsidR="00FF70BE">
        <w:t>funktionieren</w:t>
      </w:r>
      <w:r w:rsidR="00523B2E">
        <w:t xml:space="preserve"> (zumindestens </w:t>
      </w:r>
      <w:r w:rsidR="00397160">
        <w:t xml:space="preserve">haben wir mit </w:t>
      </w:r>
      <w:r w:rsidR="00397160" w:rsidRPr="0054312E">
        <w:rPr>
          <w:rFonts w:ascii="Consolas" w:hAnsi="Consolas"/>
          <w:i/>
        </w:rPr>
        <w:t>pcl::PointXYZRGB</w:t>
      </w:r>
      <w:r w:rsidR="00397160">
        <w:t xml:space="preserve">, </w:t>
      </w:r>
      <w:r w:rsidR="00397160" w:rsidRPr="0054312E">
        <w:rPr>
          <w:rFonts w:ascii="Consolas" w:hAnsi="Consolas"/>
          <w:i/>
        </w:rPr>
        <w:t>pcd::PointXYZI</w:t>
      </w:r>
      <w:r w:rsidR="00397160">
        <w:t xml:space="preserve"> geteste</w:t>
      </w:r>
      <w:r w:rsidR="00546F57">
        <w:t>t</w:t>
      </w:r>
      <w:r w:rsidR="00523B2E">
        <w:t>)</w:t>
      </w:r>
      <w:r w:rsidR="009914B2">
        <w:t>.</w:t>
      </w:r>
      <w:r w:rsidR="007034DF">
        <w:t xml:space="preserve"> In diesem Fall müssen Sie die Typdefinition in der Datei </w:t>
      </w:r>
      <w:r w:rsidR="007034DF" w:rsidRPr="0054312E">
        <w:rPr>
          <w:rFonts w:ascii="Consolas" w:hAnsi="Consolas"/>
          <w:i/>
        </w:rPr>
        <w:t>main.cpp</w:t>
      </w:r>
      <w:r w:rsidR="0089498B">
        <w:t xml:space="preserve"> (</w:t>
      </w:r>
      <w:r w:rsidR="008D7E8D">
        <w:t xml:space="preserve">in </w:t>
      </w:r>
      <w:r w:rsidR="0089498B" w:rsidRPr="0054312E">
        <w:rPr>
          <w:rFonts w:ascii="Consolas" w:hAnsi="Consolas"/>
          <w:i/>
        </w:rPr>
        <w:t>src/</w:t>
      </w:r>
      <w:r w:rsidR="0089498B">
        <w:t>)</w:t>
      </w:r>
      <w:r w:rsidR="007034DF">
        <w:t xml:space="preserve"> modifizieren.</w:t>
      </w:r>
      <w:r w:rsidR="00BF190B">
        <w:t xml:space="preserve"> </w:t>
      </w:r>
      <w:r w:rsidR="009B7BB7">
        <w:t>In Zeile 14</w:t>
      </w:r>
      <w:r w:rsidR="00933BB4">
        <w:t xml:space="preserve"> von </w:t>
      </w:r>
      <w:r w:rsidR="00933BB4" w:rsidRPr="00146E41">
        <w:rPr>
          <w:rFonts w:ascii="Consolas" w:hAnsi="Consolas"/>
          <w:i/>
        </w:rPr>
        <w:t>main.cpp</w:t>
      </w:r>
      <w:r w:rsidR="009B7BB7">
        <w:t xml:space="preserve"> die Typdefinition für </w:t>
      </w:r>
      <w:r w:rsidR="009B7BB7" w:rsidRPr="00146E41">
        <w:rPr>
          <w:rFonts w:ascii="Consolas" w:hAnsi="Consolas"/>
          <w:i/>
        </w:rPr>
        <w:t>PointType</w:t>
      </w:r>
      <w:r w:rsidR="009B7BB7">
        <w:t xml:space="preserve"> </w:t>
      </w:r>
      <w:r w:rsidR="00955502">
        <w:t>ändern.</w:t>
      </w:r>
      <w:r w:rsidR="003D3FBB">
        <w:t xml:space="preserve"> </w:t>
      </w:r>
      <w:r w:rsidR="009F6A44">
        <w:t>Dabei müssen Sie allerdings die Testsoftware neu kompilieren.</w:t>
      </w:r>
      <w:r w:rsidR="00182E11">
        <w:t xml:space="preserve"> </w:t>
      </w:r>
      <w:r w:rsidR="009E4947">
        <w:t xml:space="preserve">Zum neuen Kompilieren </w:t>
      </w:r>
      <w:r w:rsidR="00E1570E">
        <w:t>lesen Sie die Portierungsanleitung in Absatz 1.9.2.</w:t>
      </w:r>
    </w:p>
    <w:p w14:paraId="54EE8B69" w14:textId="77777777" w:rsidR="009A2AF4" w:rsidRDefault="009A2AF4" w:rsidP="006B1587"/>
    <w:p w14:paraId="5E672FCE" w14:textId="77777777" w:rsidR="009A2AF4" w:rsidRDefault="00DB2E33" w:rsidP="009A2AF4">
      <w:pPr>
        <w:pStyle w:val="3"/>
      </w:pPr>
      <w:bookmarkStart w:id="33" w:name="_Toc1169630"/>
      <w:r>
        <w:t>Hinzufügen weitere Registrierungsalgorithmen</w:t>
      </w:r>
      <w:bookmarkEnd w:id="33"/>
      <w:r>
        <w:t xml:space="preserve"> </w:t>
      </w:r>
    </w:p>
    <w:p w14:paraId="37A1EAEC" w14:textId="7F37E8E6" w:rsidR="001B3405" w:rsidRPr="001B3405" w:rsidRDefault="008C2FD0" w:rsidP="001B3405">
      <w:r>
        <w:t>Wie in der Seminararbeit erwähnt</w:t>
      </w:r>
      <w:r w:rsidR="000971CC">
        <w:t>,</w:t>
      </w:r>
      <w:r w:rsidR="00AF465F">
        <w:t xml:space="preserve"> ist</w:t>
      </w:r>
      <w:r w:rsidR="000971CC">
        <w:t xml:space="preserve"> das Testbench</w:t>
      </w:r>
      <w:r w:rsidR="00AF465F">
        <w:t xml:space="preserve"> </w:t>
      </w:r>
      <w:r w:rsidR="000971CC">
        <w:t>für allgemeine bzw. normale Registrierungs-algorithmen ausgelegt</w:t>
      </w:r>
      <w:r w:rsidR="00AF465F">
        <w:t xml:space="preserve">, </w:t>
      </w:r>
      <w:r w:rsidR="00D12D26">
        <w:t>es ist</w:t>
      </w:r>
      <w:r w:rsidR="00611FC0">
        <w:t xml:space="preserve"> sich</w:t>
      </w:r>
      <w:r w:rsidR="00D12D26">
        <w:t xml:space="preserve"> nicht auf den SCP-Algorithmus </w:t>
      </w:r>
      <w:r w:rsidR="00C47D30">
        <w:t>beschränkt</w:t>
      </w:r>
      <w:r w:rsidR="00D12D26">
        <w:t>.</w:t>
      </w:r>
      <w:r w:rsidR="00AA00AC">
        <w:t xml:space="preserve"> </w:t>
      </w:r>
      <w:r w:rsidR="006B7B1B">
        <w:t>Wenn Sie weitere Algorithmen in das Testbench hinzufügen wollen</w:t>
      </w:r>
      <w:r w:rsidR="00353C8E">
        <w:t xml:space="preserve">, </w:t>
      </w:r>
      <w:r w:rsidR="00CB688D">
        <w:t xml:space="preserve">lesen Sie die Datei </w:t>
      </w:r>
      <w:r w:rsidR="00F36321" w:rsidRPr="003D48E7">
        <w:rPr>
          <w:rFonts w:ascii="Consolas" w:hAnsi="Consolas"/>
          <w:i/>
        </w:rPr>
        <w:t>xxx</w:t>
      </w:r>
      <w:r w:rsidR="00CB688D" w:rsidRPr="003D48E7">
        <w:rPr>
          <w:rFonts w:ascii="Consolas" w:hAnsi="Consolas"/>
          <w:i/>
        </w:rPr>
        <w:t>_</w:t>
      </w:r>
      <w:r w:rsidR="00F36321" w:rsidRPr="003D48E7">
        <w:rPr>
          <w:rFonts w:ascii="Consolas" w:hAnsi="Consolas"/>
          <w:i/>
        </w:rPr>
        <w:t>test</w:t>
      </w:r>
      <w:r w:rsidR="00CB688D" w:rsidRPr="003D48E7">
        <w:rPr>
          <w:rFonts w:ascii="Consolas" w:hAnsi="Consolas"/>
          <w:i/>
        </w:rPr>
        <w:t>.hpp</w:t>
      </w:r>
      <w:r w:rsidR="00CB688D">
        <w:t xml:space="preserve"> (in </w:t>
      </w:r>
      <w:r w:rsidR="00CB688D" w:rsidRPr="003D48E7">
        <w:rPr>
          <w:rFonts w:ascii="Consolas" w:hAnsi="Consolas"/>
          <w:i/>
        </w:rPr>
        <w:t>src/inc/</w:t>
      </w:r>
      <w:r w:rsidR="00CB688D">
        <w:t>)</w:t>
      </w:r>
      <w:r w:rsidR="00925AFD">
        <w:t>. Sie ist eine Vorlage für den Tester (also</w:t>
      </w:r>
      <w:r w:rsidR="00A261D2">
        <w:t xml:space="preserve"> den</w:t>
      </w:r>
      <w:r w:rsidR="00925AFD">
        <w:t xml:space="preserve"> Kandidatenalgorithmus)</w:t>
      </w:r>
      <w:r w:rsidR="00A25B01">
        <w:t xml:space="preserve">, und hat gleiche </w:t>
      </w:r>
      <w:r w:rsidR="005F337D">
        <w:t>Grunds</w:t>
      </w:r>
      <w:r w:rsidR="00A25B01">
        <w:t xml:space="preserve">truktur wie die </w:t>
      </w:r>
      <w:r w:rsidR="00A25B01" w:rsidRPr="006F7EFA">
        <w:rPr>
          <w:rFonts w:ascii="Consolas" w:hAnsi="Consolas"/>
          <w:i/>
        </w:rPr>
        <w:t>scp_tes</w:t>
      </w:r>
      <w:r w:rsidR="00206CE4" w:rsidRPr="006F7EFA">
        <w:rPr>
          <w:rFonts w:ascii="Consolas" w:hAnsi="Consolas"/>
          <w:i/>
        </w:rPr>
        <w:t>t</w:t>
      </w:r>
      <w:r w:rsidR="00A25B01" w:rsidRPr="006F7EFA">
        <w:rPr>
          <w:rFonts w:ascii="Consolas" w:hAnsi="Consolas"/>
          <w:i/>
        </w:rPr>
        <w:t>.hpp</w:t>
      </w:r>
      <w:r w:rsidR="00A25B01">
        <w:t>.</w:t>
      </w:r>
      <w:r w:rsidR="00193B72">
        <w:t xml:space="preserve"> Erfüllen Sie die </w:t>
      </w:r>
      <w:r w:rsidR="00545488">
        <w:t xml:space="preserve">Funktionen darin </w:t>
      </w:r>
      <w:r w:rsidR="009A122F">
        <w:t>nach den Hinweisen,</w:t>
      </w:r>
      <w:r w:rsidR="00AE28FC">
        <w:t xml:space="preserve"> </w:t>
      </w:r>
      <w:r w:rsidR="009A122F">
        <w:t xml:space="preserve">benennen Sie </w:t>
      </w:r>
      <w:r w:rsidR="00900248">
        <w:t>ihr nach dem Name</w:t>
      </w:r>
      <w:r w:rsidR="00CA2063">
        <w:t>n</w:t>
      </w:r>
      <w:r w:rsidR="00900248">
        <w:t xml:space="preserve"> Ihres Algorithmus</w:t>
      </w:r>
      <w:r w:rsidR="00AE28FC">
        <w:t>, und in demselben Ordner</w:t>
      </w:r>
      <w:r w:rsidR="00224679">
        <w:t xml:space="preserve"> (</w:t>
      </w:r>
      <w:r w:rsidR="00224679" w:rsidRPr="00BA5E64">
        <w:rPr>
          <w:rFonts w:ascii="Consolas" w:hAnsi="Consolas"/>
          <w:i/>
        </w:rPr>
        <w:t>src/inc/</w:t>
      </w:r>
      <w:r w:rsidR="00224679">
        <w:t>)</w:t>
      </w:r>
      <w:r w:rsidR="00AE28FC">
        <w:t xml:space="preserve"> legen.</w:t>
      </w:r>
      <w:r w:rsidR="00650836">
        <w:t xml:space="preserve"> </w:t>
      </w:r>
      <w:r w:rsidR="0075483A">
        <w:t xml:space="preserve">Dann modifizieren Sie das </w:t>
      </w:r>
      <w:r w:rsidR="00713655">
        <w:t xml:space="preserve">„Menü“ </w:t>
      </w:r>
      <w:r w:rsidR="0075483A">
        <w:t xml:space="preserve">in </w:t>
      </w:r>
      <w:r w:rsidR="0075483A" w:rsidRPr="00713655">
        <w:rPr>
          <w:rFonts w:ascii="Consolas" w:hAnsi="Consolas"/>
          <w:i/>
        </w:rPr>
        <w:t>main.cpp</w:t>
      </w:r>
      <w:r w:rsidR="0075483A">
        <w:t>, und erstellen Sie neu Objekt</w:t>
      </w:r>
      <w:r w:rsidR="0058562B">
        <w:t xml:space="preserve"> entsprechend dem neuen Algorithmus</w:t>
      </w:r>
      <w:r w:rsidR="0075483A">
        <w:t xml:space="preserve"> </w:t>
      </w:r>
      <w:r w:rsidR="0058562B">
        <w:t>darin</w:t>
      </w:r>
      <w:r w:rsidR="00A96B76">
        <w:t xml:space="preserve"> (folgen Sie </w:t>
      </w:r>
      <w:r w:rsidR="00B076F7">
        <w:t>den Hinweisen</w:t>
      </w:r>
      <w:r w:rsidR="00A96B76">
        <w:t xml:space="preserve"> in der Quellcode)</w:t>
      </w:r>
      <w:r w:rsidR="0075483A">
        <w:t>.</w:t>
      </w:r>
      <w:r w:rsidR="00673F59">
        <w:t xml:space="preserve"> </w:t>
      </w:r>
      <w:r w:rsidR="00401643">
        <w:t>Zuletzt kompilieren Sie die Software neu</w:t>
      </w:r>
      <w:r w:rsidR="00DC05BA">
        <w:t xml:space="preserve">. </w:t>
      </w:r>
      <w:r w:rsidR="00FA0F7C">
        <w:t>Z</w:t>
      </w:r>
      <w:r w:rsidR="00DC05BA">
        <w:t>um neuen Kompilieren lesen Sie die Portierungsanleitung in Absatz 1.9.2.</w:t>
      </w:r>
    </w:p>
    <w:p w14:paraId="59BE2797" w14:textId="77777777" w:rsidR="00123E94" w:rsidRPr="00C944FB" w:rsidRDefault="00123E94" w:rsidP="00D42151"/>
    <w:p w14:paraId="6F01AD1C" w14:textId="77777777" w:rsidR="00D42151" w:rsidRDefault="00D42151" w:rsidP="00D42151">
      <w:pPr>
        <w:pStyle w:val="2"/>
        <w:rPr>
          <w:lang w:val="de-DE"/>
        </w:rPr>
      </w:pPr>
      <w:bookmarkStart w:id="34" w:name="_Ref433290751"/>
      <w:bookmarkStart w:id="35" w:name="_Toc463440198"/>
      <w:bookmarkStart w:id="36" w:name="_Toc1169631"/>
      <w:r w:rsidRPr="00C944FB">
        <w:rPr>
          <w:lang w:val="de-DE"/>
        </w:rPr>
        <w:t>Testablauf</w:t>
      </w:r>
      <w:bookmarkEnd w:id="34"/>
      <w:bookmarkEnd w:id="35"/>
      <w:bookmarkEnd w:id="36"/>
    </w:p>
    <w:p w14:paraId="2E5B0289" w14:textId="77777777" w:rsidR="00336D62" w:rsidRPr="00336D62" w:rsidRDefault="00336D62" w:rsidP="00336D62">
      <w:pPr>
        <w:pStyle w:val="3"/>
      </w:pPr>
      <w:bookmarkStart w:id="37" w:name="_Toc1169632"/>
      <w:r>
        <w:t>Testbench</w:t>
      </w:r>
      <w:bookmarkEnd w:id="37"/>
    </w:p>
    <w:p w14:paraId="747D02E1" w14:textId="77777777" w:rsidR="002D3268" w:rsidRDefault="002D3268" w:rsidP="00913F46">
      <w:r w:rsidRPr="008D477C">
        <w:rPr>
          <w:b/>
        </w:rPr>
        <w:t>Schritt 1:</w:t>
      </w:r>
      <w:r>
        <w:t xml:space="preserve"> </w:t>
      </w:r>
      <w:r w:rsidR="00B92013">
        <w:rPr>
          <w:rFonts w:hint="eastAsia"/>
          <w:lang w:eastAsia="zh-CN"/>
        </w:rPr>
        <w:t>Modifizieren</w:t>
      </w:r>
      <w:r w:rsidR="00CD346F">
        <w:t xml:space="preserve"> Sie die YAML-Dateien</w:t>
      </w:r>
      <w:r w:rsidR="0046660F">
        <w:t xml:space="preserve"> (in </w:t>
      </w:r>
      <w:r w:rsidR="0046660F" w:rsidRPr="000655CB">
        <w:rPr>
          <w:rFonts w:ascii="Consolas" w:hAnsi="Consolas"/>
          <w:i/>
        </w:rPr>
        <w:t>cfg/</w:t>
      </w:r>
      <w:r w:rsidR="0046660F">
        <w:t xml:space="preserve"> O</w:t>
      </w:r>
      <w:r w:rsidR="001C1147">
        <w:t>rdner</w:t>
      </w:r>
      <w:r w:rsidR="0046660F">
        <w:t>)</w:t>
      </w:r>
      <w:r w:rsidR="00CD346F">
        <w:t xml:space="preserve">, die in Absatz 1.6 vorgestellt ist. </w:t>
      </w:r>
      <w:r w:rsidR="001D76C0">
        <w:t>Geben Sie die Pfade zu de</w:t>
      </w:r>
      <w:r w:rsidR="009B61AD">
        <w:t>n</w:t>
      </w:r>
      <w:r w:rsidR="001D76C0">
        <w:t xml:space="preserve"> PCD-Dateien, zu der Referenztransformationen (wenn Sie die exakten Schätzungsfehler brauchen)</w:t>
      </w:r>
      <w:r w:rsidR="00C274CC">
        <w:t xml:space="preserve">. </w:t>
      </w:r>
      <w:r w:rsidR="009B61AD">
        <w:t xml:space="preserve">Setzen Sie die Parameter für das Testbench und den SCP-Algorithmus jeweils in </w:t>
      </w:r>
      <w:r w:rsidR="009B61AD" w:rsidRPr="001714D7">
        <w:rPr>
          <w:rFonts w:ascii="Consolas" w:hAnsi="Consolas"/>
          <w:i/>
        </w:rPr>
        <w:t>test_bench.yaml</w:t>
      </w:r>
      <w:r w:rsidR="009B61AD">
        <w:t xml:space="preserve"> und </w:t>
      </w:r>
      <w:r w:rsidR="009B61AD" w:rsidRPr="001714D7">
        <w:rPr>
          <w:rFonts w:ascii="Consolas" w:hAnsi="Consolas"/>
          <w:i/>
        </w:rPr>
        <w:t>scp_test.yaml</w:t>
      </w:r>
      <w:r w:rsidR="005640F3">
        <w:t xml:space="preserve"> (s</w:t>
      </w:r>
      <w:r w:rsidR="006C0450">
        <w:t>iehe Abbildung 1.1</w:t>
      </w:r>
      <w:r w:rsidR="005640F3">
        <w:t>1). Zum</w:t>
      </w:r>
      <w:r w:rsidR="00764AB3">
        <w:t xml:space="preserve"> Testzweck </w:t>
      </w:r>
      <w:r w:rsidR="004E712E">
        <w:t>können Sie</w:t>
      </w:r>
      <w:r w:rsidR="005A194A">
        <w:t xml:space="preserve"> zunächst </w:t>
      </w:r>
      <w:r w:rsidR="002305CD">
        <w:t>die vorgegebenen Parameter</w:t>
      </w:r>
      <w:r w:rsidR="004E712E">
        <w:t xml:space="preserve"> verwenden</w:t>
      </w:r>
      <w:r w:rsidR="000960E5">
        <w:t>, dann brauchen Sie bei diesem Schritt kein Modifizieren</w:t>
      </w:r>
      <w:r w:rsidR="001A7BD3">
        <w:t>.</w:t>
      </w:r>
    </w:p>
    <w:p w14:paraId="7AE46C05" w14:textId="77777777" w:rsidR="00162BD8" w:rsidRDefault="004E712E" w:rsidP="00162BD8">
      <w:pPr>
        <w:keepNext/>
        <w:jc w:val="center"/>
      </w:pPr>
      <w:r>
        <w:rPr>
          <w:noProof/>
        </w:rPr>
        <w:lastRenderedPageBreak/>
        <w:drawing>
          <wp:inline distT="0" distB="0" distL="0" distR="0" wp14:anchorId="76AC3FC7" wp14:editId="4917B80B">
            <wp:extent cx="2603980" cy="1100920"/>
            <wp:effectExtent l="0" t="0" r="635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un1.PNG"/>
                    <pic:cNvPicPr/>
                  </pic:nvPicPr>
                  <pic:blipFill>
                    <a:blip r:embed="rId20">
                      <a:extLst>
                        <a:ext uri="{28A0092B-C50C-407E-A947-70E740481C1C}">
                          <a14:useLocalDpi xmlns:a14="http://schemas.microsoft.com/office/drawing/2010/main" val="0"/>
                        </a:ext>
                      </a:extLst>
                    </a:blip>
                    <a:stretch>
                      <a:fillRect/>
                    </a:stretch>
                  </pic:blipFill>
                  <pic:spPr>
                    <a:xfrm>
                      <a:off x="0" y="0"/>
                      <a:ext cx="2647926" cy="1119500"/>
                    </a:xfrm>
                    <a:prstGeom prst="rect">
                      <a:avLst/>
                    </a:prstGeom>
                  </pic:spPr>
                </pic:pic>
              </a:graphicData>
            </a:graphic>
          </wp:inline>
        </w:drawing>
      </w:r>
    </w:p>
    <w:p w14:paraId="2810E671" w14:textId="77777777" w:rsidR="00162BD8" w:rsidRPr="003B6E4F" w:rsidRDefault="00162BD8" w:rsidP="003B6E4F">
      <w:pPr>
        <w:pStyle w:val="ad"/>
        <w:jc w:val="center"/>
      </w:pPr>
      <w:r>
        <w:t>Abbildung 1.11 Schritt 1, Konfiguration</w:t>
      </w:r>
    </w:p>
    <w:p w14:paraId="2B6542D0" w14:textId="77777777" w:rsidR="003B6E4F" w:rsidRDefault="003B6E4F" w:rsidP="00913F46">
      <w:pPr>
        <w:rPr>
          <w:b/>
        </w:rPr>
      </w:pPr>
    </w:p>
    <w:p w14:paraId="66C0DD28" w14:textId="2538FCAB" w:rsidR="002D3268" w:rsidRDefault="002D3268" w:rsidP="00913F46">
      <w:r w:rsidRPr="008D477C">
        <w:rPr>
          <w:b/>
        </w:rPr>
        <w:t>Schritt 2:</w:t>
      </w:r>
      <w:r w:rsidR="00CA495C">
        <w:t xml:space="preserve"> </w:t>
      </w:r>
      <w:r w:rsidR="00420DF4">
        <w:t xml:space="preserve">Führen Sie die Testsoftware mit </w:t>
      </w:r>
      <w:r w:rsidR="00420DF4" w:rsidRPr="00C654F8">
        <w:rPr>
          <w:rFonts w:ascii="Consolas" w:hAnsi="Consolas"/>
          <w:i/>
        </w:rPr>
        <w:t>pcl_test_bench.exe</w:t>
      </w:r>
      <w:r w:rsidR="00420DF4">
        <w:t xml:space="preserve"> </w:t>
      </w:r>
      <w:r w:rsidR="00C654F8">
        <w:t xml:space="preserve">(in </w:t>
      </w:r>
      <w:r w:rsidR="00C654F8" w:rsidRPr="00C654F8">
        <w:rPr>
          <w:rFonts w:ascii="Consolas" w:hAnsi="Consolas"/>
          <w:i/>
        </w:rPr>
        <w:t>bin/</w:t>
      </w:r>
      <w:r w:rsidR="00C654F8">
        <w:t xml:space="preserve">) </w:t>
      </w:r>
      <w:r w:rsidR="00420DF4">
        <w:t>durch.</w:t>
      </w:r>
      <w:r w:rsidR="003B6E4F">
        <w:t xml:space="preserve"> Die Ansicht der Testsoftware ist in Abbildung 1.12 gezeigt.</w:t>
      </w:r>
      <w:r w:rsidR="004E437B">
        <w:t xml:space="preserve"> </w:t>
      </w:r>
    </w:p>
    <w:p w14:paraId="0FF13F32" w14:textId="77777777" w:rsidR="003B6E4F" w:rsidRDefault="003B6E4F" w:rsidP="003B6E4F">
      <w:pPr>
        <w:keepNext/>
        <w:jc w:val="center"/>
      </w:pPr>
      <w:r>
        <w:rPr>
          <w:noProof/>
        </w:rPr>
        <w:drawing>
          <wp:inline distT="0" distB="0" distL="0" distR="0" wp14:anchorId="2DFC567D" wp14:editId="0B0D94BD">
            <wp:extent cx="3240000" cy="1098000"/>
            <wp:effectExtent l="0" t="0" r="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un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40000" cy="1098000"/>
                    </a:xfrm>
                    <a:prstGeom prst="rect">
                      <a:avLst/>
                    </a:prstGeom>
                  </pic:spPr>
                </pic:pic>
              </a:graphicData>
            </a:graphic>
          </wp:inline>
        </w:drawing>
      </w:r>
    </w:p>
    <w:p w14:paraId="351217B6" w14:textId="6712FD20" w:rsidR="003B6E4F" w:rsidRDefault="003B6E4F" w:rsidP="003B6E4F">
      <w:pPr>
        <w:pStyle w:val="ad"/>
        <w:jc w:val="center"/>
      </w:pPr>
      <w:r>
        <w:t>Abbildung 1.1</w:t>
      </w:r>
      <w:r w:rsidR="007071A8">
        <w:rPr>
          <w:noProof/>
        </w:rPr>
        <w:fldChar w:fldCharType="begin"/>
      </w:r>
      <w:r w:rsidR="007071A8">
        <w:rPr>
          <w:noProof/>
        </w:rPr>
        <w:instrText xml:space="preserve"> SEQ Abbildung \* ARABIC </w:instrText>
      </w:r>
      <w:r w:rsidR="007071A8">
        <w:rPr>
          <w:noProof/>
        </w:rPr>
        <w:fldChar w:fldCharType="separate"/>
      </w:r>
      <w:r w:rsidR="006E5B15">
        <w:rPr>
          <w:noProof/>
        </w:rPr>
        <w:t>2</w:t>
      </w:r>
      <w:r w:rsidR="007071A8">
        <w:rPr>
          <w:noProof/>
        </w:rPr>
        <w:fldChar w:fldCharType="end"/>
      </w:r>
      <w:r w:rsidR="00511EBD">
        <w:t xml:space="preserve"> Schritt 2, Funktion wählen</w:t>
      </w:r>
    </w:p>
    <w:p w14:paraId="122483F3" w14:textId="58CBC8F8" w:rsidR="003B6E4F" w:rsidRDefault="00753D17" w:rsidP="00913F46">
      <w:r>
        <w:t>Dann geben Sie „2“ ein</w:t>
      </w:r>
      <w:r w:rsidR="006B787A">
        <w:t xml:space="preserve"> (für </w:t>
      </w:r>
      <w:r w:rsidR="009171C1">
        <w:t xml:space="preserve">den </w:t>
      </w:r>
      <w:r w:rsidR="006B787A">
        <w:t>SCP-Algorithmus</w:t>
      </w:r>
      <w:r w:rsidR="0085751A">
        <w:t>.</w:t>
      </w:r>
      <w:r w:rsidR="006B787A">
        <w:t xml:space="preserve"> Sie können auch andren </w:t>
      </w:r>
      <w:r w:rsidR="009972B3">
        <w:t>Algorithmus testen</w:t>
      </w:r>
      <w:r w:rsidR="006B787A">
        <w:t xml:space="preserve">, wir konzentrieren uns aber hier nur </w:t>
      </w:r>
      <w:r w:rsidR="00E72D9C">
        <w:t xml:space="preserve">auf </w:t>
      </w:r>
      <w:r w:rsidR="006B787A">
        <w:t>den SCP-Algorithmus)</w:t>
      </w:r>
      <w:r>
        <w:t>, und drucken „Enter“</w:t>
      </w:r>
      <w:r w:rsidR="0043388A">
        <w:t xml:space="preserve"> auf Ihrer Tastatur</w:t>
      </w:r>
      <w:r>
        <w:t xml:space="preserve">. Die Software wird </w:t>
      </w:r>
      <w:r w:rsidR="00086075">
        <w:t xml:space="preserve">die </w:t>
      </w:r>
      <w:r>
        <w:t>benötige</w:t>
      </w:r>
      <w:r w:rsidR="00086075">
        <w:t>n</w:t>
      </w:r>
      <w:r>
        <w:t xml:space="preserve"> Konfigurationsdateien sowie PCD-Dateien automatisch aufladen.</w:t>
      </w:r>
      <w:r w:rsidR="007715FE">
        <w:t xml:space="preserve"> </w:t>
      </w:r>
      <w:r w:rsidR="00245E32">
        <w:t>D</w:t>
      </w:r>
      <w:r w:rsidR="007715FE">
        <w:t>ie Konsole sollte</w:t>
      </w:r>
      <w:r w:rsidR="00245E32">
        <w:t xml:space="preserve"> jetzt</w:t>
      </w:r>
      <w:r w:rsidR="007715FE">
        <w:t xml:space="preserve"> wie </w:t>
      </w:r>
      <w:r w:rsidR="0019303B">
        <w:t xml:space="preserve">in </w:t>
      </w:r>
      <w:r w:rsidR="007715FE">
        <w:t>Abbildung 1.13 aus</w:t>
      </w:r>
      <w:r w:rsidR="0019303B">
        <w:t>sehen</w:t>
      </w:r>
      <w:r w:rsidR="007C4F3C">
        <w:t xml:space="preserve">, </w:t>
      </w:r>
      <w:r w:rsidR="005E52A6">
        <w:t>die PCLVisualizer wird gleichzeitig</w:t>
      </w:r>
      <w:r w:rsidR="00F155CA">
        <w:t xml:space="preserve"> auf dem Bildschirm</w:t>
      </w:r>
      <w:r w:rsidR="005E52A6">
        <w:t xml:space="preserve"> angezeigt</w:t>
      </w:r>
      <w:r w:rsidR="000A2135">
        <w:t xml:space="preserve"> (siehe Abbildung 1.14)</w:t>
      </w:r>
      <w:r w:rsidR="005E52A6">
        <w:t>.</w:t>
      </w:r>
      <w:r w:rsidR="00413A7D">
        <w:t xml:space="preserve"> Auf dem PCLVisualizer</w:t>
      </w:r>
      <w:r w:rsidR="00CE490A">
        <w:t xml:space="preserve"> </w:t>
      </w:r>
      <w:r w:rsidR="00413A7D">
        <w:t xml:space="preserve">können </w:t>
      </w:r>
      <w:r w:rsidR="00CE490A">
        <w:t xml:space="preserve">Sie </w:t>
      </w:r>
      <w:r w:rsidR="00413A7D">
        <w:t xml:space="preserve">das Rad </w:t>
      </w:r>
      <w:r w:rsidR="00AB0324">
        <w:t>Ihrer</w:t>
      </w:r>
      <w:r w:rsidR="00413A7D">
        <w:t xml:space="preserve"> </w:t>
      </w:r>
      <w:r w:rsidR="00AB0324">
        <w:t>Maus</w:t>
      </w:r>
      <w:r w:rsidR="008E0CA1">
        <w:t xml:space="preserve"> (mittlere Taste)</w:t>
      </w:r>
      <w:r w:rsidR="00413A7D">
        <w:t xml:space="preserve"> verwenden, </w:t>
      </w:r>
      <w:r w:rsidR="00AB0324">
        <w:t xml:space="preserve">um die Punktwolken </w:t>
      </w:r>
      <w:r w:rsidR="006E336D">
        <w:t xml:space="preserve">zu </w:t>
      </w:r>
      <w:r w:rsidR="00AB0324">
        <w:t xml:space="preserve">vergrößern </w:t>
      </w:r>
      <w:r w:rsidR="00484907">
        <w:t>bzw.</w:t>
      </w:r>
      <w:r w:rsidR="00AB0324">
        <w:t xml:space="preserve"> verkleinern.</w:t>
      </w:r>
    </w:p>
    <w:p w14:paraId="1DE6CB29" w14:textId="77777777" w:rsidR="00217FBB" w:rsidRDefault="00D430D3" w:rsidP="00217FBB">
      <w:pPr>
        <w:keepNext/>
        <w:jc w:val="center"/>
      </w:pPr>
      <w:r>
        <w:rPr>
          <w:noProof/>
        </w:rPr>
        <w:drawing>
          <wp:inline distT="0" distB="0" distL="0" distR="0" wp14:anchorId="33850FDE" wp14:editId="2E48F20E">
            <wp:extent cx="3240000" cy="2113200"/>
            <wp:effectExtent l="0" t="0" r="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un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40000" cy="2113200"/>
                    </a:xfrm>
                    <a:prstGeom prst="rect">
                      <a:avLst/>
                    </a:prstGeom>
                  </pic:spPr>
                </pic:pic>
              </a:graphicData>
            </a:graphic>
          </wp:inline>
        </w:drawing>
      </w:r>
    </w:p>
    <w:p w14:paraId="3A0C9B1E" w14:textId="77777777" w:rsidR="00753D17" w:rsidRDefault="00217FBB" w:rsidP="00217FBB">
      <w:pPr>
        <w:pStyle w:val="ad"/>
        <w:jc w:val="center"/>
      </w:pPr>
      <w:r>
        <w:t>Abbildung 1.13</w:t>
      </w:r>
      <w:r w:rsidR="00511EBD">
        <w:t xml:space="preserve"> Schritt 2, Konfigurationen aufladen</w:t>
      </w:r>
    </w:p>
    <w:p w14:paraId="10A7A2B8" w14:textId="77777777" w:rsidR="000A2135" w:rsidRDefault="000A2135" w:rsidP="000A2135">
      <w:pPr>
        <w:keepNext/>
        <w:jc w:val="center"/>
      </w:pPr>
      <w:r>
        <w:rPr>
          <w:b/>
          <w:noProof/>
        </w:rPr>
        <w:drawing>
          <wp:inline distT="0" distB="0" distL="0" distR="0" wp14:anchorId="311FF9C5" wp14:editId="2884F9C3">
            <wp:extent cx="3240000" cy="1825200"/>
            <wp:effectExtent l="0" t="0" r="0" b="3810"/>
            <wp:docPr id="22" name="图片 22" descr="图片包含 文字&#10;&#10;自动生成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un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40000" cy="1825200"/>
                    </a:xfrm>
                    <a:prstGeom prst="rect">
                      <a:avLst/>
                    </a:prstGeom>
                  </pic:spPr>
                </pic:pic>
              </a:graphicData>
            </a:graphic>
          </wp:inline>
        </w:drawing>
      </w:r>
    </w:p>
    <w:p w14:paraId="2AE31298" w14:textId="0EA78ECC" w:rsidR="00BF386E" w:rsidRPr="00BF386E" w:rsidRDefault="000A2135" w:rsidP="0005511A">
      <w:pPr>
        <w:pStyle w:val="ad"/>
        <w:jc w:val="center"/>
      </w:pPr>
      <w:r>
        <w:t>Abbildung 1.14 Schritt 2, PCLVisualizer</w:t>
      </w:r>
    </w:p>
    <w:p w14:paraId="644D2CB4" w14:textId="77777777" w:rsidR="002D3268" w:rsidRDefault="002D3268" w:rsidP="00913F46">
      <w:r w:rsidRPr="008D477C">
        <w:rPr>
          <w:b/>
        </w:rPr>
        <w:t>Schritt 3:</w:t>
      </w:r>
      <w:r w:rsidR="006D0799">
        <w:t xml:space="preserve"> </w:t>
      </w:r>
      <w:r w:rsidR="00E678C2">
        <w:t>Aktivi</w:t>
      </w:r>
      <w:r w:rsidR="00E17F7C">
        <w:t>e</w:t>
      </w:r>
      <w:r w:rsidR="00E678C2">
        <w:t xml:space="preserve">ren Sie das Fenster </w:t>
      </w:r>
      <w:r w:rsidR="00DF5ADE">
        <w:t>des</w:t>
      </w:r>
      <w:r w:rsidR="00E678C2">
        <w:t xml:space="preserve"> PCLVisualizer, also einfach per Klicken auf </w:t>
      </w:r>
      <w:r w:rsidR="004E3FA8">
        <w:t>dem Fenster</w:t>
      </w:r>
      <w:r w:rsidR="006D0799">
        <w:t>.</w:t>
      </w:r>
      <w:r w:rsidR="004E3FA8">
        <w:t xml:space="preserve"> Und </w:t>
      </w:r>
      <w:r w:rsidR="00750A06">
        <w:t>drucken Sie „q“, um die Registrierung zu starten.</w:t>
      </w:r>
      <w:r w:rsidR="00690F20">
        <w:t xml:space="preserve"> Die Testsoftware sollte jetzt alle Quellp</w:t>
      </w:r>
      <w:r w:rsidR="007424F2">
        <w:t>u</w:t>
      </w:r>
      <w:r w:rsidR="00690F20">
        <w:t xml:space="preserve">nktwolken mit </w:t>
      </w:r>
      <w:r w:rsidR="00690F20">
        <w:lastRenderedPageBreak/>
        <w:t>der Zielpunktwolke registrieren</w:t>
      </w:r>
      <w:r w:rsidR="00A13D94">
        <w:t>.</w:t>
      </w:r>
      <w:r w:rsidR="008F28DC">
        <w:t xml:space="preserve"> Die aktuell gearbeiteten Punktwolken werden auf PCLVisualizer dargestellt. </w:t>
      </w:r>
    </w:p>
    <w:p w14:paraId="7FB8ED46" w14:textId="77777777" w:rsidR="00E678C2" w:rsidRDefault="00E678C2" w:rsidP="00913F46"/>
    <w:p w14:paraId="7473883E" w14:textId="4569DF30" w:rsidR="002D3268" w:rsidRDefault="002D3268" w:rsidP="00913F46">
      <w:r w:rsidRPr="008D477C">
        <w:rPr>
          <w:b/>
        </w:rPr>
        <w:t>Schritt 4:</w:t>
      </w:r>
      <w:r w:rsidR="00AA378E">
        <w:t xml:space="preserve"> </w:t>
      </w:r>
      <w:r w:rsidR="00EE1BC8">
        <w:t>Nach de</w:t>
      </w:r>
      <w:r w:rsidR="00D72990">
        <w:t>n</w:t>
      </w:r>
      <w:r w:rsidR="00EE1BC8">
        <w:t xml:space="preserve"> Registrierungen werden alle Testergebnisse auf der Konsole dargestellt</w:t>
      </w:r>
      <w:r w:rsidR="00EE1623">
        <w:t xml:space="preserve"> (</w:t>
      </w:r>
      <w:r w:rsidR="00CF6DD8">
        <w:t>vgl.</w:t>
      </w:r>
      <w:r w:rsidR="00EE1623">
        <w:t xml:space="preserve"> Abbildung 1.15)</w:t>
      </w:r>
      <w:r w:rsidR="00EE1BC8">
        <w:t>.</w:t>
      </w:r>
      <w:r w:rsidR="007424F2">
        <w:t xml:space="preserve"> </w:t>
      </w:r>
      <w:r w:rsidR="00F971B8">
        <w:t>Die Testergebnisse werden also automatisch in ein CSV-Datei</w:t>
      </w:r>
      <w:r w:rsidR="000B7B08">
        <w:t xml:space="preserve"> in dem von Ihnen spezifischen Ordner</w:t>
      </w:r>
      <w:r w:rsidR="00F971B8">
        <w:t xml:space="preserve"> </w:t>
      </w:r>
      <w:r w:rsidR="007C621B">
        <w:t xml:space="preserve">(default: </w:t>
      </w:r>
      <w:r w:rsidR="007C621B" w:rsidRPr="00A80A54">
        <w:rPr>
          <w:rFonts w:ascii="Consolas" w:hAnsi="Consolas"/>
          <w:i/>
        </w:rPr>
        <w:t>tad/</w:t>
      </w:r>
      <w:r w:rsidR="007C621B">
        <w:t xml:space="preserve">) </w:t>
      </w:r>
      <w:r w:rsidR="00F971B8">
        <w:t>abgespeichert, wenn Sie exakte Referenztransformationen nutzen</w:t>
      </w:r>
      <w:r w:rsidR="00D20CE8">
        <w:t xml:space="preserve"> (siehe Absatz 1.6.1)</w:t>
      </w:r>
      <w:r w:rsidR="00F971B8">
        <w:t>.</w:t>
      </w:r>
    </w:p>
    <w:p w14:paraId="0F3EAF6F" w14:textId="77777777" w:rsidR="0033590D" w:rsidRDefault="0033590D" w:rsidP="0033590D">
      <w:pPr>
        <w:keepNext/>
        <w:jc w:val="center"/>
      </w:pPr>
      <w:r>
        <w:rPr>
          <w:noProof/>
        </w:rPr>
        <w:drawing>
          <wp:inline distT="0" distB="0" distL="0" distR="0" wp14:anchorId="338DF95D" wp14:editId="37A9C9DD">
            <wp:extent cx="3240000" cy="1936800"/>
            <wp:effectExtent l="0" t="0" r="0" b="6350"/>
            <wp:docPr id="23" name="图片 23" descr="图片包含 文字&#10;&#10;自动生成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un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40000" cy="1936800"/>
                    </a:xfrm>
                    <a:prstGeom prst="rect">
                      <a:avLst/>
                    </a:prstGeom>
                  </pic:spPr>
                </pic:pic>
              </a:graphicData>
            </a:graphic>
          </wp:inline>
        </w:drawing>
      </w:r>
    </w:p>
    <w:p w14:paraId="72DCE101" w14:textId="77777777" w:rsidR="00EE1BC8" w:rsidRDefault="0033590D" w:rsidP="0033590D">
      <w:pPr>
        <w:pStyle w:val="ad"/>
        <w:jc w:val="center"/>
      </w:pPr>
      <w:r>
        <w:t>Abbildung 1.15 Schritt 4, Testergebnisse auf dem Bildschirm</w:t>
      </w:r>
    </w:p>
    <w:p w14:paraId="1EB0DF99" w14:textId="77777777" w:rsidR="0033590D" w:rsidRDefault="0033590D" w:rsidP="00913F46"/>
    <w:p w14:paraId="027EAA5B" w14:textId="77777777" w:rsidR="00AD56E1" w:rsidRDefault="007F12CA" w:rsidP="00B63AD2">
      <w:r w:rsidRPr="008D477C">
        <w:rPr>
          <w:b/>
        </w:rPr>
        <w:t>Schritt 5:</w:t>
      </w:r>
      <w:r>
        <w:t xml:space="preserve"> </w:t>
      </w:r>
      <w:r w:rsidR="00AE72D4">
        <w:t>Wenn</w:t>
      </w:r>
      <w:r w:rsidR="00024416">
        <w:t xml:space="preserve"> Sie detaillierte Diagramm mit Python-Programm generieren wollen, </w:t>
      </w:r>
      <w:r w:rsidR="00561E8B">
        <w:t>s</w:t>
      </w:r>
      <w:r w:rsidR="00C37727">
        <w:t xml:space="preserve">etzen Sie die Pfade zu den Testergebnisse, wie das in Abschnitt 1.5.2 vorgestellt ist. Dann führen Sie das Python-Skript </w:t>
      </w:r>
      <w:r w:rsidR="00C37727" w:rsidRPr="00BA0FB1">
        <w:rPr>
          <w:rFonts w:ascii="Consolas" w:hAnsi="Consolas"/>
          <w:i/>
        </w:rPr>
        <w:t>run_test_bench.py</w:t>
      </w:r>
      <w:r w:rsidR="00C37727">
        <w:t xml:space="preserve"> durch, alle Diagramme von den Testergebnisse werden in separaten Ordnern generiert</w:t>
      </w:r>
      <w:r w:rsidR="000D275C">
        <w:t xml:space="preserve"> (vgl. Abbildung 1.16)</w:t>
      </w:r>
      <w:r w:rsidR="00C37727">
        <w:t>.</w:t>
      </w:r>
    </w:p>
    <w:p w14:paraId="505A1A42" w14:textId="77777777" w:rsidR="0029756C" w:rsidRDefault="00901655" w:rsidP="0029756C">
      <w:pPr>
        <w:keepNext/>
        <w:jc w:val="center"/>
      </w:pPr>
      <w:r>
        <w:rPr>
          <w:noProof/>
        </w:rPr>
        <w:drawing>
          <wp:inline distT="0" distB="0" distL="0" distR="0" wp14:anchorId="00B869A7" wp14:editId="377C8792">
            <wp:extent cx="4293594" cy="1114077"/>
            <wp:effectExtent l="0" t="0" r="0" b="0"/>
            <wp:docPr id="14" name="图片 14" descr="图片包含 屏幕截图&#10;&#10;自动生成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un6.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40664" cy="1126290"/>
                    </a:xfrm>
                    <a:prstGeom prst="rect">
                      <a:avLst/>
                    </a:prstGeom>
                  </pic:spPr>
                </pic:pic>
              </a:graphicData>
            </a:graphic>
          </wp:inline>
        </w:drawing>
      </w:r>
    </w:p>
    <w:p w14:paraId="2BAE2E79" w14:textId="77777777" w:rsidR="00901655" w:rsidRDefault="0029756C" w:rsidP="0029756C">
      <w:pPr>
        <w:pStyle w:val="ad"/>
        <w:jc w:val="center"/>
      </w:pPr>
      <w:r>
        <w:t>Abbildung 1.16 Python-Skript, Diagramm</w:t>
      </w:r>
      <w:r w:rsidR="003D2B4E">
        <w:t>e</w:t>
      </w:r>
      <w:r>
        <w:t xml:space="preserve"> generieren</w:t>
      </w:r>
    </w:p>
    <w:p w14:paraId="54398FED" w14:textId="77777777" w:rsidR="00180BC8" w:rsidRPr="00180BC8" w:rsidRDefault="00180BC8" w:rsidP="00180BC8"/>
    <w:p w14:paraId="3F536B3D" w14:textId="77777777" w:rsidR="00D42151" w:rsidRDefault="008F3089" w:rsidP="008F3089">
      <w:pPr>
        <w:pStyle w:val="3"/>
      </w:pPr>
      <w:bookmarkStart w:id="38" w:name="_Toc1169633"/>
      <w:r>
        <w:t>Punktwolkengenerator</w:t>
      </w:r>
      <w:r w:rsidR="0090775B">
        <w:t xml:space="preserve"> (optional)</w:t>
      </w:r>
      <w:bookmarkEnd w:id="38"/>
    </w:p>
    <w:p w14:paraId="7E45CB76" w14:textId="77777777" w:rsidR="00180BC8" w:rsidRDefault="00180BC8" w:rsidP="00180BC8">
      <w:r>
        <w:t>Wenn Sie der in die Seminararbeit</w:t>
      </w:r>
      <w:r w:rsidR="002F0666">
        <w:t xml:space="preserve"> (Absatz 3.2)</w:t>
      </w:r>
      <w:r>
        <w:t xml:space="preserve"> vorgestellte Punktwolkengenerator benutzen wollen</w:t>
      </w:r>
      <w:r w:rsidR="008B7695">
        <w:t>, befolgen Sie folgende Schritte:</w:t>
      </w:r>
    </w:p>
    <w:p w14:paraId="569B78EF" w14:textId="77777777" w:rsidR="008B7695" w:rsidRDefault="007071A8" w:rsidP="00180BC8">
      <w:r w:rsidRPr="004158C6">
        <w:rPr>
          <w:b/>
        </w:rPr>
        <w:t>Schritt 1:</w:t>
      </w:r>
      <w:r>
        <w:t xml:space="preserve"> Wie beim Testablauf von Testbench, führen Sie </w:t>
      </w:r>
      <w:r w:rsidR="00447B90">
        <w:t>die ausführbare Datei</w:t>
      </w:r>
      <w:r>
        <w:t xml:space="preserve"> </w:t>
      </w:r>
      <w:r w:rsidRPr="006F6355">
        <w:rPr>
          <w:rFonts w:ascii="Consolas" w:hAnsi="Consolas"/>
          <w:i/>
        </w:rPr>
        <w:t>pcl_test_bench.exe</w:t>
      </w:r>
      <w:r>
        <w:t xml:space="preserve"> i</w:t>
      </w:r>
      <w:r w:rsidR="00906647">
        <w:t>m</w:t>
      </w:r>
      <w:r>
        <w:t xml:space="preserve"> </w:t>
      </w:r>
      <w:r w:rsidRPr="006F6355">
        <w:rPr>
          <w:rFonts w:ascii="Consolas" w:hAnsi="Consolas"/>
          <w:i/>
        </w:rPr>
        <w:t>bin/</w:t>
      </w:r>
      <w:r>
        <w:t xml:space="preserve"> Ordner </w:t>
      </w:r>
      <w:r w:rsidR="00906647">
        <w:t>durch</w:t>
      </w:r>
      <w:r w:rsidR="00347B08">
        <w:t>, und geben</w:t>
      </w:r>
      <w:r w:rsidR="00890619">
        <w:t xml:space="preserve"> Sie</w:t>
      </w:r>
      <w:r w:rsidR="00347B08">
        <w:t xml:space="preserve"> „1“ ein (vgl. Abbildung 1.17).</w:t>
      </w:r>
    </w:p>
    <w:p w14:paraId="257B4776" w14:textId="77777777" w:rsidR="00C47A2D" w:rsidRDefault="004158C6" w:rsidP="00C47A2D">
      <w:pPr>
        <w:keepNext/>
        <w:jc w:val="center"/>
      </w:pPr>
      <w:r>
        <w:rPr>
          <w:noProof/>
        </w:rPr>
        <w:drawing>
          <wp:inline distT="0" distB="0" distL="0" distR="0" wp14:anchorId="1FF73181" wp14:editId="0418017A">
            <wp:extent cx="3240000" cy="21996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en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40000" cy="2199600"/>
                    </a:xfrm>
                    <a:prstGeom prst="rect">
                      <a:avLst/>
                    </a:prstGeom>
                  </pic:spPr>
                </pic:pic>
              </a:graphicData>
            </a:graphic>
          </wp:inline>
        </w:drawing>
      </w:r>
    </w:p>
    <w:p w14:paraId="05713D28" w14:textId="77777777" w:rsidR="008F3089" w:rsidRDefault="00C47A2D" w:rsidP="003E7DEF">
      <w:pPr>
        <w:pStyle w:val="ad"/>
        <w:jc w:val="center"/>
      </w:pPr>
      <w:r>
        <w:t>Abbildung 1.17 Punktwolkengenerator</w:t>
      </w:r>
    </w:p>
    <w:p w14:paraId="6443DF5A" w14:textId="77777777" w:rsidR="00BA7B4E" w:rsidRDefault="00BA7B4E" w:rsidP="008F3089">
      <w:r w:rsidRPr="00AF7A80">
        <w:rPr>
          <w:b/>
        </w:rPr>
        <w:lastRenderedPageBreak/>
        <w:t>Schritt 2:</w:t>
      </w:r>
      <w:r>
        <w:t xml:space="preserve"> Geben Sie benötige </w:t>
      </w:r>
      <w:r w:rsidR="008475FF">
        <w:t xml:space="preserve">Parameter nach den Hinweisen auf der Konsole </w:t>
      </w:r>
      <w:r w:rsidR="003532E8">
        <w:t>ein. Z.B. Pfad der originalen Punktwolke</w:t>
      </w:r>
      <w:r w:rsidR="005F10B7">
        <w:t xml:space="preserve"> (als Zielpunktwolke)</w:t>
      </w:r>
      <w:r w:rsidR="003532E8">
        <w:t xml:space="preserve">, Pfad </w:t>
      </w:r>
      <w:r w:rsidR="00F32BF6">
        <w:t>des Ordners</w:t>
      </w:r>
      <w:r w:rsidR="003532E8">
        <w:t xml:space="preserve"> zur Speicherung</w:t>
      </w:r>
      <w:r w:rsidR="00617A8B">
        <w:t xml:space="preserve"> der</w:t>
      </w:r>
      <w:r w:rsidR="003532E8">
        <w:t xml:space="preserve"> generierte</w:t>
      </w:r>
      <w:r w:rsidR="00F8275E">
        <w:t>n</w:t>
      </w:r>
      <w:r w:rsidR="003532E8">
        <w:t xml:space="preserve"> PCD-Dateien</w:t>
      </w:r>
      <w:r w:rsidR="00BF33CA">
        <w:t xml:space="preserve"> sowie </w:t>
      </w:r>
      <w:r w:rsidR="00205A18">
        <w:t>der Referenztransformationen</w:t>
      </w:r>
      <w:r w:rsidR="003532E8">
        <w:t xml:space="preserve">, Anzahl der </w:t>
      </w:r>
      <w:r w:rsidR="00F32BF6">
        <w:t xml:space="preserve">zu </w:t>
      </w:r>
      <w:r w:rsidR="004552F7">
        <w:t>erzeugenden</w:t>
      </w:r>
      <w:r w:rsidR="003532E8">
        <w:t xml:space="preserve"> Punktwolken,</w:t>
      </w:r>
      <w:r w:rsidR="00A770E3">
        <w:t xml:space="preserve"> etc.</w:t>
      </w:r>
      <w:r w:rsidR="004838BF">
        <w:t xml:space="preserve"> Nach der Generierung könnte </w:t>
      </w:r>
      <w:r w:rsidR="004153DF">
        <w:t>der</w:t>
      </w:r>
      <w:r w:rsidR="004838BF">
        <w:t xml:space="preserve"> Ausg</w:t>
      </w:r>
      <w:r w:rsidR="00B339C1">
        <w:t>abe</w:t>
      </w:r>
      <w:r w:rsidR="004838BF">
        <w:t>ordner</w:t>
      </w:r>
      <w:r w:rsidR="00702A76">
        <w:t xml:space="preserve"> (hier </w:t>
      </w:r>
      <w:r w:rsidR="00702A76" w:rsidRPr="00A86F2C">
        <w:rPr>
          <w:rFonts w:ascii="Consolas" w:hAnsi="Consolas"/>
          <w:i/>
        </w:rPr>
        <w:t>ted/ref/</w:t>
      </w:r>
      <w:r w:rsidR="00702A76">
        <w:t>)</w:t>
      </w:r>
      <w:r w:rsidR="004838BF">
        <w:t xml:space="preserve"> wie Abbildung 1.18 aussehen.</w:t>
      </w:r>
    </w:p>
    <w:p w14:paraId="1ADC65E6" w14:textId="77777777" w:rsidR="00B339C1" w:rsidRDefault="00FE6E36" w:rsidP="00B339C1">
      <w:pPr>
        <w:keepNext/>
        <w:jc w:val="center"/>
      </w:pPr>
      <w:r>
        <w:rPr>
          <w:noProof/>
        </w:rPr>
        <w:drawing>
          <wp:inline distT="0" distB="0" distL="0" distR="0" wp14:anchorId="5F09B272" wp14:editId="120FB8E0">
            <wp:extent cx="4344923" cy="1479954"/>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en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61380" cy="1485560"/>
                    </a:xfrm>
                    <a:prstGeom prst="rect">
                      <a:avLst/>
                    </a:prstGeom>
                  </pic:spPr>
                </pic:pic>
              </a:graphicData>
            </a:graphic>
          </wp:inline>
        </w:drawing>
      </w:r>
    </w:p>
    <w:p w14:paraId="143DF91B" w14:textId="77777777" w:rsidR="009073E6" w:rsidRDefault="00B339C1" w:rsidP="00B339C1">
      <w:pPr>
        <w:pStyle w:val="ad"/>
        <w:jc w:val="center"/>
      </w:pPr>
      <w:r>
        <w:t>Abbildung 1.18 Ausgabeordner des Punktwolkengenerator</w:t>
      </w:r>
    </w:p>
    <w:p w14:paraId="288A3E67" w14:textId="13E13A7D" w:rsidR="00C47A2D" w:rsidRDefault="00451F6B" w:rsidP="008F3089">
      <w:r>
        <w:t xml:space="preserve">Wobei </w:t>
      </w:r>
      <w:r w:rsidRPr="007F53D3">
        <w:rPr>
          <w:rFonts w:ascii="Consolas" w:hAnsi="Consolas"/>
          <w:i/>
        </w:rPr>
        <w:t xml:space="preserve">info.yaml </w:t>
      </w:r>
      <w:r>
        <w:t>beinhaltet alle Parameter über die</w:t>
      </w:r>
      <w:r w:rsidR="00160DE0">
        <w:t xml:space="preserve"> generierten Punktwolken (z.B. die Pfad zur originalen Punktwolke, Parameter </w:t>
      </w:r>
      <w:r w:rsidR="007F53D3">
        <w:t>für</w:t>
      </w:r>
      <w:r w:rsidR="00160DE0">
        <w:t xml:space="preserve"> </w:t>
      </w:r>
      <w:r w:rsidR="007F53D3">
        <w:t>die</w:t>
      </w:r>
      <w:r w:rsidR="00160DE0">
        <w:t xml:space="preserve"> Rauschen</w:t>
      </w:r>
      <w:r w:rsidR="007124CD">
        <w:t>, sowie die Name</w:t>
      </w:r>
      <w:r w:rsidR="00934E6E">
        <w:t>n</w:t>
      </w:r>
      <w:r w:rsidR="007124CD">
        <w:t xml:space="preserve"> der generierten PCD-Dateien</w:t>
      </w:r>
      <w:r w:rsidR="00160DE0">
        <w:t>)</w:t>
      </w:r>
      <w:r w:rsidR="004D014E">
        <w:t xml:space="preserve">. </w:t>
      </w:r>
      <w:r w:rsidR="00D14D92">
        <w:t xml:space="preserve">Die Datei </w:t>
      </w:r>
      <w:r w:rsidR="00D14D92" w:rsidRPr="007C4EB8">
        <w:rPr>
          <w:rFonts w:ascii="Consolas" w:hAnsi="Consolas"/>
          <w:i/>
        </w:rPr>
        <w:t>ref_trans.yaml</w:t>
      </w:r>
      <w:r w:rsidR="00D14D92">
        <w:t xml:space="preserve"> beinhaltet die exakten Transformationsmatrizen, die in Absatz 1.3.2 vorgestellt </w:t>
      </w:r>
      <w:r w:rsidR="00A80C2C">
        <w:t>sind</w:t>
      </w:r>
      <w:r w:rsidR="00112BFD">
        <w:t>.</w:t>
      </w:r>
    </w:p>
    <w:p w14:paraId="5A88B4BB" w14:textId="77777777" w:rsidR="0079469F" w:rsidRPr="008F3089" w:rsidRDefault="0079469F" w:rsidP="008F3089"/>
    <w:p w14:paraId="498A566E" w14:textId="77777777" w:rsidR="00075B80" w:rsidRPr="008E2850" w:rsidRDefault="00D42151" w:rsidP="004F60C7">
      <w:pPr>
        <w:pStyle w:val="2"/>
        <w:rPr>
          <w:lang w:val="de-DE"/>
        </w:rPr>
      </w:pPr>
      <w:bookmarkStart w:id="39" w:name="_Toc463440203"/>
      <w:bookmarkStart w:id="40" w:name="_Toc1169634"/>
      <w:r w:rsidRPr="00C944FB">
        <w:rPr>
          <w:lang w:val="de-DE"/>
        </w:rPr>
        <w:t>Installation, Portierung und PC-Anforderungen</w:t>
      </w:r>
      <w:bookmarkEnd w:id="39"/>
      <w:bookmarkEnd w:id="40"/>
    </w:p>
    <w:p w14:paraId="5B229466" w14:textId="0C9863AC" w:rsidR="00D42151" w:rsidRPr="00C944FB" w:rsidRDefault="00D42151" w:rsidP="000B45CE">
      <w:pPr>
        <w:pStyle w:val="ad"/>
        <w:tabs>
          <w:tab w:val="clear" w:pos="1418"/>
        </w:tabs>
        <w:ind w:left="1134" w:hanging="1134"/>
      </w:pPr>
      <w:bookmarkStart w:id="41" w:name="_Ref527115283"/>
      <w:r w:rsidRPr="00C944FB">
        <w:t xml:space="preserve">Tabelle </w:t>
      </w:r>
      <w:r w:rsidR="00307433">
        <w:rPr>
          <w:noProof/>
        </w:rPr>
        <w:t>1</w:t>
      </w:r>
      <w:r w:rsidRPr="00C944FB">
        <w:t>.</w:t>
      </w:r>
      <w:r w:rsidR="00C6051D">
        <w:rPr>
          <w:noProof/>
        </w:rPr>
        <w:fldChar w:fldCharType="begin"/>
      </w:r>
      <w:r w:rsidR="00C6051D">
        <w:rPr>
          <w:noProof/>
        </w:rPr>
        <w:instrText xml:space="preserve"> SEQ Tabelle \* ARABIC \s 1 </w:instrText>
      </w:r>
      <w:r w:rsidR="00C6051D">
        <w:rPr>
          <w:noProof/>
        </w:rPr>
        <w:fldChar w:fldCharType="separate"/>
      </w:r>
      <w:r w:rsidR="006E5B15">
        <w:rPr>
          <w:noProof/>
        </w:rPr>
        <w:t>1</w:t>
      </w:r>
      <w:r w:rsidR="00C6051D">
        <w:rPr>
          <w:noProof/>
        </w:rPr>
        <w:fldChar w:fldCharType="end"/>
      </w:r>
      <w:bookmarkEnd w:id="41"/>
      <w:r w:rsidRPr="00C944FB">
        <w:tab/>
        <w:t>Erforderliche PC-Konfigurationen</w:t>
      </w:r>
    </w:p>
    <w:tbl>
      <w:tblPr>
        <w:tblStyle w:val="ac"/>
        <w:tblW w:w="0" w:type="auto"/>
        <w:tblInd w:w="108" w:type="dxa"/>
        <w:tblLook w:val="04A0" w:firstRow="1" w:lastRow="0" w:firstColumn="1" w:lastColumn="0" w:noHBand="0" w:noVBand="1"/>
      </w:tblPr>
      <w:tblGrid>
        <w:gridCol w:w="4393"/>
        <w:gridCol w:w="4396"/>
      </w:tblGrid>
      <w:tr w:rsidR="00D42151" w:rsidRPr="00C944FB" w14:paraId="29ABC83A" w14:textId="77777777" w:rsidTr="00691E59">
        <w:tc>
          <w:tcPr>
            <w:tcW w:w="4393" w:type="dxa"/>
            <w:tcBorders>
              <w:bottom w:val="single" w:sz="4" w:space="0" w:color="auto"/>
            </w:tcBorders>
            <w:shd w:val="clear" w:color="auto" w:fill="C6D9F1" w:themeFill="text2" w:themeFillTint="33"/>
          </w:tcPr>
          <w:p w14:paraId="58A3F01C" w14:textId="77777777" w:rsidR="00D42151" w:rsidRPr="00C944FB" w:rsidRDefault="003819F2" w:rsidP="003819F2">
            <w:pPr>
              <w:rPr>
                <w:b/>
              </w:rPr>
            </w:pPr>
            <w:r w:rsidRPr="00C944FB">
              <w:rPr>
                <w:b/>
              </w:rPr>
              <w:t>f</w:t>
            </w:r>
            <w:r w:rsidR="00D42151" w:rsidRPr="00C944FB">
              <w:rPr>
                <w:b/>
              </w:rPr>
              <w:t>ür Ausführen</w:t>
            </w:r>
            <w:r w:rsidR="00D42151" w:rsidRPr="00C944FB">
              <w:t xml:space="preserve"> </w:t>
            </w:r>
            <w:r w:rsidR="00D42151" w:rsidRPr="00C944FB">
              <w:rPr>
                <w:b/>
              </w:rPr>
              <w:t>(via Installation)</w:t>
            </w:r>
          </w:p>
        </w:tc>
        <w:tc>
          <w:tcPr>
            <w:tcW w:w="4396" w:type="dxa"/>
            <w:tcBorders>
              <w:bottom w:val="single" w:sz="4" w:space="0" w:color="auto"/>
            </w:tcBorders>
            <w:shd w:val="clear" w:color="auto" w:fill="C6D9F1" w:themeFill="text2" w:themeFillTint="33"/>
          </w:tcPr>
          <w:p w14:paraId="243F40F5" w14:textId="77777777" w:rsidR="00D42151" w:rsidRPr="00C944FB" w:rsidRDefault="00006A78" w:rsidP="006E5022">
            <w:pPr>
              <w:rPr>
                <w:b/>
              </w:rPr>
            </w:pPr>
            <w:r w:rsidRPr="00C944FB">
              <w:rPr>
                <w:b/>
              </w:rPr>
              <w:t>f</w:t>
            </w:r>
            <w:r w:rsidR="00D42151" w:rsidRPr="00C944FB">
              <w:rPr>
                <w:b/>
              </w:rPr>
              <w:t>ür Weiterentwicklung (via Portierung)</w:t>
            </w:r>
          </w:p>
        </w:tc>
      </w:tr>
      <w:tr w:rsidR="00691E59" w:rsidRPr="00C944FB" w14:paraId="66716D0A" w14:textId="77777777" w:rsidTr="00691E59">
        <w:tc>
          <w:tcPr>
            <w:tcW w:w="8789" w:type="dxa"/>
            <w:gridSpan w:val="2"/>
            <w:shd w:val="clear" w:color="auto" w:fill="DBE5F1" w:themeFill="accent1" w:themeFillTint="33"/>
          </w:tcPr>
          <w:p w14:paraId="3E2D2F03" w14:textId="77777777" w:rsidR="00691E59" w:rsidRPr="00C944FB" w:rsidRDefault="00691E59" w:rsidP="00A4229D">
            <w:r w:rsidRPr="00C944FB">
              <w:t>Allgemeine Konfiguration</w:t>
            </w:r>
          </w:p>
        </w:tc>
      </w:tr>
      <w:tr w:rsidR="00B07DA4" w:rsidRPr="00C944FB" w14:paraId="63AADEBB" w14:textId="77777777" w:rsidTr="00A4229D">
        <w:tc>
          <w:tcPr>
            <w:tcW w:w="4393" w:type="dxa"/>
          </w:tcPr>
          <w:p w14:paraId="28710881" w14:textId="77777777" w:rsidR="005B7320" w:rsidRPr="00FE439F" w:rsidRDefault="00FE439F" w:rsidP="00A4229D">
            <w:r>
              <w:t xml:space="preserve">CPU: </w:t>
            </w:r>
            <w:r w:rsidRPr="00BA4A00">
              <w:t>1</w:t>
            </w:r>
            <w:r>
              <w:t>.</w:t>
            </w:r>
            <w:r w:rsidRPr="00BA4A00">
              <w:t>8-GHz-Prozessor oder schneller</w:t>
            </w:r>
            <w:r>
              <w:t>.</w:t>
            </w:r>
          </w:p>
        </w:tc>
        <w:tc>
          <w:tcPr>
            <w:tcW w:w="4396" w:type="dxa"/>
          </w:tcPr>
          <w:p w14:paraId="135FF79C" w14:textId="77777777" w:rsidR="00BA4A00" w:rsidRPr="00C944FB" w:rsidRDefault="00BA4A00" w:rsidP="00A4229D">
            <w:r>
              <w:t>CPU:</w:t>
            </w:r>
            <w:r w:rsidR="00BC3F43">
              <w:t xml:space="preserve"> </w:t>
            </w:r>
            <w:r w:rsidRPr="00BA4A00">
              <w:t>1</w:t>
            </w:r>
            <w:r w:rsidR="00BD0BDB">
              <w:t>.</w:t>
            </w:r>
            <w:r w:rsidRPr="00BA4A00">
              <w:t>8-GHz-Prozessor oder schneller</w:t>
            </w:r>
            <w:r w:rsidR="0090294C">
              <w:t>.</w:t>
            </w:r>
          </w:p>
        </w:tc>
      </w:tr>
      <w:tr w:rsidR="00BC3F43" w:rsidRPr="00C944FB" w14:paraId="6CAC2184" w14:textId="77777777" w:rsidTr="00A4229D">
        <w:tc>
          <w:tcPr>
            <w:tcW w:w="4393" w:type="dxa"/>
          </w:tcPr>
          <w:p w14:paraId="2D2F9B94" w14:textId="77777777" w:rsidR="00BC3F43" w:rsidRPr="00BC3F43" w:rsidRDefault="004F5BD7" w:rsidP="00A4229D">
            <w:r>
              <w:t xml:space="preserve">RAM: </w:t>
            </w:r>
            <w:r w:rsidRPr="00BA4A00">
              <w:t>2 GB RAM; 4 GB RAM empfohlen</w:t>
            </w:r>
            <w:r>
              <w:t>.</w:t>
            </w:r>
          </w:p>
        </w:tc>
        <w:tc>
          <w:tcPr>
            <w:tcW w:w="4396" w:type="dxa"/>
          </w:tcPr>
          <w:p w14:paraId="167048F8" w14:textId="77777777" w:rsidR="00BC3F43" w:rsidRDefault="00BC3F43" w:rsidP="00A4229D">
            <w:r>
              <w:t xml:space="preserve">RAM: </w:t>
            </w:r>
            <w:r w:rsidRPr="00BA4A00">
              <w:t>2 GB RAM; 4 GB RAM empfohlen</w:t>
            </w:r>
            <w:r>
              <w:t>.</w:t>
            </w:r>
          </w:p>
        </w:tc>
      </w:tr>
      <w:tr w:rsidR="00B07DA4" w:rsidRPr="00C944FB" w14:paraId="176D22F5" w14:textId="77777777" w:rsidTr="00A4229D">
        <w:tc>
          <w:tcPr>
            <w:tcW w:w="4393" w:type="dxa"/>
          </w:tcPr>
          <w:p w14:paraId="228EB379" w14:textId="77777777" w:rsidR="00B07DA4" w:rsidRPr="00C944FB" w:rsidRDefault="00A15955" w:rsidP="00A4229D">
            <w:r w:rsidRPr="00C944FB">
              <w:t>Windows 7, 8.1, 10, 64bit</w:t>
            </w:r>
          </w:p>
        </w:tc>
        <w:tc>
          <w:tcPr>
            <w:tcW w:w="4396" w:type="dxa"/>
          </w:tcPr>
          <w:p w14:paraId="5787FFCC" w14:textId="77777777" w:rsidR="00B07DA4" w:rsidRPr="00C944FB" w:rsidRDefault="00B07DA4" w:rsidP="00A4229D">
            <w:r w:rsidRPr="00C944FB">
              <w:t>Windows 7, 8.1, 10, 64bit</w:t>
            </w:r>
          </w:p>
        </w:tc>
      </w:tr>
      <w:tr w:rsidR="00691E59" w:rsidRPr="00C944FB" w14:paraId="283C217A" w14:textId="77777777" w:rsidTr="00A4229D">
        <w:tc>
          <w:tcPr>
            <w:tcW w:w="8789" w:type="dxa"/>
            <w:gridSpan w:val="2"/>
            <w:shd w:val="clear" w:color="auto" w:fill="DBE5F1" w:themeFill="accent1" w:themeFillTint="33"/>
          </w:tcPr>
          <w:p w14:paraId="50E2CF6B" w14:textId="77777777" w:rsidR="00691E59" w:rsidRPr="00C944FB" w:rsidRDefault="00691E59" w:rsidP="00691E59">
            <w:r w:rsidRPr="00C944FB">
              <w:t>Spezielle aufgabenrelevante Konfiguration</w:t>
            </w:r>
          </w:p>
        </w:tc>
      </w:tr>
      <w:tr w:rsidR="00B07DA4" w:rsidRPr="006E5B15" w14:paraId="031F07FE" w14:textId="77777777" w:rsidTr="00A4229D">
        <w:tc>
          <w:tcPr>
            <w:tcW w:w="4393" w:type="dxa"/>
          </w:tcPr>
          <w:p w14:paraId="25DD047D" w14:textId="77777777" w:rsidR="00B07DA4" w:rsidRPr="00C944FB" w:rsidRDefault="00271919" w:rsidP="00A4229D">
            <w:r>
              <w:t xml:space="preserve">Python </w:t>
            </w:r>
            <w:r w:rsidR="00760F20">
              <w:t>3.7 mit</w:t>
            </w:r>
            <w:r w:rsidR="00986485">
              <w:t xml:space="preserve"> </w:t>
            </w:r>
            <w:r w:rsidR="00986485" w:rsidRPr="00B15F2C">
              <w:rPr>
                <w:i/>
              </w:rPr>
              <w:t>numpy</w:t>
            </w:r>
            <w:r w:rsidR="00986485">
              <w:t xml:space="preserve"> und </w:t>
            </w:r>
            <w:r w:rsidR="00986485" w:rsidRPr="00B15F2C">
              <w:rPr>
                <w:i/>
              </w:rPr>
              <w:t>matplotlib</w:t>
            </w:r>
            <w:r w:rsidR="00986485">
              <w:t xml:space="preserve"> </w:t>
            </w:r>
            <w:r>
              <w:t>(optional)</w:t>
            </w:r>
          </w:p>
        </w:tc>
        <w:tc>
          <w:tcPr>
            <w:tcW w:w="4396" w:type="dxa"/>
          </w:tcPr>
          <w:p w14:paraId="2B01E79C" w14:textId="33A2FCE9" w:rsidR="00B07DA4" w:rsidRPr="006E5B15" w:rsidRDefault="009A28FD" w:rsidP="00A4229D">
            <w:pPr>
              <w:rPr>
                <w:lang w:val="en-US" w:eastAsia="zh-CN"/>
              </w:rPr>
            </w:pPr>
            <w:r w:rsidRPr="006E5B15">
              <w:rPr>
                <w:lang w:val="en-US"/>
              </w:rPr>
              <w:t xml:space="preserve">Microsoft Visual Studio </w:t>
            </w:r>
            <w:r w:rsidR="00D877C7" w:rsidRPr="006E5B15">
              <w:rPr>
                <w:lang w:val="en-US"/>
              </w:rPr>
              <w:t>Community</w:t>
            </w:r>
            <w:r w:rsidRPr="006E5B15">
              <w:rPr>
                <w:lang w:val="en-US"/>
              </w:rPr>
              <w:t xml:space="preserve"> 201</w:t>
            </w:r>
            <w:r w:rsidR="00D877C7" w:rsidRPr="006E5B15">
              <w:rPr>
                <w:lang w:val="en-US"/>
              </w:rPr>
              <w:t>7</w:t>
            </w:r>
            <w:r w:rsidR="006A58BA" w:rsidRPr="006E5B15">
              <w:rPr>
                <w:lang w:val="en-US"/>
              </w:rPr>
              <w:t xml:space="preserve"> </w:t>
            </w:r>
            <w:r w:rsidR="006A58BA" w:rsidRPr="006E5B15">
              <w:rPr>
                <w:rFonts w:hint="eastAsia"/>
                <w:lang w:val="en-US" w:eastAsia="zh-CN"/>
              </w:rPr>
              <w:t>(</w:t>
            </w:r>
            <w:r w:rsidR="006A58BA" w:rsidRPr="006E5B15">
              <w:rPr>
                <w:lang w:val="en-US" w:eastAsia="zh-CN"/>
              </w:rPr>
              <w:t>C++)</w:t>
            </w:r>
          </w:p>
        </w:tc>
      </w:tr>
    </w:tbl>
    <w:p w14:paraId="58825737" w14:textId="77777777" w:rsidR="00D42151" w:rsidRPr="006E5B15" w:rsidRDefault="00D42151" w:rsidP="00D42151">
      <w:pPr>
        <w:rPr>
          <w:lang w:val="en-US"/>
        </w:rPr>
      </w:pPr>
    </w:p>
    <w:p w14:paraId="1B58BED0" w14:textId="77777777" w:rsidR="00921968" w:rsidRDefault="00D42151" w:rsidP="00075B80">
      <w:pPr>
        <w:pStyle w:val="3"/>
      </w:pPr>
      <w:bookmarkStart w:id="42" w:name="_Ref433295907"/>
      <w:bookmarkStart w:id="43" w:name="_Toc463440204"/>
      <w:bookmarkStart w:id="44" w:name="_Toc1169635"/>
      <w:r w:rsidRPr="00C944FB">
        <w:t>Installationsanleitung für die Testsoftware</w:t>
      </w:r>
      <w:bookmarkEnd w:id="42"/>
      <w:bookmarkEnd w:id="43"/>
      <w:bookmarkEnd w:id="44"/>
    </w:p>
    <w:p w14:paraId="369CF646" w14:textId="669ED77A" w:rsidR="00D42151" w:rsidRDefault="00F62D89" w:rsidP="00D42151">
      <w:r>
        <w:t xml:space="preserve">Zur Installation </w:t>
      </w:r>
      <w:r w:rsidR="00562E8B">
        <w:t>der</w:t>
      </w:r>
      <w:r>
        <w:t xml:space="preserve"> Testsoftware einfach kopieren Sie die Archiv-Datei (Zip-Datei) auf dem Datenträger in Ihren Computer, und dekomprimieren die Zip-Datei</w:t>
      </w:r>
      <w:r w:rsidR="006B0C6B">
        <w:t xml:space="preserve">. Dann können Sie die Testsoftware </w:t>
      </w:r>
      <w:r w:rsidR="008B2BC4">
        <w:t>mit der ausführbaren Datei</w:t>
      </w:r>
      <w:r w:rsidR="006B0C6B">
        <w:t xml:space="preserve"> </w:t>
      </w:r>
      <w:r w:rsidR="006B0C6B" w:rsidRPr="00BF1233">
        <w:rPr>
          <w:rFonts w:ascii="Consolas" w:hAnsi="Consolas"/>
          <w:i/>
        </w:rPr>
        <w:t>pcl_test_bench.exe</w:t>
      </w:r>
      <w:r w:rsidR="00B42E02">
        <w:t xml:space="preserve"> (im </w:t>
      </w:r>
      <w:r w:rsidR="00B42E02" w:rsidRPr="00104395">
        <w:rPr>
          <w:rFonts w:ascii="Consolas" w:hAnsi="Consolas"/>
          <w:i/>
        </w:rPr>
        <w:t>bin/</w:t>
      </w:r>
      <w:r w:rsidR="00B42E02">
        <w:t xml:space="preserve"> Ordner)</w:t>
      </w:r>
      <w:r w:rsidR="006B0C6B">
        <w:t xml:space="preserve"> starten.</w:t>
      </w:r>
    </w:p>
    <w:p w14:paraId="2D6B52E9" w14:textId="77777777" w:rsidR="00F818B2" w:rsidRDefault="00F818B2" w:rsidP="00D42151"/>
    <w:p w14:paraId="3EA0A48F" w14:textId="77777777" w:rsidR="00C711EF" w:rsidRDefault="00C711EF" w:rsidP="00C711EF">
      <w:pPr>
        <w:pStyle w:val="3"/>
      </w:pPr>
      <w:bookmarkStart w:id="45" w:name="_Toc1169636"/>
      <w:r>
        <w:t>Installation von Python3</w:t>
      </w:r>
      <w:r w:rsidR="00163256">
        <w:t>.7</w:t>
      </w:r>
      <w:r w:rsidR="00DA4B1C">
        <w:t xml:space="preserve"> </w:t>
      </w:r>
      <w:r w:rsidR="00E25BD3">
        <w:t>(optional)</w:t>
      </w:r>
      <w:bookmarkEnd w:id="45"/>
    </w:p>
    <w:p w14:paraId="33D5E694" w14:textId="2C93EA6C" w:rsidR="00C711EF" w:rsidRDefault="00A03FC5" w:rsidP="00C711EF">
      <w:r>
        <w:t>Laden</w:t>
      </w:r>
      <w:r w:rsidR="00492F7E">
        <w:t xml:space="preserve"> Sie Python 3.7 mit dieser Seite: </w:t>
      </w:r>
      <w:hyperlink r:id="rId28" w:history="1">
        <w:r w:rsidR="008D1ACE" w:rsidRPr="00973513">
          <w:rPr>
            <w:rStyle w:val="a4"/>
            <w:rFonts w:ascii="Open Sans" w:hAnsi="Open Sans"/>
            <w:sz w:val="18"/>
          </w:rPr>
          <w:t>https://www.python.org/downloads/</w:t>
        </w:r>
      </w:hyperlink>
      <w:r>
        <w:rPr>
          <w:rStyle w:val="a4"/>
          <w:rFonts w:ascii="Open Sans" w:hAnsi="Open Sans"/>
          <w:sz w:val="18"/>
        </w:rPr>
        <w:t xml:space="preserve"> </w:t>
      </w:r>
      <w:r w:rsidRPr="00A03FC5">
        <w:rPr>
          <w:rStyle w:val="a4"/>
          <w:rFonts w:ascii="Open Sans" w:hAnsi="Open Sans"/>
          <w:color w:val="000000" w:themeColor="text1"/>
          <w:sz w:val="18"/>
        </w:rPr>
        <w:t>herunter</w:t>
      </w:r>
      <w:r w:rsidR="001867B7">
        <w:rPr>
          <w:rStyle w:val="a4"/>
          <w:rFonts w:ascii="Open Sans" w:hAnsi="Open Sans"/>
          <w:color w:val="000000" w:themeColor="text1"/>
          <w:sz w:val="18"/>
        </w:rPr>
        <w:t>, und installieren</w:t>
      </w:r>
      <w:r w:rsidR="00492F7E">
        <w:t>.</w:t>
      </w:r>
      <w:r w:rsidR="00C356DF">
        <w:t xml:space="preserve"> Bei der Installation machen Sie sicher, dass </w:t>
      </w:r>
      <w:r w:rsidR="0020134E">
        <w:t xml:space="preserve">die </w:t>
      </w:r>
      <w:r w:rsidR="00C356DF">
        <w:t>„pip“</w:t>
      </w:r>
      <w:r w:rsidR="0020134E">
        <w:t xml:space="preserve"> </w:t>
      </w:r>
      <w:r w:rsidR="00C356DF">
        <w:t xml:space="preserve">gewählt </w:t>
      </w:r>
      <w:r w:rsidR="00154331">
        <w:t>wird</w:t>
      </w:r>
      <w:r w:rsidR="001732A3">
        <w:t xml:space="preserve"> (vgl. Abbildung</w:t>
      </w:r>
      <w:r w:rsidR="009320F8">
        <w:t xml:space="preserve"> </w:t>
      </w:r>
      <w:r w:rsidR="001732A3">
        <w:t>1.1</w:t>
      </w:r>
      <w:r w:rsidR="002A3F2E">
        <w:t>9</w:t>
      </w:r>
      <w:r w:rsidR="001732A3">
        <w:t>)</w:t>
      </w:r>
      <w:r w:rsidR="00C356DF">
        <w:t>.</w:t>
      </w:r>
    </w:p>
    <w:p w14:paraId="2FFB936F" w14:textId="77777777" w:rsidR="00C74CB4" w:rsidRDefault="00C74CB4" w:rsidP="00C74CB4">
      <w:pPr>
        <w:keepNext/>
        <w:jc w:val="center"/>
      </w:pPr>
      <w:r>
        <w:rPr>
          <w:noProof/>
        </w:rPr>
        <w:drawing>
          <wp:inline distT="0" distB="0" distL="0" distR="0" wp14:anchorId="00342DB7" wp14:editId="1CD9E665">
            <wp:extent cx="3124337" cy="1911510"/>
            <wp:effectExtent l="0" t="0" r="0" b="0"/>
            <wp:docPr id="26" name="图片 26" descr="图片包含 屏幕截图&#10;&#10;自动生成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nstall_py.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66666" cy="1937408"/>
                    </a:xfrm>
                    <a:prstGeom prst="rect">
                      <a:avLst/>
                    </a:prstGeom>
                  </pic:spPr>
                </pic:pic>
              </a:graphicData>
            </a:graphic>
          </wp:inline>
        </w:drawing>
      </w:r>
    </w:p>
    <w:p w14:paraId="6153D0BB" w14:textId="7879E9C3" w:rsidR="00C74CB4" w:rsidRDefault="00C74CB4" w:rsidP="00C74CB4">
      <w:pPr>
        <w:pStyle w:val="ad"/>
        <w:jc w:val="center"/>
      </w:pPr>
      <w:r>
        <w:t>Abbildung 1.1</w:t>
      </w:r>
      <w:r w:rsidR="002A3F2E">
        <w:t>9</w:t>
      </w:r>
      <w:r>
        <w:t xml:space="preserve"> Python installieren</w:t>
      </w:r>
    </w:p>
    <w:p w14:paraId="677B73BE" w14:textId="77777777" w:rsidR="008D1ACE" w:rsidRDefault="002A6D2C" w:rsidP="00C711EF">
      <w:r>
        <w:lastRenderedPageBreak/>
        <w:t xml:space="preserve">Um </w:t>
      </w:r>
      <w:r w:rsidRPr="007A3430">
        <w:rPr>
          <w:rFonts w:ascii="Consolas" w:hAnsi="Consolas"/>
          <w:i/>
        </w:rPr>
        <w:t>numpy</w:t>
      </w:r>
      <w:r>
        <w:t xml:space="preserve"> und </w:t>
      </w:r>
      <w:r w:rsidRPr="007A3430">
        <w:rPr>
          <w:rFonts w:ascii="Consolas" w:hAnsi="Consolas"/>
          <w:i/>
        </w:rPr>
        <w:t>matplotlib</w:t>
      </w:r>
      <w:r>
        <w:t xml:space="preserve"> zu installieren, </w:t>
      </w:r>
      <w:r w:rsidR="00362D97">
        <w:t xml:space="preserve">öffnen </w:t>
      </w:r>
      <w:r>
        <w:t xml:space="preserve">Sie </w:t>
      </w:r>
      <w:r w:rsidR="00D61BAE">
        <w:t>die Wind</w:t>
      </w:r>
      <w:r w:rsidR="00F946EA">
        <w:t>o</w:t>
      </w:r>
      <w:r w:rsidR="00D61BAE">
        <w:t>ws PowerShell (</w:t>
      </w:r>
      <w:r w:rsidR="00984494">
        <w:t>oder dr</w:t>
      </w:r>
      <w:r w:rsidR="00173035">
        <w:t>ü</w:t>
      </w:r>
      <w:r w:rsidR="00984494">
        <w:t xml:space="preserve">cken </w:t>
      </w:r>
      <w:r w:rsidR="00667AF8">
        <w:t xml:space="preserve">„Win“ </w:t>
      </w:r>
      <w:r w:rsidR="00D61BAE">
        <w:t>+</w:t>
      </w:r>
      <w:r w:rsidR="00667AF8">
        <w:t xml:space="preserve"> „R“ </w:t>
      </w:r>
      <w:r w:rsidR="00D61BAE">
        <w:t xml:space="preserve">dann geben </w:t>
      </w:r>
      <w:r w:rsidR="00D61BAE" w:rsidRPr="007A3430">
        <w:rPr>
          <w:rFonts w:ascii="Consolas" w:hAnsi="Consolas"/>
          <w:i/>
        </w:rPr>
        <w:t>cmd</w:t>
      </w:r>
      <w:r w:rsidR="00D61BAE">
        <w:t xml:space="preserve"> ein und </w:t>
      </w:r>
      <w:r w:rsidR="000463F9">
        <w:t xml:space="preserve">klicken </w:t>
      </w:r>
      <w:r w:rsidR="00632434">
        <w:t>„bestätigen“</w:t>
      </w:r>
      <w:r w:rsidR="00D61BAE">
        <w:t>)</w:t>
      </w:r>
      <w:r w:rsidR="005E5D16">
        <w:t xml:space="preserve">, </w:t>
      </w:r>
      <w:r w:rsidR="00926936">
        <w:t>dann</w:t>
      </w:r>
      <w:r w:rsidR="00D652C7">
        <w:t xml:space="preserve"> geben</w:t>
      </w:r>
      <w:r w:rsidR="005E5D16">
        <w:t xml:space="preserve"> folgende Befehle ein:</w:t>
      </w:r>
    </w:p>
    <w:p w14:paraId="061429C0" w14:textId="77777777" w:rsidR="00AC6AB3" w:rsidRPr="00B44D53" w:rsidRDefault="00AC6AB3" w:rsidP="00C711EF">
      <w:pPr>
        <w:rPr>
          <w:rFonts w:ascii="Consolas" w:hAnsi="Consolas"/>
          <w:lang w:val="en-US"/>
        </w:rPr>
      </w:pPr>
      <w:r w:rsidRPr="00B44D53">
        <w:rPr>
          <w:rFonts w:ascii="Consolas" w:hAnsi="Consolas"/>
          <w:lang w:val="en-US"/>
        </w:rPr>
        <w:t>pip install numpy</w:t>
      </w:r>
    </w:p>
    <w:p w14:paraId="4E92698A" w14:textId="77777777" w:rsidR="00AC6AB3" w:rsidRPr="00B44D53" w:rsidRDefault="00AC6AB3" w:rsidP="00C711EF">
      <w:pPr>
        <w:rPr>
          <w:rFonts w:ascii="Consolas" w:hAnsi="Consolas"/>
          <w:lang w:val="en-US"/>
        </w:rPr>
      </w:pPr>
      <w:r w:rsidRPr="00B44D53">
        <w:rPr>
          <w:rFonts w:ascii="Consolas" w:hAnsi="Consolas"/>
          <w:lang w:val="en-US"/>
        </w:rPr>
        <w:t>pip install matplotlib</w:t>
      </w:r>
    </w:p>
    <w:p w14:paraId="61E7B536" w14:textId="77777777" w:rsidR="00BD395F" w:rsidRPr="00B44D53" w:rsidRDefault="00BD395F" w:rsidP="00C711EF">
      <w:pPr>
        <w:rPr>
          <w:lang w:val="en-US"/>
        </w:rPr>
      </w:pPr>
    </w:p>
    <w:p w14:paraId="111FCFE8" w14:textId="77777777" w:rsidR="003E302C" w:rsidRDefault="00D42151" w:rsidP="003E302C">
      <w:pPr>
        <w:pStyle w:val="3"/>
      </w:pPr>
      <w:bookmarkStart w:id="46" w:name="_Ref433295987"/>
      <w:bookmarkStart w:id="47" w:name="_Toc463440205"/>
      <w:bookmarkStart w:id="48" w:name="_Toc1169637"/>
      <w:r w:rsidRPr="00C944FB">
        <w:t>Portierungsanleitung für die Testsoftware</w:t>
      </w:r>
      <w:bookmarkEnd w:id="5"/>
      <w:bookmarkEnd w:id="46"/>
      <w:bookmarkEnd w:id="47"/>
      <w:bookmarkEnd w:id="48"/>
    </w:p>
    <w:p w14:paraId="0C77B15B" w14:textId="315E55F0" w:rsidR="00DC5629" w:rsidRDefault="00923662" w:rsidP="00516716">
      <w:r>
        <w:t xml:space="preserve">Zur </w:t>
      </w:r>
      <w:r w:rsidR="000A2E23">
        <w:t>weiteren Ent</w:t>
      </w:r>
      <w:r w:rsidR="005F3CD4">
        <w:t xml:space="preserve">wicklung </w:t>
      </w:r>
      <w:r w:rsidR="00DC5629">
        <w:t xml:space="preserve">müssen Sie die </w:t>
      </w:r>
      <w:r w:rsidR="00AA6D75">
        <w:t>PCL-1.8.1 (</w:t>
      </w:r>
      <w:r w:rsidR="00472722">
        <w:t>vielleicht</w:t>
      </w:r>
      <w:r w:rsidR="00AA6D75">
        <w:t xml:space="preserve"> höher</w:t>
      </w:r>
      <w:r w:rsidR="00EE76A4">
        <w:t>e Version</w:t>
      </w:r>
      <w:r w:rsidR="00472722">
        <w:t xml:space="preserve"> kann auch funktionieren</w:t>
      </w:r>
      <w:r w:rsidR="00AA6D75">
        <w:t>)</w:t>
      </w:r>
      <w:r w:rsidR="00691DAA">
        <w:t xml:space="preserve"> in Ihren Computer </w:t>
      </w:r>
      <w:r w:rsidR="00110BA9">
        <w:t>installieren</w:t>
      </w:r>
      <w:r w:rsidR="00691DAA">
        <w:t>.</w:t>
      </w:r>
      <w:r w:rsidR="00A41E6C">
        <w:t xml:space="preserve"> </w:t>
      </w:r>
      <w:r w:rsidR="003D613D">
        <w:t xml:space="preserve">Sie können die vorkompilierte Version von der PCL-Bibliothek auf dieser Seite </w:t>
      </w:r>
      <w:r w:rsidR="00250E26">
        <w:t>herunterladen:</w:t>
      </w:r>
      <w:r w:rsidR="003D613D">
        <w:t xml:space="preserve"> </w:t>
      </w:r>
      <w:hyperlink r:id="rId30" w:history="1">
        <w:r w:rsidR="003B2839" w:rsidRPr="00852598">
          <w:rPr>
            <w:rStyle w:val="a4"/>
            <w:rFonts w:ascii="Open Sans" w:hAnsi="Open Sans"/>
            <w:sz w:val="18"/>
          </w:rPr>
          <w:t>https://github.com/PointCloudLibrary/pcl/releases</w:t>
        </w:r>
      </w:hyperlink>
      <w:r w:rsidR="003D613D">
        <w:t>.</w:t>
      </w:r>
      <w:r w:rsidR="003B2839">
        <w:t xml:space="preserve"> </w:t>
      </w:r>
      <w:r w:rsidR="00C74240">
        <w:t>Zu den detaillierten Einstellungen</w:t>
      </w:r>
      <w:r w:rsidR="006E706F">
        <w:t xml:space="preserve"> für die Installation der PCL-Bibliothek lesen Sie Absatz 1-2 der Anleitung (</w:t>
      </w:r>
      <w:r w:rsidR="006E706F" w:rsidRPr="00743343">
        <w:rPr>
          <w:rFonts w:ascii="Consolas" w:hAnsi="Consolas"/>
          <w:i/>
        </w:rPr>
        <w:t>setup.html</w:t>
      </w:r>
      <w:r w:rsidR="006E706F">
        <w:t xml:space="preserve">) im Ordner </w:t>
      </w:r>
      <w:r w:rsidR="006E706F" w:rsidRPr="00743343">
        <w:rPr>
          <w:rFonts w:ascii="Consolas" w:hAnsi="Consolas"/>
          <w:i/>
        </w:rPr>
        <w:t>doc/</w:t>
      </w:r>
      <w:r w:rsidR="006E706F">
        <w:t xml:space="preserve"> durch.</w:t>
      </w:r>
    </w:p>
    <w:p w14:paraId="66DB9AC4" w14:textId="77777777" w:rsidR="0016219F" w:rsidRDefault="0016219F" w:rsidP="0016219F">
      <w:pPr>
        <w:keepNext/>
        <w:jc w:val="center"/>
      </w:pPr>
      <w:r>
        <w:rPr>
          <w:noProof/>
        </w:rPr>
        <w:drawing>
          <wp:inline distT="0" distB="0" distL="0" distR="0" wp14:anchorId="2C953771" wp14:editId="737CA7DD">
            <wp:extent cx="3216797" cy="2004312"/>
            <wp:effectExtent l="0" t="0" r="3175" b="0"/>
            <wp:docPr id="18" name="图片 18" descr="图片包含 屏幕截图&#10;&#10;自动生成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uild1.PNG"/>
                    <pic:cNvPicPr/>
                  </pic:nvPicPr>
                  <pic:blipFill>
                    <a:blip r:embed="rId31">
                      <a:extLst>
                        <a:ext uri="{28A0092B-C50C-407E-A947-70E740481C1C}">
                          <a14:useLocalDpi xmlns:a14="http://schemas.microsoft.com/office/drawing/2010/main" val="0"/>
                        </a:ext>
                      </a:extLst>
                    </a:blip>
                    <a:stretch>
                      <a:fillRect/>
                    </a:stretch>
                  </pic:blipFill>
                  <pic:spPr>
                    <a:xfrm>
                      <a:off x="0" y="0"/>
                      <a:ext cx="3243954" cy="2021233"/>
                    </a:xfrm>
                    <a:prstGeom prst="rect">
                      <a:avLst/>
                    </a:prstGeom>
                  </pic:spPr>
                </pic:pic>
              </a:graphicData>
            </a:graphic>
          </wp:inline>
        </w:drawing>
      </w:r>
    </w:p>
    <w:p w14:paraId="11CD3F93" w14:textId="1DCBEAD4" w:rsidR="00110BA9" w:rsidRDefault="0016219F" w:rsidP="0016219F">
      <w:pPr>
        <w:pStyle w:val="ad"/>
        <w:jc w:val="center"/>
      </w:pPr>
      <w:r>
        <w:t>Abbildung 1.</w:t>
      </w:r>
      <w:r w:rsidR="00726628">
        <w:t>20</w:t>
      </w:r>
      <w:r>
        <w:t xml:space="preserve"> Build</w:t>
      </w:r>
      <w:r w:rsidR="00437855">
        <w:t xml:space="preserve"> Projekt</w:t>
      </w:r>
    </w:p>
    <w:p w14:paraId="0A0CB33C" w14:textId="0AEC12A7" w:rsidR="00516716" w:rsidRDefault="00797E3C" w:rsidP="00516716">
      <w:r>
        <w:t>Nach der Insta</w:t>
      </w:r>
      <w:r w:rsidR="00864B33">
        <w:t>llation</w:t>
      </w:r>
      <w:r w:rsidR="00CD2771">
        <w:t xml:space="preserve"> </w:t>
      </w:r>
      <w:r w:rsidR="00BD1431">
        <w:t>öffnen</w:t>
      </w:r>
      <w:r w:rsidR="00C2625A">
        <w:t xml:space="preserve"> Sie die </w:t>
      </w:r>
      <w:r w:rsidR="004420B3">
        <w:t>vorhanden</w:t>
      </w:r>
      <w:r w:rsidR="00C513CF">
        <w:t>e</w:t>
      </w:r>
      <w:r w:rsidR="00C2625A">
        <w:t xml:space="preserve"> „Solution“</w:t>
      </w:r>
      <w:r w:rsidR="00F3502D">
        <w:t xml:space="preserve"> (</w:t>
      </w:r>
      <w:r w:rsidR="00F3502D" w:rsidRPr="00355821">
        <w:rPr>
          <w:rFonts w:ascii="Consolas" w:hAnsi="Consolas"/>
          <w:i/>
        </w:rPr>
        <w:t>pcl_test_bench.sln</w:t>
      </w:r>
      <w:r w:rsidR="00F3502D">
        <w:t>)</w:t>
      </w:r>
      <w:r w:rsidR="005E1AE3">
        <w:t>, klicken mit der rechten Maustaste auf dem Projekt (vgl. Abbildung 1.</w:t>
      </w:r>
      <w:r w:rsidR="00726628">
        <w:t>20</w:t>
      </w:r>
      <w:r w:rsidR="005E1AE3">
        <w:t>)</w:t>
      </w:r>
      <w:r w:rsidR="00C2625A">
        <w:t>.</w:t>
      </w:r>
      <w:r w:rsidR="00D70142">
        <w:t xml:space="preserve"> Falls die „Solution“ nicht funktionier</w:t>
      </w:r>
      <w:r w:rsidR="00CD0723">
        <w:t>en kann</w:t>
      </w:r>
      <w:r w:rsidR="00D70142">
        <w:t>, könn</w:t>
      </w:r>
      <w:r w:rsidR="00E5018A">
        <w:t>en</w:t>
      </w:r>
      <w:r w:rsidR="00D70142">
        <w:t xml:space="preserve"> Sie</w:t>
      </w:r>
      <w:r w:rsidR="003B5B97">
        <w:t xml:space="preserve"> die </w:t>
      </w:r>
      <w:r w:rsidR="00D70142" w:rsidRPr="007629D6">
        <w:rPr>
          <w:rFonts w:ascii="Consolas" w:hAnsi="Consolas"/>
          <w:i/>
        </w:rPr>
        <w:t>setup.htm</w:t>
      </w:r>
      <w:r w:rsidR="003B5B97" w:rsidRPr="007629D6">
        <w:rPr>
          <w:rFonts w:ascii="Consolas" w:hAnsi="Consolas"/>
          <w:i/>
        </w:rPr>
        <w:t>l</w:t>
      </w:r>
      <w:r w:rsidR="003B5B97">
        <w:t xml:space="preserve"> </w:t>
      </w:r>
      <w:r w:rsidR="00261CF3">
        <w:t>weiterlesen</w:t>
      </w:r>
      <w:r w:rsidR="0051400A">
        <w:t xml:space="preserve">, und erstellen Sie selbst </w:t>
      </w:r>
      <w:r w:rsidR="00871637">
        <w:t>I</w:t>
      </w:r>
      <w:r w:rsidR="0051400A">
        <w:t>hre Entwicklungsumgebung</w:t>
      </w:r>
      <w:r w:rsidR="00247D79">
        <w:t xml:space="preserve"> für </w:t>
      </w:r>
      <w:r w:rsidR="00101974">
        <w:t>die</w:t>
      </w:r>
      <w:r w:rsidR="00247D79">
        <w:t xml:space="preserve"> PCL-Bibliothek</w:t>
      </w:r>
      <w:r w:rsidR="00D70142">
        <w:t>.</w:t>
      </w:r>
    </w:p>
    <w:bookmarkEnd w:id="2"/>
    <w:bookmarkEnd w:id="6"/>
    <w:p w14:paraId="2444CD8E" w14:textId="77777777" w:rsidR="00A4229D" w:rsidRPr="00C944FB" w:rsidRDefault="00A4229D" w:rsidP="00330618"/>
    <w:p w14:paraId="7E8E825F" w14:textId="77777777" w:rsidR="00A4229D" w:rsidRPr="00C944FB" w:rsidRDefault="00A4229D" w:rsidP="00A4229D">
      <w:pPr>
        <w:pStyle w:val="2"/>
        <w:rPr>
          <w:lang w:val="de-DE"/>
        </w:rPr>
      </w:pPr>
      <w:bookmarkStart w:id="49" w:name="_Toc1169638"/>
      <w:r w:rsidRPr="00C944FB">
        <w:rPr>
          <w:lang w:val="de-DE"/>
        </w:rPr>
        <w:t>Quelle</w:t>
      </w:r>
      <w:r w:rsidR="002B2C54">
        <w:rPr>
          <w:lang w:val="de-DE"/>
        </w:rPr>
        <w:t>n</w:t>
      </w:r>
      <w:bookmarkEnd w:id="49"/>
    </w:p>
    <w:p w14:paraId="3C2C62C9" w14:textId="773D8D0D" w:rsidR="00E853BF" w:rsidRDefault="00A4229D" w:rsidP="00A4229D">
      <w:pPr>
        <w:pStyle w:val="Paragraph"/>
        <w:rPr>
          <w:lang w:val="en-US"/>
        </w:rPr>
      </w:pPr>
      <w:r w:rsidRPr="004E3F81">
        <w:rPr>
          <w:rFonts w:cs="Open Sans"/>
          <w:lang w:val="en-US"/>
        </w:rPr>
        <w:t>[1]</w:t>
      </w:r>
      <w:r w:rsidRPr="004E3F81">
        <w:rPr>
          <w:rFonts w:ascii="Consolas" w:hAnsi="Consolas"/>
          <w:lang w:val="en-US"/>
        </w:rPr>
        <w:t xml:space="preserve"> </w:t>
      </w:r>
      <w:r w:rsidR="00AD0720" w:rsidRPr="004E3F81">
        <w:rPr>
          <w:rFonts w:ascii="Consolas" w:hAnsi="Consolas"/>
          <w:i/>
          <w:lang w:val="en-US"/>
        </w:rPr>
        <w:t>room_scan1.pcd</w:t>
      </w:r>
      <w:r w:rsidR="00AD0720" w:rsidRPr="004E3F81">
        <w:rPr>
          <w:lang w:val="en-US"/>
        </w:rPr>
        <w:t xml:space="preserve"> / </w:t>
      </w:r>
      <w:r w:rsidR="00AD0720" w:rsidRPr="004E3F81">
        <w:rPr>
          <w:rFonts w:ascii="Consolas" w:hAnsi="Consolas"/>
          <w:i/>
          <w:lang w:val="en-US"/>
        </w:rPr>
        <w:t>room_scan2.pcd</w:t>
      </w:r>
      <w:r w:rsidR="00AD0720" w:rsidRPr="004E3F81">
        <w:rPr>
          <w:lang w:val="en-US"/>
        </w:rPr>
        <w:t xml:space="preserve">, </w:t>
      </w:r>
      <w:r w:rsidR="002B2C54" w:rsidRPr="00EA7A9A">
        <w:t xml:space="preserve">abgerufen </w:t>
      </w:r>
      <w:r w:rsidR="002B2C54">
        <w:t xml:space="preserve">am 06.02.2019, </w:t>
      </w:r>
      <w:r w:rsidR="00AD0720" w:rsidRPr="004E3F81">
        <w:rPr>
          <w:lang w:val="en-US"/>
        </w:rPr>
        <w:t xml:space="preserve">online </w:t>
      </w:r>
      <w:hyperlink r:id="rId32" w:history="1">
        <w:r w:rsidR="00802AF9" w:rsidRPr="000361B1">
          <w:rPr>
            <w:rStyle w:val="a4"/>
            <w:rFonts w:ascii="Open Sans" w:hAnsi="Open Sans"/>
            <w:sz w:val="18"/>
            <w:lang w:val="en-US"/>
          </w:rPr>
          <w:t>https://github.com/PointCloudLibrary/data/tree/master</w:t>
        </w:r>
        <w:r w:rsidR="00802AF9" w:rsidRPr="000361B1">
          <w:rPr>
            <w:rStyle w:val="a4"/>
            <w:rFonts w:ascii="Open Sans" w:hAnsi="Open Sans"/>
            <w:sz w:val="18"/>
            <w:lang w:val="en-US" w:eastAsia="zh-CN"/>
          </w:rPr>
          <w:t>/</w:t>
        </w:r>
        <w:r w:rsidR="00802AF9" w:rsidRPr="000361B1">
          <w:rPr>
            <w:rStyle w:val="a4"/>
            <w:rFonts w:ascii="Open Sans" w:hAnsi="Open Sans"/>
            <w:sz w:val="18"/>
            <w:lang w:val="en-US"/>
          </w:rPr>
          <w:t>tutorials</w:t>
        </w:r>
      </w:hyperlink>
    </w:p>
    <w:p w14:paraId="0DD67EA2" w14:textId="4EE43A31" w:rsidR="00E853BF" w:rsidRDefault="00E853BF" w:rsidP="00A4229D">
      <w:pPr>
        <w:pStyle w:val="Paragraph"/>
        <w:rPr>
          <w:color w:val="0000FF"/>
        </w:rPr>
      </w:pPr>
      <w:r w:rsidRPr="00EA7A9A">
        <w:t xml:space="preserve">[2] Eigen 3.3.7, </w:t>
      </w:r>
      <w:r w:rsidRPr="001C63F3">
        <w:rPr>
          <w:rFonts w:ascii="Consolas" w:hAnsi="Consolas"/>
          <w:i/>
        </w:rPr>
        <w:t>class Eigen::</w:t>
      </w:r>
      <w:r w:rsidR="00524531" w:rsidRPr="001C63F3">
        <w:rPr>
          <w:rFonts w:ascii="Consolas" w:hAnsi="Consolas"/>
          <w:i/>
        </w:rPr>
        <w:t>Quaternion</w:t>
      </w:r>
      <w:r w:rsidR="00524531" w:rsidRPr="00EA7A9A">
        <w:t>, abgerufen</w:t>
      </w:r>
      <w:r w:rsidR="00EA7A9A" w:rsidRPr="00EA7A9A">
        <w:t xml:space="preserve"> </w:t>
      </w:r>
      <w:r w:rsidR="00EA7A9A">
        <w:t xml:space="preserve">am </w:t>
      </w:r>
      <w:r w:rsidR="005441AD">
        <w:t>0</w:t>
      </w:r>
      <w:r w:rsidR="00EA7A9A">
        <w:t>6.</w:t>
      </w:r>
      <w:r w:rsidR="005441AD">
        <w:t>0</w:t>
      </w:r>
      <w:r w:rsidR="00EA7A9A">
        <w:t xml:space="preserve">2.2019, online </w:t>
      </w:r>
      <w:hyperlink r:id="rId33" w:anchor="aba694e0bbafcf5554b77cfe8ce69c14a" w:history="1">
        <w:r w:rsidR="00802AF9" w:rsidRPr="000361B1">
          <w:rPr>
            <w:rStyle w:val="a4"/>
            <w:rFonts w:ascii="Open Sans" w:hAnsi="Open Sans"/>
            <w:sz w:val="18"/>
          </w:rPr>
          <w:t>https://eigen.tuxfamily.org/dox/classEigen_1_1Quaternion.html#aba694e0bbafcf5554b77cfe8ce69c14a</w:t>
        </w:r>
      </w:hyperlink>
    </w:p>
    <w:p w14:paraId="48EF6AF3" w14:textId="77777777" w:rsidR="00802AF9" w:rsidRPr="00EA7A9A" w:rsidRDefault="00802AF9" w:rsidP="00A4229D">
      <w:pPr>
        <w:pStyle w:val="Paragraph"/>
      </w:pPr>
    </w:p>
    <w:sectPr w:rsidR="00802AF9" w:rsidRPr="00EA7A9A" w:rsidSect="008D4E90">
      <w:headerReference w:type="even" r:id="rId34"/>
      <w:headerReference w:type="default" r:id="rId35"/>
      <w:footerReference w:type="even" r:id="rId36"/>
      <w:footerReference w:type="default" r:id="rId37"/>
      <w:headerReference w:type="first" r:id="rId38"/>
      <w:pgSz w:w="11906" w:h="16838" w:code="9"/>
      <w:pgMar w:top="1418" w:right="1418" w:bottom="993" w:left="1418" w:header="567" w:footer="267" w:gutter="0"/>
      <w:cols w:space="708" w:equalWidth="0">
        <w:col w:w="8787" w:space="708"/>
      </w:cols>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021256" w14:textId="77777777" w:rsidR="00521521" w:rsidRDefault="00521521">
      <w:pPr>
        <w:spacing w:after="0"/>
      </w:pPr>
      <w:r>
        <w:separator/>
      </w:r>
    </w:p>
  </w:endnote>
  <w:endnote w:type="continuationSeparator" w:id="0">
    <w:p w14:paraId="5956C559" w14:textId="77777777" w:rsidR="00521521" w:rsidRDefault="0052152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
    <w:altName w:val="Times New Roman"/>
    <w:charset w:val="00"/>
    <w:family w:val="auto"/>
    <w:pitch w:val="variable"/>
  </w:font>
  <w:font w:name="Univers 45 Light">
    <w:panose1 w:val="00000000000000000000"/>
    <w:charset w:val="00"/>
    <w:family w:val="modern"/>
    <w:notTrueType/>
    <w:pitch w:val="variable"/>
    <w:sig w:usb0="A000002F" w:usb1="40000048" w:usb2="00000000" w:usb3="00000000" w:csb0="00000111" w:csb1="00000000"/>
  </w:font>
  <w:font w:name="Century Gothic">
    <w:panose1 w:val="020B0502020202020204"/>
    <w:charset w:val="00"/>
    <w:family w:val="swiss"/>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Open Sans">
    <w:panose1 w:val="020B06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Univers 55">
    <w:panose1 w:val="00000000000000000000"/>
    <w:charset w:val="00"/>
    <w:family w:val="modern"/>
    <w:notTrueType/>
    <w:pitch w:val="variable"/>
    <w:sig w:usb0="A000002F" w:usb1="40000048" w:usb2="00000000" w:usb3="00000000" w:csb0="0000011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IN-Bold">
    <w:charset w:val="00"/>
    <w:family w:val="swiss"/>
    <w:pitch w:val="variable"/>
    <w:sig w:usb0="80000027"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Mangal">
    <w:panose1 w:val="00000400000000000000"/>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4720EC" w14:textId="77777777" w:rsidR="00F70035" w:rsidRDefault="00F70035" w:rsidP="008D221F">
    <w:pPr>
      <w:pStyle w:val="a7"/>
      <w:pBdr>
        <w:top w:val="single" w:sz="4" w:space="1" w:color="auto"/>
      </w:pBdr>
      <w:rPr>
        <w:rStyle w:val="a9"/>
      </w:rPr>
    </w:pPr>
    <w:r>
      <w:rPr>
        <w:rStyle w:val="a9"/>
      </w:rPr>
      <w:fldChar w:fldCharType="begin"/>
    </w:r>
    <w:r>
      <w:rPr>
        <w:rStyle w:val="a9"/>
      </w:rPr>
      <w:instrText xml:space="preserve"> PAGE </w:instrText>
    </w:r>
    <w:r>
      <w:rPr>
        <w:rStyle w:val="a9"/>
      </w:rPr>
      <w:fldChar w:fldCharType="separate"/>
    </w:r>
    <w:r>
      <w:rPr>
        <w:rStyle w:val="a9"/>
        <w:noProof/>
      </w:rPr>
      <w:t>4</w:t>
    </w:r>
    <w:r>
      <w:rPr>
        <w:rStyle w:val="a9"/>
      </w:rPr>
      <w:fldChar w:fldCharType="end"/>
    </w:r>
    <w:r>
      <w:rPr>
        <w:rStyle w:val="a9"/>
      </w:rPr>
      <w:t xml:space="preserve"> von </w:t>
    </w:r>
    <w:r>
      <w:rPr>
        <w:rStyle w:val="a9"/>
      </w:rPr>
      <w:fldChar w:fldCharType="begin"/>
    </w:r>
    <w:r>
      <w:rPr>
        <w:rStyle w:val="a9"/>
      </w:rPr>
      <w:instrText xml:space="preserve"> NUMPAGES   \* MERGEFORMAT </w:instrText>
    </w:r>
    <w:r>
      <w:rPr>
        <w:rStyle w:val="a9"/>
      </w:rPr>
      <w:fldChar w:fldCharType="separate"/>
    </w:r>
    <w:r>
      <w:rPr>
        <w:rStyle w:val="a9"/>
        <w:noProof/>
      </w:rPr>
      <w:t>6</w:t>
    </w:r>
    <w:r>
      <w:rPr>
        <w:rStyle w:val="a9"/>
      </w:rPr>
      <w:fldChar w:fldCharType="end"/>
    </w:r>
  </w:p>
  <w:p w14:paraId="20C6B09D" w14:textId="77777777" w:rsidR="00F70035" w:rsidRDefault="00F70035" w:rsidP="008D221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C14AA7" w14:textId="77777777" w:rsidR="00F70035" w:rsidRDefault="00F70035" w:rsidP="008D221F">
    <w:pPr>
      <w:pStyle w:val="a7"/>
      <w:pBdr>
        <w:top w:val="single" w:sz="4" w:space="1" w:color="auto"/>
      </w:pBdr>
      <w:jc w:val="right"/>
    </w:pPr>
    <w:r>
      <w:rPr>
        <w:rStyle w:val="a9"/>
      </w:rPr>
      <w:fldChar w:fldCharType="begin"/>
    </w:r>
    <w:r>
      <w:rPr>
        <w:rStyle w:val="a9"/>
      </w:rPr>
      <w:instrText xml:space="preserve"> PAGE </w:instrText>
    </w:r>
    <w:r>
      <w:rPr>
        <w:rStyle w:val="a9"/>
      </w:rPr>
      <w:fldChar w:fldCharType="separate"/>
    </w:r>
    <w:r>
      <w:rPr>
        <w:rStyle w:val="a9"/>
        <w:noProof/>
      </w:rPr>
      <w:t>5</w:t>
    </w:r>
    <w:r>
      <w:rPr>
        <w:rStyle w:val="a9"/>
      </w:rPr>
      <w:fldChar w:fldCharType="end"/>
    </w:r>
    <w:r>
      <w:rPr>
        <w:rStyle w:val="a9"/>
      </w:rPr>
      <w:t xml:space="preserve"> von </w:t>
    </w:r>
    <w:r>
      <w:rPr>
        <w:rStyle w:val="a9"/>
      </w:rPr>
      <w:fldChar w:fldCharType="begin"/>
    </w:r>
    <w:r>
      <w:rPr>
        <w:rStyle w:val="a9"/>
      </w:rPr>
      <w:instrText xml:space="preserve"> NUMPAGES   \* MERGEFORMAT </w:instrText>
    </w:r>
    <w:r>
      <w:rPr>
        <w:rStyle w:val="a9"/>
      </w:rPr>
      <w:fldChar w:fldCharType="separate"/>
    </w:r>
    <w:r>
      <w:rPr>
        <w:rStyle w:val="a9"/>
        <w:noProof/>
      </w:rPr>
      <w:t>6</w:t>
    </w:r>
    <w:r>
      <w:rPr>
        <w:rStyle w:val="a9"/>
      </w:rPr>
      <w:fldChar w:fldCharType="end"/>
    </w:r>
  </w:p>
  <w:p w14:paraId="33599C2F" w14:textId="77777777" w:rsidR="00F70035" w:rsidRDefault="00F70035" w:rsidP="008D221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CAF961" w14:textId="77777777" w:rsidR="00521521" w:rsidRDefault="00521521">
      <w:pPr>
        <w:spacing w:after="0"/>
      </w:pPr>
      <w:r>
        <w:separator/>
      </w:r>
    </w:p>
  </w:footnote>
  <w:footnote w:type="continuationSeparator" w:id="0">
    <w:p w14:paraId="020A1E69" w14:textId="77777777" w:rsidR="00521521" w:rsidRDefault="0052152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0E60F1" w14:textId="319283D3" w:rsidR="00F70035" w:rsidRDefault="00F70035" w:rsidP="008D221F">
    <w:pPr>
      <w:pStyle w:val="a6"/>
      <w:tabs>
        <w:tab w:val="left" w:pos="664"/>
      </w:tabs>
    </w:pPr>
  </w:p>
  <w:p w14:paraId="0BA9DAFD" w14:textId="7063A620" w:rsidR="00F70035" w:rsidRPr="001A7966" w:rsidRDefault="00ED7AEF" w:rsidP="008D221F">
    <w:pPr>
      <w:pStyle w:val="a6"/>
      <w:pBdr>
        <w:bottom w:val="single" w:sz="4" w:space="1" w:color="auto"/>
      </w:pBdr>
      <w:jc w:val="right"/>
      <w:rPr>
        <w:b/>
      </w:rPr>
    </w:pPr>
    <w:r>
      <w:rPr>
        <w:b/>
      </w:rPr>
      <w:fldChar w:fldCharType="begin"/>
    </w:r>
    <w:r>
      <w:rPr>
        <w:b/>
      </w:rPr>
      <w:instrText xml:space="preserve"> STYLEREF  "</w:instrText>
    </w:r>
    <w:r>
      <w:rPr>
        <w:b/>
      </w:rPr>
      <w:instrText>标题</w:instrText>
    </w:r>
    <w:r>
      <w:rPr>
        <w:b/>
      </w:rPr>
      <w:instrText xml:space="preserve"> 1"  \* MERGEFORMAT </w:instrText>
    </w:r>
    <w:r>
      <w:rPr>
        <w:b/>
      </w:rPr>
      <w:fldChar w:fldCharType="separate"/>
    </w:r>
    <w:r w:rsidR="006E5B15">
      <w:rPr>
        <w:b/>
        <w:noProof/>
      </w:rPr>
      <w:t>Testsoftware</w:t>
    </w:r>
    <w:r>
      <w:rPr>
        <w:b/>
      </w:rPr>
      <w:fldChar w:fldCharType="end"/>
    </w:r>
  </w:p>
  <w:p w14:paraId="0E42E2CC" w14:textId="77777777" w:rsidR="00F70035" w:rsidRDefault="00F70035">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7F9A4A" w14:textId="1245510D" w:rsidR="00F70035" w:rsidRPr="0044575D" w:rsidRDefault="00341F26" w:rsidP="008D221F">
    <w:pPr>
      <w:pStyle w:val="a6"/>
      <w:tabs>
        <w:tab w:val="clear" w:pos="4536"/>
      </w:tabs>
    </w:pPr>
    <w:fldSimple w:instr=" DOCPROPERTY  LV1  \* MERGEFORMAT ">
      <w:r w:rsidR="006E5B15">
        <w:t>Oberseminar Automatisierungstechnik</w:t>
      </w:r>
    </w:fldSimple>
    <w:r w:rsidR="00F70035">
      <w:t xml:space="preserve"> </w:t>
    </w:r>
    <w:r w:rsidR="00F70035" w:rsidRPr="001B23CA">
      <w:tab/>
    </w:r>
    <w:r w:rsidR="00F70035" w:rsidRPr="00C305D2">
      <w:rPr>
        <w:b/>
        <w:szCs w:val="20"/>
      </w:rPr>
      <w:fldChar w:fldCharType="begin"/>
    </w:r>
    <w:r w:rsidR="00F70035" w:rsidRPr="00C305D2">
      <w:rPr>
        <w:b/>
        <w:szCs w:val="20"/>
      </w:rPr>
      <w:instrText xml:space="preserve"> DOCPROPERTY  Title  \* MERGEFORMAT </w:instrText>
    </w:r>
    <w:r w:rsidR="00F70035" w:rsidRPr="00C305D2">
      <w:rPr>
        <w:b/>
        <w:szCs w:val="20"/>
      </w:rPr>
      <w:fldChar w:fldCharType="separate"/>
    </w:r>
    <w:r w:rsidR="006E5B15">
      <w:rPr>
        <w:b/>
        <w:szCs w:val="20"/>
      </w:rPr>
      <w:t>Beschreibung der Testsoftware</w:t>
    </w:r>
    <w:r w:rsidR="00F70035" w:rsidRPr="00C305D2">
      <w:rPr>
        <w:b/>
        <w:szCs w:val="20"/>
      </w:rPr>
      <w:fldChar w:fldCharType="end"/>
    </w:r>
  </w:p>
  <w:p w14:paraId="384EC50D" w14:textId="109A9953" w:rsidR="00F70035" w:rsidRPr="004E3F81" w:rsidRDefault="00F70035" w:rsidP="00E51837">
    <w:pPr>
      <w:pBdr>
        <w:bottom w:val="single" w:sz="4" w:space="1" w:color="auto"/>
      </w:pBdr>
      <w:tabs>
        <w:tab w:val="left" w:pos="2173"/>
        <w:tab w:val="right" w:pos="9072"/>
      </w:tabs>
    </w:pPr>
    <w:r w:rsidRPr="004E3F81">
      <w:t>Zhu, Jinyao; Cao, Bozhi</w:t>
    </w:r>
    <w:r w:rsidRPr="004E3F81">
      <w:tab/>
    </w:r>
    <w:r>
      <w:tab/>
    </w:r>
    <w:r>
      <w:fldChar w:fldCharType="begin"/>
    </w:r>
    <w:r w:rsidRPr="004E3F81">
      <w:instrText xml:space="preserve"> DOCPROPERTY  Semester  \* MERGEFORMAT </w:instrText>
    </w:r>
    <w:r>
      <w:fldChar w:fldCharType="separate"/>
    </w:r>
    <w:r w:rsidR="006E5B15">
      <w:t>Wintersemester 2018/2019</w:t>
    </w:r>
    <w:r>
      <w:fldChar w:fldCharType="end"/>
    </w:r>
  </w:p>
  <w:p w14:paraId="40EA5818" w14:textId="77777777" w:rsidR="00F70035" w:rsidRPr="004E3F81" w:rsidRDefault="00F70035" w:rsidP="008D221F"/>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EEE805" w14:textId="77777777" w:rsidR="00F70035" w:rsidRDefault="00F70035" w:rsidP="008D221F">
    <w:pPr>
      <w:pStyle w:val="a6"/>
    </w:pPr>
    <w:r>
      <w:rPr>
        <w:noProof/>
      </w:rPr>
      <mc:AlternateContent>
        <mc:Choice Requires="wps">
          <w:drawing>
            <wp:anchor distT="0" distB="0" distL="114300" distR="114300" simplePos="0" relativeHeight="251661312" behindDoc="0" locked="0" layoutInCell="1" allowOverlap="1" wp14:anchorId="6972759C" wp14:editId="6716D249">
              <wp:simplePos x="0" y="0"/>
              <wp:positionH relativeFrom="page">
                <wp:posOffset>1080135</wp:posOffset>
              </wp:positionH>
              <wp:positionV relativeFrom="page">
                <wp:posOffset>1260475</wp:posOffset>
              </wp:positionV>
              <wp:extent cx="7429500" cy="179705"/>
              <wp:effectExtent l="0" t="0" r="0" b="10795"/>
              <wp:wrapNone/>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DE7E9B" w14:textId="77777777" w:rsidR="00F70035" w:rsidRPr="00EF373A" w:rsidRDefault="00F70035" w:rsidP="008D221F">
                          <w:pPr>
                            <w:pStyle w:val="querbalken"/>
                          </w:pPr>
                          <w:r w:rsidRPr="00EF373A">
                            <w:t xml:space="preserve">Fakultät Elektrotechnik und Informationstechnik </w:t>
                          </w:r>
                          <w:r w:rsidRPr="00EF373A">
                            <w:rPr>
                              <w:b w:val="0"/>
                            </w:rPr>
                            <w:t xml:space="preserve">   Institut für Automatisierungstechnik</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6972759C" id="_x0000_t202" coordsize="21600,21600" o:spt="202" path="m,l,21600r21600,l21600,xe">
              <v:stroke joinstyle="miter"/>
              <v:path gradientshapeok="t" o:connecttype="rect"/>
            </v:shapetype>
            <v:shape id="Text Box 6" o:spid="_x0000_s1026" type="#_x0000_t202" style="position:absolute;margin-left:85.05pt;margin-top:99.25pt;width:585pt;height:14.1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" filled="f" stroked="f">
              <v:textbox inset="0,0,0,0">
                <w:txbxContent>
                  <w:p w14:paraId="1CDE7E9B" w14:textId="77777777" w:rsidR="00F70035" w:rsidRPr="00EF373A" w:rsidRDefault="00F70035" w:rsidP="008D221F">
                    <w:pPr>
                      <w:pStyle w:val="querbalken"/>
                    </w:pPr>
                    <w:r w:rsidRPr="00EF373A">
                      <w:t xml:space="preserve">Fakultät Elektrotechnik und Informationstechnik </w:t>
                    </w:r>
                    <w:r w:rsidRPr="00EF373A">
                      <w:rPr>
                        <w:b w:val="0"/>
                      </w:rPr>
                      <w:t xml:space="preserve">   Institut für Automatisierungstechnik</w:t>
                    </w:r>
                  </w:p>
                </w:txbxContent>
              </v:textbox>
              <w10:wrap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718E3AF2" wp14:editId="78783C7D">
              <wp:simplePos x="0" y="0"/>
              <wp:positionH relativeFrom="page">
                <wp:posOffset>-180340</wp:posOffset>
              </wp:positionH>
              <wp:positionV relativeFrom="page">
                <wp:posOffset>1256665</wp:posOffset>
              </wp:positionV>
              <wp:extent cx="8343900" cy="179705"/>
              <wp:effectExtent l="10160" t="8890" r="8890" b="11430"/>
              <wp:wrapNone/>
              <wp:docPr id="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43900" cy="179705"/>
                      </a:xfrm>
                      <a:prstGeom prst="rect">
                        <a:avLst/>
                      </a:prstGeom>
                      <a:noFill/>
                      <a:ln w="6350">
                        <a:solidFill>
                          <a:srgbClr val="0B2A51"/>
                        </a:solidFill>
                        <a:miter lim="800000"/>
                        <a:headEnd/>
                        <a:tailEnd/>
                      </a:ln>
                      <a:extLst>
                        <a:ext uri="{909E8E84-426E-40DD-AFC4-6F175D3DCCD1}">
                          <a14:hiddenFill xmlns:a14="http://schemas.microsoft.com/office/drawing/2010/main">
                            <a:solidFill>
                              <a:srgbClr val="636C8E"/>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592502" id="Rectangle 4" o:spid="_x0000_s1026" style="position:absolute;margin-left:-14.2pt;margin-top:98.95pt;width:657pt;height:14.1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" filled="f" fillcolor="#636c8e" strokecolor="#0b2a51" strokeweight=".5pt">
              <w10:wrap anchorx="page" anchory="page"/>
            </v:rect>
          </w:pict>
        </mc:Fallback>
      </mc:AlternateContent>
    </w:r>
    <w:r>
      <w:rPr>
        <w:noProof/>
      </w:rPr>
      <w:drawing>
        <wp:anchor distT="0" distB="0" distL="114300" distR="114300" simplePos="0" relativeHeight="251660288" behindDoc="0" locked="0" layoutInCell="1" allowOverlap="1" wp14:anchorId="37B57AE0" wp14:editId="4837B9C4">
          <wp:simplePos x="0" y="0"/>
          <wp:positionH relativeFrom="page">
            <wp:posOffset>396240</wp:posOffset>
          </wp:positionH>
          <wp:positionV relativeFrom="page">
            <wp:posOffset>482600</wp:posOffset>
          </wp:positionV>
          <wp:extent cx="2052320" cy="595630"/>
          <wp:effectExtent l="0" t="0" r="5080" b="0"/>
          <wp:wrapNone/>
          <wp:docPr id="17" name="Bild 5" descr="logo_bl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_bla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52320" cy="595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47D6A5" w14:textId="77777777" w:rsidR="00F70035" w:rsidRDefault="00F70035" w:rsidP="008D221F"/>
  <w:p w14:paraId="67022EB6" w14:textId="77777777" w:rsidR="00F70035" w:rsidRDefault="00F70035">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328B828"/>
    <w:lvl w:ilvl="0">
      <w:start w:val="1"/>
      <w:numFmt w:val="decimal"/>
      <w:pStyle w:val="FormatvorlageAnpunktNach12pt"/>
      <w:lvlText w:val="%1."/>
      <w:lvlJc w:val="left"/>
      <w:pPr>
        <w:tabs>
          <w:tab w:val="num" w:pos="1492"/>
        </w:tabs>
        <w:ind w:left="1492" w:hanging="360"/>
      </w:pPr>
    </w:lvl>
  </w:abstractNum>
  <w:abstractNum w:abstractNumId="1" w15:restartNumberingAfterBreak="0">
    <w:nsid w:val="FFFFFF89"/>
    <w:multiLevelType w:val="singleLevel"/>
    <w:tmpl w:val="5F9A281A"/>
    <w:lvl w:ilvl="0">
      <w:start w:val="1"/>
      <w:numFmt w:val="bullet"/>
      <w:pStyle w:val="a"/>
      <w:lvlText w:val=""/>
      <w:lvlJc w:val="left"/>
      <w:pPr>
        <w:tabs>
          <w:tab w:val="num" w:pos="360"/>
        </w:tabs>
        <w:ind w:left="360" w:hanging="360"/>
      </w:pPr>
      <w:rPr>
        <w:rFonts w:ascii="Symbol" w:hAnsi="Symbol" w:hint="default"/>
      </w:rPr>
    </w:lvl>
  </w:abstractNum>
  <w:abstractNum w:abstractNumId="2" w15:restartNumberingAfterBreak="0">
    <w:nsid w:val="081958BE"/>
    <w:multiLevelType w:val="hybridMultilevel"/>
    <w:tmpl w:val="65027C8C"/>
    <w:lvl w:ilvl="0" w:tplc="0409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82935E9"/>
    <w:multiLevelType w:val="hybridMultilevel"/>
    <w:tmpl w:val="EEC4572E"/>
    <w:lvl w:ilvl="0" w:tplc="04090003">
      <w:start w:val="1"/>
      <w:numFmt w:val="bullet"/>
      <w:lvlText w:val="o"/>
      <w:lvlJc w:val="left"/>
      <w:pPr>
        <w:ind w:left="1440" w:hanging="360"/>
      </w:pPr>
      <w:rPr>
        <w:rFonts w:ascii="Courier New" w:hAnsi="Courier New" w:cs="Courier New"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4" w15:restartNumberingAfterBreak="0">
    <w:nsid w:val="085561B6"/>
    <w:multiLevelType w:val="hybridMultilevel"/>
    <w:tmpl w:val="7736AF86"/>
    <w:lvl w:ilvl="0" w:tplc="E2F0D2EA">
      <w:start w:val="1"/>
      <w:numFmt w:val="bullet"/>
      <w:pStyle w:val="Anpunkt0p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B422542"/>
    <w:multiLevelType w:val="hybridMultilevel"/>
    <w:tmpl w:val="FBDA9210"/>
    <w:lvl w:ilvl="0" w:tplc="04090003">
      <w:start w:val="1"/>
      <w:numFmt w:val="bullet"/>
      <w:lvlText w:val="o"/>
      <w:lvlJc w:val="left"/>
      <w:pPr>
        <w:ind w:left="1800" w:hanging="360"/>
      </w:pPr>
      <w:rPr>
        <w:rFonts w:ascii="Courier New" w:hAnsi="Courier New" w:cs="Courier New" w:hint="default"/>
      </w:rPr>
    </w:lvl>
    <w:lvl w:ilvl="1" w:tplc="04070003" w:tentative="1">
      <w:start w:val="1"/>
      <w:numFmt w:val="bullet"/>
      <w:lvlText w:val="o"/>
      <w:lvlJc w:val="left"/>
      <w:pPr>
        <w:ind w:left="2520" w:hanging="360"/>
      </w:pPr>
      <w:rPr>
        <w:rFonts w:ascii="Courier New" w:hAnsi="Courier New" w:cs="Courier New" w:hint="default"/>
      </w:rPr>
    </w:lvl>
    <w:lvl w:ilvl="2" w:tplc="04070005" w:tentative="1">
      <w:start w:val="1"/>
      <w:numFmt w:val="bullet"/>
      <w:lvlText w:val=""/>
      <w:lvlJc w:val="left"/>
      <w:pPr>
        <w:ind w:left="3240" w:hanging="360"/>
      </w:pPr>
      <w:rPr>
        <w:rFonts w:ascii="Wingdings" w:hAnsi="Wingdings" w:hint="default"/>
      </w:rPr>
    </w:lvl>
    <w:lvl w:ilvl="3" w:tplc="04070001" w:tentative="1">
      <w:start w:val="1"/>
      <w:numFmt w:val="bullet"/>
      <w:lvlText w:val=""/>
      <w:lvlJc w:val="left"/>
      <w:pPr>
        <w:ind w:left="3960" w:hanging="360"/>
      </w:pPr>
      <w:rPr>
        <w:rFonts w:ascii="Symbol" w:hAnsi="Symbol" w:hint="default"/>
      </w:rPr>
    </w:lvl>
    <w:lvl w:ilvl="4" w:tplc="04070003" w:tentative="1">
      <w:start w:val="1"/>
      <w:numFmt w:val="bullet"/>
      <w:lvlText w:val="o"/>
      <w:lvlJc w:val="left"/>
      <w:pPr>
        <w:ind w:left="4680" w:hanging="360"/>
      </w:pPr>
      <w:rPr>
        <w:rFonts w:ascii="Courier New" w:hAnsi="Courier New" w:cs="Courier New" w:hint="default"/>
      </w:rPr>
    </w:lvl>
    <w:lvl w:ilvl="5" w:tplc="04070005" w:tentative="1">
      <w:start w:val="1"/>
      <w:numFmt w:val="bullet"/>
      <w:lvlText w:val=""/>
      <w:lvlJc w:val="left"/>
      <w:pPr>
        <w:ind w:left="5400" w:hanging="360"/>
      </w:pPr>
      <w:rPr>
        <w:rFonts w:ascii="Wingdings" w:hAnsi="Wingdings" w:hint="default"/>
      </w:rPr>
    </w:lvl>
    <w:lvl w:ilvl="6" w:tplc="04070001" w:tentative="1">
      <w:start w:val="1"/>
      <w:numFmt w:val="bullet"/>
      <w:lvlText w:val=""/>
      <w:lvlJc w:val="left"/>
      <w:pPr>
        <w:ind w:left="6120" w:hanging="360"/>
      </w:pPr>
      <w:rPr>
        <w:rFonts w:ascii="Symbol" w:hAnsi="Symbol" w:hint="default"/>
      </w:rPr>
    </w:lvl>
    <w:lvl w:ilvl="7" w:tplc="04070003" w:tentative="1">
      <w:start w:val="1"/>
      <w:numFmt w:val="bullet"/>
      <w:lvlText w:val="o"/>
      <w:lvlJc w:val="left"/>
      <w:pPr>
        <w:ind w:left="6840" w:hanging="360"/>
      </w:pPr>
      <w:rPr>
        <w:rFonts w:ascii="Courier New" w:hAnsi="Courier New" w:cs="Courier New" w:hint="default"/>
      </w:rPr>
    </w:lvl>
    <w:lvl w:ilvl="8" w:tplc="04070005" w:tentative="1">
      <w:start w:val="1"/>
      <w:numFmt w:val="bullet"/>
      <w:lvlText w:val=""/>
      <w:lvlJc w:val="left"/>
      <w:pPr>
        <w:ind w:left="7560" w:hanging="360"/>
      </w:pPr>
      <w:rPr>
        <w:rFonts w:ascii="Wingdings" w:hAnsi="Wingdings" w:hint="default"/>
      </w:rPr>
    </w:lvl>
  </w:abstractNum>
  <w:abstractNum w:abstractNumId="6" w15:restartNumberingAfterBreak="0">
    <w:nsid w:val="18BE7102"/>
    <w:multiLevelType w:val="hybridMultilevel"/>
    <w:tmpl w:val="1D1AB0E8"/>
    <w:lvl w:ilvl="0" w:tplc="0409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B970859"/>
    <w:multiLevelType w:val="hybridMultilevel"/>
    <w:tmpl w:val="CDA832C6"/>
    <w:lvl w:ilvl="0" w:tplc="04090003">
      <w:start w:val="1"/>
      <w:numFmt w:val="bullet"/>
      <w:lvlText w:val="o"/>
      <w:lvlJc w:val="left"/>
      <w:pPr>
        <w:ind w:left="1440" w:hanging="360"/>
      </w:pPr>
      <w:rPr>
        <w:rFonts w:ascii="Courier New" w:hAnsi="Courier New" w:cs="Courier New"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8" w15:restartNumberingAfterBreak="0">
    <w:nsid w:val="2CFD2C0B"/>
    <w:multiLevelType w:val="hybridMultilevel"/>
    <w:tmpl w:val="D390DBC8"/>
    <w:lvl w:ilvl="0" w:tplc="04090005">
      <w:start w:val="1"/>
      <w:numFmt w:val="bullet"/>
      <w:lvlText w:val=""/>
      <w:lvlJc w:val="left"/>
      <w:pPr>
        <w:ind w:left="1080" w:hanging="360"/>
      </w:pPr>
      <w:rPr>
        <w:rFonts w:ascii="Wingdings" w:hAnsi="Wingdings"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9" w15:restartNumberingAfterBreak="0">
    <w:nsid w:val="31D150E2"/>
    <w:multiLevelType w:val="hybridMultilevel"/>
    <w:tmpl w:val="617C5C28"/>
    <w:lvl w:ilvl="0" w:tplc="04090005">
      <w:start w:val="1"/>
      <w:numFmt w:val="bullet"/>
      <w:lvlText w:val=""/>
      <w:lvlJc w:val="left"/>
      <w:pPr>
        <w:ind w:left="1080" w:hanging="360"/>
      </w:pPr>
      <w:rPr>
        <w:rFonts w:ascii="Wingdings" w:hAnsi="Wingdings"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0" w15:restartNumberingAfterBreak="0">
    <w:nsid w:val="329B3196"/>
    <w:multiLevelType w:val="hybridMultilevel"/>
    <w:tmpl w:val="F81AB0D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34D20960"/>
    <w:multiLevelType w:val="multilevel"/>
    <w:tmpl w:val="B09E4512"/>
    <w:styleLink w:val="WWNum40"/>
    <w:lvl w:ilvl="0">
      <w:numFmt w:val="bullet"/>
      <w:lvlText w:val="-"/>
      <w:lvlJc w:val="left"/>
      <w:rPr>
        <w:rFonts w:ascii="Times New Roman" w:hAnsi="Times New Roman" w:cs="F"/>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2" w15:restartNumberingAfterBreak="0">
    <w:nsid w:val="36E816FA"/>
    <w:multiLevelType w:val="hybridMultilevel"/>
    <w:tmpl w:val="F190C43E"/>
    <w:lvl w:ilvl="0" w:tplc="F8E65298">
      <w:start w:val="1"/>
      <w:numFmt w:val="bullet"/>
      <w:pStyle w:val="Anpunk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A0E6519"/>
    <w:multiLevelType w:val="hybridMultilevel"/>
    <w:tmpl w:val="5366C020"/>
    <w:lvl w:ilvl="0" w:tplc="0409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BED3289"/>
    <w:multiLevelType w:val="hybridMultilevel"/>
    <w:tmpl w:val="CF104CB4"/>
    <w:lvl w:ilvl="0" w:tplc="04090003">
      <w:start w:val="1"/>
      <w:numFmt w:val="bullet"/>
      <w:lvlText w:val="o"/>
      <w:lvlJc w:val="left"/>
      <w:pPr>
        <w:ind w:left="1440" w:hanging="360"/>
      </w:pPr>
      <w:rPr>
        <w:rFonts w:ascii="Courier New" w:hAnsi="Courier New" w:cs="Courier New"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5" w15:restartNumberingAfterBreak="0">
    <w:nsid w:val="3BEE4F95"/>
    <w:multiLevelType w:val="hybridMultilevel"/>
    <w:tmpl w:val="A6720D42"/>
    <w:lvl w:ilvl="0" w:tplc="04090005">
      <w:start w:val="1"/>
      <w:numFmt w:val="bullet"/>
      <w:lvlText w:val=""/>
      <w:lvlJc w:val="left"/>
      <w:pPr>
        <w:ind w:left="1080" w:hanging="360"/>
      </w:pPr>
      <w:rPr>
        <w:rFonts w:ascii="Wingdings" w:hAnsi="Wingdings"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6" w15:restartNumberingAfterBreak="0">
    <w:nsid w:val="436113A3"/>
    <w:multiLevelType w:val="hybridMultilevel"/>
    <w:tmpl w:val="F59C0C7A"/>
    <w:lvl w:ilvl="0" w:tplc="F3B63FF8">
      <w:start w:val="1"/>
      <w:numFmt w:val="bullet"/>
      <w:pStyle w:val="Anstrich"/>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55B751F"/>
    <w:multiLevelType w:val="hybridMultilevel"/>
    <w:tmpl w:val="D780D5D8"/>
    <w:lvl w:ilvl="0" w:tplc="04090005">
      <w:start w:val="1"/>
      <w:numFmt w:val="bullet"/>
      <w:lvlText w:val=""/>
      <w:lvlJc w:val="left"/>
      <w:pPr>
        <w:ind w:left="1080" w:hanging="360"/>
      </w:pPr>
      <w:rPr>
        <w:rFonts w:ascii="Wingdings" w:hAnsi="Wingdings"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8" w15:restartNumberingAfterBreak="0">
    <w:nsid w:val="526B142C"/>
    <w:multiLevelType w:val="hybridMultilevel"/>
    <w:tmpl w:val="0778CD98"/>
    <w:lvl w:ilvl="0" w:tplc="04070001">
      <w:start w:val="1"/>
      <w:numFmt w:val="bullet"/>
      <w:pStyle w:val="Formatvorlageberschrift1Nach18pt"/>
      <w:lvlText w:val=""/>
      <w:lvlJc w:val="left"/>
      <w:pPr>
        <w:tabs>
          <w:tab w:val="num" w:pos="720"/>
        </w:tabs>
        <w:ind w:left="720" w:hanging="360"/>
      </w:pPr>
      <w:rPr>
        <w:rFonts w:ascii="Symbol" w:hAnsi="Symbol" w:hint="default"/>
      </w:rPr>
    </w:lvl>
    <w:lvl w:ilvl="1" w:tplc="04070003" w:tentative="1">
      <w:start w:val="1"/>
      <w:numFmt w:val="bullet"/>
      <w:pStyle w:val="Formatvorlageberschrift2Vor12pt"/>
      <w:lvlText w:val="o"/>
      <w:lvlJc w:val="left"/>
      <w:pPr>
        <w:tabs>
          <w:tab w:val="num" w:pos="1440"/>
        </w:tabs>
        <w:ind w:left="1440" w:hanging="360"/>
      </w:pPr>
      <w:rPr>
        <w:rFonts w:ascii="Courier New" w:hAnsi="Courier New" w:cs="Courier New" w:hint="default"/>
      </w:rPr>
    </w:lvl>
    <w:lvl w:ilvl="2" w:tplc="04070005" w:tentative="1">
      <w:start w:val="1"/>
      <w:numFmt w:val="bullet"/>
      <w:pStyle w:val="Formatvorlageberschrift3Nach12p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4AD2BA2"/>
    <w:multiLevelType w:val="hybridMultilevel"/>
    <w:tmpl w:val="2A0EABC2"/>
    <w:lvl w:ilvl="0" w:tplc="0409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5C95B0B"/>
    <w:multiLevelType w:val="hybridMultilevel"/>
    <w:tmpl w:val="DD2A1636"/>
    <w:lvl w:ilvl="0" w:tplc="04090003">
      <w:start w:val="1"/>
      <w:numFmt w:val="bullet"/>
      <w:lvlText w:val="o"/>
      <w:lvlJc w:val="left"/>
      <w:pPr>
        <w:ind w:left="1440" w:hanging="360"/>
      </w:pPr>
      <w:rPr>
        <w:rFonts w:ascii="Courier New" w:hAnsi="Courier New" w:cs="Courier New"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1" w15:restartNumberingAfterBreak="0">
    <w:nsid w:val="57BD342F"/>
    <w:multiLevelType w:val="hybridMultilevel"/>
    <w:tmpl w:val="6D84F72A"/>
    <w:lvl w:ilvl="0" w:tplc="ABBE17A0">
      <w:start w:val="1"/>
      <w:numFmt w:val="bullet"/>
      <w:pStyle w:val="Anstrich0p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8022034"/>
    <w:multiLevelType w:val="multilevel"/>
    <w:tmpl w:val="0407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3" w15:restartNumberingAfterBreak="0">
    <w:nsid w:val="65CD4604"/>
    <w:multiLevelType w:val="hybridMultilevel"/>
    <w:tmpl w:val="01B00E4C"/>
    <w:lvl w:ilvl="0" w:tplc="0409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D257759"/>
    <w:multiLevelType w:val="hybridMultilevel"/>
    <w:tmpl w:val="35849906"/>
    <w:lvl w:ilvl="0" w:tplc="04090005">
      <w:start w:val="1"/>
      <w:numFmt w:val="bullet"/>
      <w:lvlText w:val=""/>
      <w:lvlJc w:val="left"/>
      <w:pPr>
        <w:ind w:left="1080" w:hanging="360"/>
      </w:pPr>
      <w:rPr>
        <w:rFonts w:ascii="Wingdings" w:hAnsi="Wingdings"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5" w15:restartNumberingAfterBreak="0">
    <w:nsid w:val="746B08B1"/>
    <w:multiLevelType w:val="hybridMultilevel"/>
    <w:tmpl w:val="13284F8A"/>
    <w:lvl w:ilvl="0" w:tplc="4694ECB2">
      <w:start w:val="1"/>
      <w:numFmt w:val="decimal"/>
      <w:pStyle w:val="Tabellenuntersch"/>
      <w:lvlText w:val="Tabelle %1"/>
      <w:lvlJc w:val="left"/>
      <w:pPr>
        <w:tabs>
          <w:tab w:val="num" w:pos="1134"/>
        </w:tabs>
        <w:ind w:left="0" w:firstLine="0"/>
      </w:pPr>
      <w:rPr>
        <w:rFonts w:ascii="Univers 45 Light" w:hAnsi="Univers 45 Light" w:cs="Century Gothic" w:hint="default"/>
        <w:b w:val="0"/>
        <w:i/>
        <w:sz w:val="22"/>
        <w:szCs w:val="22"/>
      </w:rPr>
    </w:lvl>
    <w:lvl w:ilvl="1" w:tplc="04070003" w:tentative="1">
      <w:start w:val="1"/>
      <w:numFmt w:val="lowerLetter"/>
      <w:lvlText w:val="%2."/>
      <w:lvlJc w:val="left"/>
      <w:pPr>
        <w:tabs>
          <w:tab w:val="num" w:pos="1440"/>
        </w:tabs>
        <w:ind w:left="1440" w:hanging="360"/>
      </w:pPr>
    </w:lvl>
    <w:lvl w:ilvl="2" w:tplc="04070005" w:tentative="1">
      <w:start w:val="1"/>
      <w:numFmt w:val="lowerRoman"/>
      <w:lvlText w:val="%3."/>
      <w:lvlJc w:val="right"/>
      <w:pPr>
        <w:tabs>
          <w:tab w:val="num" w:pos="2160"/>
        </w:tabs>
        <w:ind w:left="2160" w:hanging="180"/>
      </w:pPr>
    </w:lvl>
    <w:lvl w:ilvl="3" w:tplc="04070001" w:tentative="1">
      <w:start w:val="1"/>
      <w:numFmt w:val="decimal"/>
      <w:lvlText w:val="%4."/>
      <w:lvlJc w:val="left"/>
      <w:pPr>
        <w:tabs>
          <w:tab w:val="num" w:pos="2880"/>
        </w:tabs>
        <w:ind w:left="2880" w:hanging="360"/>
      </w:pPr>
    </w:lvl>
    <w:lvl w:ilvl="4" w:tplc="04070003" w:tentative="1">
      <w:start w:val="1"/>
      <w:numFmt w:val="lowerLetter"/>
      <w:lvlText w:val="%5."/>
      <w:lvlJc w:val="left"/>
      <w:pPr>
        <w:tabs>
          <w:tab w:val="num" w:pos="3600"/>
        </w:tabs>
        <w:ind w:left="3600" w:hanging="360"/>
      </w:pPr>
    </w:lvl>
    <w:lvl w:ilvl="5" w:tplc="04070005" w:tentative="1">
      <w:start w:val="1"/>
      <w:numFmt w:val="lowerRoman"/>
      <w:lvlText w:val="%6."/>
      <w:lvlJc w:val="right"/>
      <w:pPr>
        <w:tabs>
          <w:tab w:val="num" w:pos="4320"/>
        </w:tabs>
        <w:ind w:left="4320" w:hanging="180"/>
      </w:pPr>
    </w:lvl>
    <w:lvl w:ilvl="6" w:tplc="04070001" w:tentative="1">
      <w:start w:val="1"/>
      <w:numFmt w:val="decimal"/>
      <w:lvlText w:val="%7."/>
      <w:lvlJc w:val="left"/>
      <w:pPr>
        <w:tabs>
          <w:tab w:val="num" w:pos="5040"/>
        </w:tabs>
        <w:ind w:left="5040" w:hanging="360"/>
      </w:pPr>
    </w:lvl>
    <w:lvl w:ilvl="7" w:tplc="04070003" w:tentative="1">
      <w:start w:val="1"/>
      <w:numFmt w:val="lowerLetter"/>
      <w:lvlText w:val="%8."/>
      <w:lvlJc w:val="left"/>
      <w:pPr>
        <w:tabs>
          <w:tab w:val="num" w:pos="5760"/>
        </w:tabs>
        <w:ind w:left="5760" w:hanging="360"/>
      </w:pPr>
    </w:lvl>
    <w:lvl w:ilvl="8" w:tplc="04070005" w:tentative="1">
      <w:start w:val="1"/>
      <w:numFmt w:val="lowerRoman"/>
      <w:lvlText w:val="%9."/>
      <w:lvlJc w:val="right"/>
      <w:pPr>
        <w:tabs>
          <w:tab w:val="num" w:pos="6480"/>
        </w:tabs>
        <w:ind w:left="6480" w:hanging="180"/>
      </w:pPr>
    </w:lvl>
  </w:abstractNum>
  <w:abstractNum w:abstractNumId="26" w15:restartNumberingAfterBreak="0">
    <w:nsid w:val="796E3E92"/>
    <w:multiLevelType w:val="hybridMultilevel"/>
    <w:tmpl w:val="6372755A"/>
    <w:lvl w:ilvl="0" w:tplc="0409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ACA78C9"/>
    <w:multiLevelType w:val="hybridMultilevel"/>
    <w:tmpl w:val="65E0DED8"/>
    <w:lvl w:ilvl="0" w:tplc="1C5C5946">
      <w:start w:val="1"/>
      <w:numFmt w:val="lowerLetter"/>
      <w:pStyle w:val="Anzeichen"/>
      <w:lvlText w:val="%1)"/>
      <w:lvlJc w:val="left"/>
      <w:pPr>
        <w:tabs>
          <w:tab w:val="num" w:pos="284"/>
        </w:tabs>
        <w:ind w:left="284" w:hanging="284"/>
      </w:pPr>
      <w:rPr>
        <w:rFonts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abstractNumId w:val="25"/>
  </w:num>
  <w:num w:numId="2">
    <w:abstractNumId w:val="12"/>
  </w:num>
  <w:num w:numId="3">
    <w:abstractNumId w:val="16"/>
  </w:num>
  <w:num w:numId="4">
    <w:abstractNumId w:val="22"/>
  </w:num>
  <w:num w:numId="5">
    <w:abstractNumId w:val="1"/>
  </w:num>
  <w:num w:numId="6">
    <w:abstractNumId w:val="0"/>
  </w:num>
  <w:num w:numId="7">
    <w:abstractNumId w:val="4"/>
  </w:num>
  <w:num w:numId="8">
    <w:abstractNumId w:val="21"/>
  </w:num>
  <w:num w:numId="9">
    <w:abstractNumId w:val="18"/>
  </w:num>
  <w:num w:numId="10">
    <w:abstractNumId w:val="11"/>
  </w:num>
  <w:num w:numId="11">
    <w:abstractNumId w:val="27"/>
  </w:num>
  <w:num w:numId="12">
    <w:abstractNumId w:val="23"/>
  </w:num>
  <w:num w:numId="13">
    <w:abstractNumId w:val="8"/>
  </w:num>
  <w:num w:numId="14">
    <w:abstractNumId w:val="7"/>
  </w:num>
  <w:num w:numId="15">
    <w:abstractNumId w:val="9"/>
  </w:num>
  <w:num w:numId="16">
    <w:abstractNumId w:val="24"/>
  </w:num>
  <w:num w:numId="17">
    <w:abstractNumId w:val="14"/>
  </w:num>
  <w:num w:numId="18">
    <w:abstractNumId w:val="19"/>
  </w:num>
  <w:num w:numId="19">
    <w:abstractNumId w:val="2"/>
  </w:num>
  <w:num w:numId="20">
    <w:abstractNumId w:val="6"/>
  </w:num>
  <w:num w:numId="21">
    <w:abstractNumId w:val="26"/>
  </w:num>
  <w:num w:numId="22">
    <w:abstractNumId w:val="13"/>
  </w:num>
  <w:num w:numId="23">
    <w:abstractNumId w:val="17"/>
  </w:num>
  <w:num w:numId="24">
    <w:abstractNumId w:val="5"/>
  </w:num>
  <w:num w:numId="25">
    <w:abstractNumId w:val="20"/>
  </w:num>
  <w:num w:numId="26">
    <w:abstractNumId w:val="15"/>
  </w:num>
  <w:num w:numId="27">
    <w:abstractNumId w:val="3"/>
  </w:num>
  <w:num w:numId="28">
    <w:abstractNumId w:val="1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mirrorMargins/>
  <w:attachedTemplate r:id="rId1"/>
  <w:linkStyles/>
  <w:defaultTabStop w:val="709"/>
  <w:hyphenationZone w:val="425"/>
  <w:evenAndOddHeaders/>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E0663"/>
    <w:rsid w:val="000000CF"/>
    <w:rsid w:val="0000048E"/>
    <w:rsid w:val="000005A6"/>
    <w:rsid w:val="000005F7"/>
    <w:rsid w:val="00000D14"/>
    <w:rsid w:val="00000DDD"/>
    <w:rsid w:val="00000DE5"/>
    <w:rsid w:val="00000DF8"/>
    <w:rsid w:val="00000F33"/>
    <w:rsid w:val="0000119A"/>
    <w:rsid w:val="000011C4"/>
    <w:rsid w:val="000012B7"/>
    <w:rsid w:val="0000133B"/>
    <w:rsid w:val="0000156D"/>
    <w:rsid w:val="000015BF"/>
    <w:rsid w:val="00001EEA"/>
    <w:rsid w:val="0000281B"/>
    <w:rsid w:val="00002BBF"/>
    <w:rsid w:val="00002EAD"/>
    <w:rsid w:val="00002EFE"/>
    <w:rsid w:val="0000320B"/>
    <w:rsid w:val="0000332B"/>
    <w:rsid w:val="00003569"/>
    <w:rsid w:val="00003636"/>
    <w:rsid w:val="000036D4"/>
    <w:rsid w:val="00003883"/>
    <w:rsid w:val="00003B75"/>
    <w:rsid w:val="00003E8F"/>
    <w:rsid w:val="00003ECB"/>
    <w:rsid w:val="0000401A"/>
    <w:rsid w:val="000043B3"/>
    <w:rsid w:val="00004565"/>
    <w:rsid w:val="00004EAB"/>
    <w:rsid w:val="000050D0"/>
    <w:rsid w:val="000050D4"/>
    <w:rsid w:val="0000516E"/>
    <w:rsid w:val="00005354"/>
    <w:rsid w:val="00005386"/>
    <w:rsid w:val="00005775"/>
    <w:rsid w:val="00005809"/>
    <w:rsid w:val="000059B6"/>
    <w:rsid w:val="00005B30"/>
    <w:rsid w:val="00005CDD"/>
    <w:rsid w:val="00005FC3"/>
    <w:rsid w:val="00006003"/>
    <w:rsid w:val="00006048"/>
    <w:rsid w:val="000061B8"/>
    <w:rsid w:val="000062C5"/>
    <w:rsid w:val="0000660A"/>
    <w:rsid w:val="00006924"/>
    <w:rsid w:val="000069C7"/>
    <w:rsid w:val="00006A78"/>
    <w:rsid w:val="00006B24"/>
    <w:rsid w:val="00006B28"/>
    <w:rsid w:val="00006C0B"/>
    <w:rsid w:val="00007117"/>
    <w:rsid w:val="000071E2"/>
    <w:rsid w:val="00007725"/>
    <w:rsid w:val="000077D6"/>
    <w:rsid w:val="00007A1A"/>
    <w:rsid w:val="00007A35"/>
    <w:rsid w:val="00007C4D"/>
    <w:rsid w:val="00007E7B"/>
    <w:rsid w:val="00007F34"/>
    <w:rsid w:val="00010291"/>
    <w:rsid w:val="00010340"/>
    <w:rsid w:val="000103BA"/>
    <w:rsid w:val="0001048A"/>
    <w:rsid w:val="00010A0A"/>
    <w:rsid w:val="00010A52"/>
    <w:rsid w:val="00010E0E"/>
    <w:rsid w:val="00011315"/>
    <w:rsid w:val="00011A4D"/>
    <w:rsid w:val="00011E55"/>
    <w:rsid w:val="00011EE0"/>
    <w:rsid w:val="00012273"/>
    <w:rsid w:val="000122A6"/>
    <w:rsid w:val="00012796"/>
    <w:rsid w:val="000128F9"/>
    <w:rsid w:val="00012AAB"/>
    <w:rsid w:val="00012CA3"/>
    <w:rsid w:val="00012CDC"/>
    <w:rsid w:val="00012DEF"/>
    <w:rsid w:val="00013187"/>
    <w:rsid w:val="000132C2"/>
    <w:rsid w:val="00013332"/>
    <w:rsid w:val="00013482"/>
    <w:rsid w:val="00013507"/>
    <w:rsid w:val="00013653"/>
    <w:rsid w:val="0001368D"/>
    <w:rsid w:val="0001376F"/>
    <w:rsid w:val="00013784"/>
    <w:rsid w:val="00013A21"/>
    <w:rsid w:val="00013A39"/>
    <w:rsid w:val="00013AA6"/>
    <w:rsid w:val="000140A8"/>
    <w:rsid w:val="00014353"/>
    <w:rsid w:val="000144C6"/>
    <w:rsid w:val="000148AB"/>
    <w:rsid w:val="00014B9B"/>
    <w:rsid w:val="00014BCE"/>
    <w:rsid w:val="00014F59"/>
    <w:rsid w:val="0001513C"/>
    <w:rsid w:val="000151CA"/>
    <w:rsid w:val="000153CA"/>
    <w:rsid w:val="000159B1"/>
    <w:rsid w:val="00015EF3"/>
    <w:rsid w:val="00015FFF"/>
    <w:rsid w:val="00016004"/>
    <w:rsid w:val="0001615C"/>
    <w:rsid w:val="000161D6"/>
    <w:rsid w:val="0001657D"/>
    <w:rsid w:val="00016638"/>
    <w:rsid w:val="0001666C"/>
    <w:rsid w:val="00016848"/>
    <w:rsid w:val="00016919"/>
    <w:rsid w:val="000169D7"/>
    <w:rsid w:val="00017046"/>
    <w:rsid w:val="000175E6"/>
    <w:rsid w:val="00017653"/>
    <w:rsid w:val="0001773D"/>
    <w:rsid w:val="00017C0B"/>
    <w:rsid w:val="00017C99"/>
    <w:rsid w:val="00017ED0"/>
    <w:rsid w:val="000205B5"/>
    <w:rsid w:val="00020C36"/>
    <w:rsid w:val="00020E1E"/>
    <w:rsid w:val="0002133E"/>
    <w:rsid w:val="000213A9"/>
    <w:rsid w:val="0002146F"/>
    <w:rsid w:val="000215CE"/>
    <w:rsid w:val="000215DD"/>
    <w:rsid w:val="00021B69"/>
    <w:rsid w:val="00021C73"/>
    <w:rsid w:val="0002278F"/>
    <w:rsid w:val="00022C18"/>
    <w:rsid w:val="00022D77"/>
    <w:rsid w:val="00022DDC"/>
    <w:rsid w:val="00022F52"/>
    <w:rsid w:val="000231F1"/>
    <w:rsid w:val="000232CE"/>
    <w:rsid w:val="000238B0"/>
    <w:rsid w:val="00023D7C"/>
    <w:rsid w:val="00023DF7"/>
    <w:rsid w:val="000240EF"/>
    <w:rsid w:val="0002414C"/>
    <w:rsid w:val="000241DA"/>
    <w:rsid w:val="000242BC"/>
    <w:rsid w:val="0002434A"/>
    <w:rsid w:val="00024416"/>
    <w:rsid w:val="000246EF"/>
    <w:rsid w:val="00024707"/>
    <w:rsid w:val="00024CD7"/>
    <w:rsid w:val="00024D90"/>
    <w:rsid w:val="00025011"/>
    <w:rsid w:val="0002531A"/>
    <w:rsid w:val="000253E8"/>
    <w:rsid w:val="0002540E"/>
    <w:rsid w:val="000255B1"/>
    <w:rsid w:val="00025702"/>
    <w:rsid w:val="00025834"/>
    <w:rsid w:val="000264A3"/>
    <w:rsid w:val="000264C0"/>
    <w:rsid w:val="000264EB"/>
    <w:rsid w:val="0002670A"/>
    <w:rsid w:val="000268DD"/>
    <w:rsid w:val="00026C6D"/>
    <w:rsid w:val="00026C79"/>
    <w:rsid w:val="00026F75"/>
    <w:rsid w:val="00027A7F"/>
    <w:rsid w:val="00027BE5"/>
    <w:rsid w:val="00027C34"/>
    <w:rsid w:val="00027FC7"/>
    <w:rsid w:val="0003003F"/>
    <w:rsid w:val="00030505"/>
    <w:rsid w:val="000305A6"/>
    <w:rsid w:val="00030799"/>
    <w:rsid w:val="00030860"/>
    <w:rsid w:val="00030968"/>
    <w:rsid w:val="00030C9F"/>
    <w:rsid w:val="00030CDB"/>
    <w:rsid w:val="00030E55"/>
    <w:rsid w:val="00030F5E"/>
    <w:rsid w:val="0003165A"/>
    <w:rsid w:val="0003181D"/>
    <w:rsid w:val="000318C7"/>
    <w:rsid w:val="00031B66"/>
    <w:rsid w:val="00031BF3"/>
    <w:rsid w:val="00031DD7"/>
    <w:rsid w:val="00031EF2"/>
    <w:rsid w:val="00031F0D"/>
    <w:rsid w:val="000321A8"/>
    <w:rsid w:val="00032255"/>
    <w:rsid w:val="00032333"/>
    <w:rsid w:val="0003234F"/>
    <w:rsid w:val="00032524"/>
    <w:rsid w:val="0003270A"/>
    <w:rsid w:val="00032878"/>
    <w:rsid w:val="0003290D"/>
    <w:rsid w:val="00032A22"/>
    <w:rsid w:val="00032A3B"/>
    <w:rsid w:val="00032F03"/>
    <w:rsid w:val="0003328A"/>
    <w:rsid w:val="000332D4"/>
    <w:rsid w:val="000337CC"/>
    <w:rsid w:val="00033958"/>
    <w:rsid w:val="00033B07"/>
    <w:rsid w:val="00034045"/>
    <w:rsid w:val="0003407B"/>
    <w:rsid w:val="000341CB"/>
    <w:rsid w:val="00034380"/>
    <w:rsid w:val="0003440F"/>
    <w:rsid w:val="0003486A"/>
    <w:rsid w:val="00034CB1"/>
    <w:rsid w:val="00034D57"/>
    <w:rsid w:val="00034DC2"/>
    <w:rsid w:val="00034FA3"/>
    <w:rsid w:val="00034FDC"/>
    <w:rsid w:val="000351D1"/>
    <w:rsid w:val="00035319"/>
    <w:rsid w:val="000355A1"/>
    <w:rsid w:val="00035A3C"/>
    <w:rsid w:val="00035EAE"/>
    <w:rsid w:val="000360BA"/>
    <w:rsid w:val="000368E4"/>
    <w:rsid w:val="0003694E"/>
    <w:rsid w:val="000369D6"/>
    <w:rsid w:val="00036B40"/>
    <w:rsid w:val="00036DBB"/>
    <w:rsid w:val="00036DDF"/>
    <w:rsid w:val="00036DE7"/>
    <w:rsid w:val="00036F78"/>
    <w:rsid w:val="00037131"/>
    <w:rsid w:val="00037238"/>
    <w:rsid w:val="000373B0"/>
    <w:rsid w:val="0003768E"/>
    <w:rsid w:val="0003772C"/>
    <w:rsid w:val="0003793F"/>
    <w:rsid w:val="00037BA5"/>
    <w:rsid w:val="00037C51"/>
    <w:rsid w:val="00037C63"/>
    <w:rsid w:val="00037C86"/>
    <w:rsid w:val="00037E88"/>
    <w:rsid w:val="00037EF7"/>
    <w:rsid w:val="00037F51"/>
    <w:rsid w:val="00040532"/>
    <w:rsid w:val="000405C1"/>
    <w:rsid w:val="00040804"/>
    <w:rsid w:val="00040B33"/>
    <w:rsid w:val="00040B87"/>
    <w:rsid w:val="00040C07"/>
    <w:rsid w:val="00040C87"/>
    <w:rsid w:val="00040EDC"/>
    <w:rsid w:val="00040EF5"/>
    <w:rsid w:val="000412EF"/>
    <w:rsid w:val="00041480"/>
    <w:rsid w:val="00041753"/>
    <w:rsid w:val="000417F6"/>
    <w:rsid w:val="00041916"/>
    <w:rsid w:val="00041955"/>
    <w:rsid w:val="00041998"/>
    <w:rsid w:val="00041A22"/>
    <w:rsid w:val="00041B04"/>
    <w:rsid w:val="00041C3D"/>
    <w:rsid w:val="00041D72"/>
    <w:rsid w:val="00042321"/>
    <w:rsid w:val="00042379"/>
    <w:rsid w:val="0004256A"/>
    <w:rsid w:val="00042824"/>
    <w:rsid w:val="00042A9A"/>
    <w:rsid w:val="00042DA0"/>
    <w:rsid w:val="00042FDB"/>
    <w:rsid w:val="000430AB"/>
    <w:rsid w:val="000430FB"/>
    <w:rsid w:val="00043267"/>
    <w:rsid w:val="00043AA7"/>
    <w:rsid w:val="00043C6D"/>
    <w:rsid w:val="00043CE5"/>
    <w:rsid w:val="00043FDE"/>
    <w:rsid w:val="000442F2"/>
    <w:rsid w:val="00044568"/>
    <w:rsid w:val="000445CA"/>
    <w:rsid w:val="00044865"/>
    <w:rsid w:val="00044F1F"/>
    <w:rsid w:val="000459B9"/>
    <w:rsid w:val="00045B7D"/>
    <w:rsid w:val="0004607B"/>
    <w:rsid w:val="000463F9"/>
    <w:rsid w:val="00046630"/>
    <w:rsid w:val="000466ED"/>
    <w:rsid w:val="00046A27"/>
    <w:rsid w:val="00046AA3"/>
    <w:rsid w:val="00046B78"/>
    <w:rsid w:val="00046D1D"/>
    <w:rsid w:val="00047F5E"/>
    <w:rsid w:val="00047F67"/>
    <w:rsid w:val="00047FF8"/>
    <w:rsid w:val="0005017B"/>
    <w:rsid w:val="00050294"/>
    <w:rsid w:val="00050617"/>
    <w:rsid w:val="00050646"/>
    <w:rsid w:val="00050862"/>
    <w:rsid w:val="000508ED"/>
    <w:rsid w:val="00050920"/>
    <w:rsid w:val="000509EF"/>
    <w:rsid w:val="00050CC3"/>
    <w:rsid w:val="00050DD9"/>
    <w:rsid w:val="0005151E"/>
    <w:rsid w:val="000516FD"/>
    <w:rsid w:val="000518A6"/>
    <w:rsid w:val="00051944"/>
    <w:rsid w:val="00051C2E"/>
    <w:rsid w:val="000523D5"/>
    <w:rsid w:val="000525A0"/>
    <w:rsid w:val="000525A8"/>
    <w:rsid w:val="0005262B"/>
    <w:rsid w:val="000527EE"/>
    <w:rsid w:val="000528A7"/>
    <w:rsid w:val="000528E0"/>
    <w:rsid w:val="00052A19"/>
    <w:rsid w:val="00052A86"/>
    <w:rsid w:val="00052B51"/>
    <w:rsid w:val="00052BA2"/>
    <w:rsid w:val="00052BD5"/>
    <w:rsid w:val="00052BDD"/>
    <w:rsid w:val="00052CDB"/>
    <w:rsid w:val="00052EEA"/>
    <w:rsid w:val="00052F51"/>
    <w:rsid w:val="0005356A"/>
    <w:rsid w:val="00053738"/>
    <w:rsid w:val="0005376B"/>
    <w:rsid w:val="00053953"/>
    <w:rsid w:val="0005396F"/>
    <w:rsid w:val="00053C20"/>
    <w:rsid w:val="00054248"/>
    <w:rsid w:val="000548DD"/>
    <w:rsid w:val="00054960"/>
    <w:rsid w:val="00054B16"/>
    <w:rsid w:val="00054B72"/>
    <w:rsid w:val="00054D95"/>
    <w:rsid w:val="00054DA5"/>
    <w:rsid w:val="00054E68"/>
    <w:rsid w:val="000550C9"/>
    <w:rsid w:val="0005511A"/>
    <w:rsid w:val="000551EE"/>
    <w:rsid w:val="000554D4"/>
    <w:rsid w:val="000557AB"/>
    <w:rsid w:val="00055B9F"/>
    <w:rsid w:val="00055BD8"/>
    <w:rsid w:val="00055E1B"/>
    <w:rsid w:val="00055E35"/>
    <w:rsid w:val="00055E93"/>
    <w:rsid w:val="00055FAF"/>
    <w:rsid w:val="000560C1"/>
    <w:rsid w:val="0005612C"/>
    <w:rsid w:val="00056147"/>
    <w:rsid w:val="00056154"/>
    <w:rsid w:val="000561CD"/>
    <w:rsid w:val="000562FC"/>
    <w:rsid w:val="00056557"/>
    <w:rsid w:val="00056765"/>
    <w:rsid w:val="00056D34"/>
    <w:rsid w:val="00056D62"/>
    <w:rsid w:val="00056E5C"/>
    <w:rsid w:val="00057234"/>
    <w:rsid w:val="000572CC"/>
    <w:rsid w:val="0005744C"/>
    <w:rsid w:val="0005782A"/>
    <w:rsid w:val="0005785A"/>
    <w:rsid w:val="0005793B"/>
    <w:rsid w:val="00060140"/>
    <w:rsid w:val="000601AB"/>
    <w:rsid w:val="00060359"/>
    <w:rsid w:val="0006046A"/>
    <w:rsid w:val="000608C4"/>
    <w:rsid w:val="0006099B"/>
    <w:rsid w:val="00060B8D"/>
    <w:rsid w:val="00060EC8"/>
    <w:rsid w:val="000612AB"/>
    <w:rsid w:val="000614F4"/>
    <w:rsid w:val="0006150C"/>
    <w:rsid w:val="000618E7"/>
    <w:rsid w:val="00061A19"/>
    <w:rsid w:val="00061AED"/>
    <w:rsid w:val="00061CF4"/>
    <w:rsid w:val="00061E95"/>
    <w:rsid w:val="00061FBF"/>
    <w:rsid w:val="00062450"/>
    <w:rsid w:val="0006250F"/>
    <w:rsid w:val="0006283C"/>
    <w:rsid w:val="00062A5F"/>
    <w:rsid w:val="00062DC9"/>
    <w:rsid w:val="00062E10"/>
    <w:rsid w:val="00062E87"/>
    <w:rsid w:val="00062E90"/>
    <w:rsid w:val="000631C4"/>
    <w:rsid w:val="000635BD"/>
    <w:rsid w:val="00063623"/>
    <w:rsid w:val="00063785"/>
    <w:rsid w:val="00063B58"/>
    <w:rsid w:val="00063CE0"/>
    <w:rsid w:val="00063D37"/>
    <w:rsid w:val="00064305"/>
    <w:rsid w:val="00064839"/>
    <w:rsid w:val="00064895"/>
    <w:rsid w:val="000648A4"/>
    <w:rsid w:val="00064C36"/>
    <w:rsid w:val="00064FB0"/>
    <w:rsid w:val="0006526B"/>
    <w:rsid w:val="000652C0"/>
    <w:rsid w:val="00065493"/>
    <w:rsid w:val="00065539"/>
    <w:rsid w:val="00065593"/>
    <w:rsid w:val="000655CB"/>
    <w:rsid w:val="00065627"/>
    <w:rsid w:val="00065743"/>
    <w:rsid w:val="00065747"/>
    <w:rsid w:val="000657BD"/>
    <w:rsid w:val="000657F6"/>
    <w:rsid w:val="00065A01"/>
    <w:rsid w:val="00065F9E"/>
    <w:rsid w:val="00066058"/>
    <w:rsid w:val="000660C6"/>
    <w:rsid w:val="000662E1"/>
    <w:rsid w:val="00066519"/>
    <w:rsid w:val="000665BE"/>
    <w:rsid w:val="00066666"/>
    <w:rsid w:val="00066E64"/>
    <w:rsid w:val="000670E5"/>
    <w:rsid w:val="0006798B"/>
    <w:rsid w:val="00067D03"/>
    <w:rsid w:val="00067D69"/>
    <w:rsid w:val="00067D75"/>
    <w:rsid w:val="00067DC0"/>
    <w:rsid w:val="000700DC"/>
    <w:rsid w:val="00070239"/>
    <w:rsid w:val="0007042B"/>
    <w:rsid w:val="00070521"/>
    <w:rsid w:val="00070548"/>
    <w:rsid w:val="000706A8"/>
    <w:rsid w:val="0007082C"/>
    <w:rsid w:val="00070B0A"/>
    <w:rsid w:val="00070E86"/>
    <w:rsid w:val="00070F85"/>
    <w:rsid w:val="00070F86"/>
    <w:rsid w:val="00070FB5"/>
    <w:rsid w:val="000710C4"/>
    <w:rsid w:val="00071276"/>
    <w:rsid w:val="00071449"/>
    <w:rsid w:val="000716DE"/>
    <w:rsid w:val="00071840"/>
    <w:rsid w:val="000719D2"/>
    <w:rsid w:val="00071D12"/>
    <w:rsid w:val="00071D5F"/>
    <w:rsid w:val="00071DDA"/>
    <w:rsid w:val="00071ECE"/>
    <w:rsid w:val="000722D7"/>
    <w:rsid w:val="00072380"/>
    <w:rsid w:val="0007290E"/>
    <w:rsid w:val="00072AC3"/>
    <w:rsid w:val="00072B6D"/>
    <w:rsid w:val="00072B9F"/>
    <w:rsid w:val="00072C22"/>
    <w:rsid w:val="00072D41"/>
    <w:rsid w:val="00073103"/>
    <w:rsid w:val="000734CC"/>
    <w:rsid w:val="00073740"/>
    <w:rsid w:val="000737B8"/>
    <w:rsid w:val="00073826"/>
    <w:rsid w:val="00073BA0"/>
    <w:rsid w:val="00073D79"/>
    <w:rsid w:val="00073E80"/>
    <w:rsid w:val="00073EBC"/>
    <w:rsid w:val="00074175"/>
    <w:rsid w:val="00074347"/>
    <w:rsid w:val="000743F9"/>
    <w:rsid w:val="0007446E"/>
    <w:rsid w:val="000745B9"/>
    <w:rsid w:val="0007475C"/>
    <w:rsid w:val="000747F9"/>
    <w:rsid w:val="00074B48"/>
    <w:rsid w:val="00074CB8"/>
    <w:rsid w:val="00074EDC"/>
    <w:rsid w:val="00074F4A"/>
    <w:rsid w:val="00075126"/>
    <w:rsid w:val="000751A8"/>
    <w:rsid w:val="0007535C"/>
    <w:rsid w:val="000757D6"/>
    <w:rsid w:val="00075826"/>
    <w:rsid w:val="000758AA"/>
    <w:rsid w:val="000758FC"/>
    <w:rsid w:val="00075AC9"/>
    <w:rsid w:val="00075B80"/>
    <w:rsid w:val="00075C39"/>
    <w:rsid w:val="00075D58"/>
    <w:rsid w:val="00075ECE"/>
    <w:rsid w:val="00075FE3"/>
    <w:rsid w:val="0007639A"/>
    <w:rsid w:val="000763EA"/>
    <w:rsid w:val="000765A0"/>
    <w:rsid w:val="000765C6"/>
    <w:rsid w:val="00076627"/>
    <w:rsid w:val="000766B0"/>
    <w:rsid w:val="0007674D"/>
    <w:rsid w:val="0007676F"/>
    <w:rsid w:val="00076C60"/>
    <w:rsid w:val="00076DBB"/>
    <w:rsid w:val="00076DF1"/>
    <w:rsid w:val="0007729B"/>
    <w:rsid w:val="00077366"/>
    <w:rsid w:val="000774E3"/>
    <w:rsid w:val="00077579"/>
    <w:rsid w:val="0007758D"/>
    <w:rsid w:val="00077670"/>
    <w:rsid w:val="00077C68"/>
    <w:rsid w:val="00077E27"/>
    <w:rsid w:val="00077F0C"/>
    <w:rsid w:val="000800A6"/>
    <w:rsid w:val="000806D7"/>
    <w:rsid w:val="000809BD"/>
    <w:rsid w:val="00080E36"/>
    <w:rsid w:val="00080EBD"/>
    <w:rsid w:val="00080F78"/>
    <w:rsid w:val="00080FA6"/>
    <w:rsid w:val="000819C0"/>
    <w:rsid w:val="00081B70"/>
    <w:rsid w:val="00081D94"/>
    <w:rsid w:val="00081DAA"/>
    <w:rsid w:val="00081E1F"/>
    <w:rsid w:val="00081F04"/>
    <w:rsid w:val="000820BB"/>
    <w:rsid w:val="00082B45"/>
    <w:rsid w:val="00082BED"/>
    <w:rsid w:val="00082CA3"/>
    <w:rsid w:val="00082D50"/>
    <w:rsid w:val="00082D64"/>
    <w:rsid w:val="00082F58"/>
    <w:rsid w:val="00082FC1"/>
    <w:rsid w:val="00083235"/>
    <w:rsid w:val="000832C7"/>
    <w:rsid w:val="0008334A"/>
    <w:rsid w:val="000835AB"/>
    <w:rsid w:val="00083B1F"/>
    <w:rsid w:val="00083CF1"/>
    <w:rsid w:val="00083FA4"/>
    <w:rsid w:val="000840E9"/>
    <w:rsid w:val="0008429E"/>
    <w:rsid w:val="00084321"/>
    <w:rsid w:val="00084644"/>
    <w:rsid w:val="000846AE"/>
    <w:rsid w:val="000846BA"/>
    <w:rsid w:val="00084700"/>
    <w:rsid w:val="00084719"/>
    <w:rsid w:val="000847F3"/>
    <w:rsid w:val="00084875"/>
    <w:rsid w:val="00084DDF"/>
    <w:rsid w:val="00084DF4"/>
    <w:rsid w:val="00084E8F"/>
    <w:rsid w:val="000850DB"/>
    <w:rsid w:val="000852C0"/>
    <w:rsid w:val="000852FD"/>
    <w:rsid w:val="00085304"/>
    <w:rsid w:val="000857B8"/>
    <w:rsid w:val="00085AF6"/>
    <w:rsid w:val="00085D1C"/>
    <w:rsid w:val="00085EB0"/>
    <w:rsid w:val="00086075"/>
    <w:rsid w:val="0008625F"/>
    <w:rsid w:val="0008634E"/>
    <w:rsid w:val="0008678F"/>
    <w:rsid w:val="00086D6A"/>
    <w:rsid w:val="0008704D"/>
    <w:rsid w:val="000873CE"/>
    <w:rsid w:val="000877CA"/>
    <w:rsid w:val="00087F14"/>
    <w:rsid w:val="000905F2"/>
    <w:rsid w:val="00090683"/>
    <w:rsid w:val="000908F4"/>
    <w:rsid w:val="00090A88"/>
    <w:rsid w:val="00090D28"/>
    <w:rsid w:val="00090FC7"/>
    <w:rsid w:val="00091044"/>
    <w:rsid w:val="00091600"/>
    <w:rsid w:val="00091647"/>
    <w:rsid w:val="00091D0C"/>
    <w:rsid w:val="00091D22"/>
    <w:rsid w:val="00091E9C"/>
    <w:rsid w:val="000920C2"/>
    <w:rsid w:val="0009240A"/>
    <w:rsid w:val="0009245D"/>
    <w:rsid w:val="0009291B"/>
    <w:rsid w:val="00092A09"/>
    <w:rsid w:val="00092A9A"/>
    <w:rsid w:val="00092C46"/>
    <w:rsid w:val="00092D56"/>
    <w:rsid w:val="00092DE7"/>
    <w:rsid w:val="00092F2B"/>
    <w:rsid w:val="000933EA"/>
    <w:rsid w:val="0009344D"/>
    <w:rsid w:val="00093513"/>
    <w:rsid w:val="00093660"/>
    <w:rsid w:val="00093A46"/>
    <w:rsid w:val="00093AED"/>
    <w:rsid w:val="00093DD6"/>
    <w:rsid w:val="00093EEF"/>
    <w:rsid w:val="0009409F"/>
    <w:rsid w:val="0009411D"/>
    <w:rsid w:val="00094136"/>
    <w:rsid w:val="00094460"/>
    <w:rsid w:val="00094592"/>
    <w:rsid w:val="00094B97"/>
    <w:rsid w:val="00094BC6"/>
    <w:rsid w:val="00094BCA"/>
    <w:rsid w:val="00094CB7"/>
    <w:rsid w:val="00094E8E"/>
    <w:rsid w:val="000950A9"/>
    <w:rsid w:val="00095C72"/>
    <w:rsid w:val="000960DF"/>
    <w:rsid w:val="000960E5"/>
    <w:rsid w:val="0009610A"/>
    <w:rsid w:val="00096198"/>
    <w:rsid w:val="00096247"/>
    <w:rsid w:val="000963F7"/>
    <w:rsid w:val="000964F8"/>
    <w:rsid w:val="000966BB"/>
    <w:rsid w:val="00096AEE"/>
    <w:rsid w:val="00096B9F"/>
    <w:rsid w:val="000971CC"/>
    <w:rsid w:val="000975FE"/>
    <w:rsid w:val="00097705"/>
    <w:rsid w:val="00097DF7"/>
    <w:rsid w:val="00097ED6"/>
    <w:rsid w:val="00097FEF"/>
    <w:rsid w:val="000A0146"/>
    <w:rsid w:val="000A028C"/>
    <w:rsid w:val="000A057D"/>
    <w:rsid w:val="000A05F6"/>
    <w:rsid w:val="000A0750"/>
    <w:rsid w:val="000A0867"/>
    <w:rsid w:val="000A0A9E"/>
    <w:rsid w:val="000A0C84"/>
    <w:rsid w:val="000A0C9D"/>
    <w:rsid w:val="000A103A"/>
    <w:rsid w:val="000A1534"/>
    <w:rsid w:val="000A17C8"/>
    <w:rsid w:val="000A17E6"/>
    <w:rsid w:val="000A1884"/>
    <w:rsid w:val="000A18A0"/>
    <w:rsid w:val="000A197A"/>
    <w:rsid w:val="000A19C1"/>
    <w:rsid w:val="000A1A57"/>
    <w:rsid w:val="000A1BAB"/>
    <w:rsid w:val="000A1CDD"/>
    <w:rsid w:val="000A1DD9"/>
    <w:rsid w:val="000A2135"/>
    <w:rsid w:val="000A2142"/>
    <w:rsid w:val="000A22E7"/>
    <w:rsid w:val="000A237F"/>
    <w:rsid w:val="000A23A0"/>
    <w:rsid w:val="000A24D3"/>
    <w:rsid w:val="000A24E1"/>
    <w:rsid w:val="000A26B9"/>
    <w:rsid w:val="000A287E"/>
    <w:rsid w:val="000A2A92"/>
    <w:rsid w:val="000A2AFF"/>
    <w:rsid w:val="000A2D31"/>
    <w:rsid w:val="000A2DEE"/>
    <w:rsid w:val="000A2E23"/>
    <w:rsid w:val="000A3221"/>
    <w:rsid w:val="000A3678"/>
    <w:rsid w:val="000A3696"/>
    <w:rsid w:val="000A36D3"/>
    <w:rsid w:val="000A3888"/>
    <w:rsid w:val="000A397F"/>
    <w:rsid w:val="000A3DA4"/>
    <w:rsid w:val="000A3DC5"/>
    <w:rsid w:val="000A3E03"/>
    <w:rsid w:val="000A4074"/>
    <w:rsid w:val="000A4222"/>
    <w:rsid w:val="000A42D7"/>
    <w:rsid w:val="000A45B4"/>
    <w:rsid w:val="000A45DD"/>
    <w:rsid w:val="000A45ED"/>
    <w:rsid w:val="000A47B9"/>
    <w:rsid w:val="000A49F5"/>
    <w:rsid w:val="000A4AF7"/>
    <w:rsid w:val="000A4C61"/>
    <w:rsid w:val="000A4C72"/>
    <w:rsid w:val="000A4CB0"/>
    <w:rsid w:val="000A4D6A"/>
    <w:rsid w:val="000A5040"/>
    <w:rsid w:val="000A5192"/>
    <w:rsid w:val="000A5F72"/>
    <w:rsid w:val="000A6081"/>
    <w:rsid w:val="000A60B8"/>
    <w:rsid w:val="000A659A"/>
    <w:rsid w:val="000A66E9"/>
    <w:rsid w:val="000A6A8A"/>
    <w:rsid w:val="000A6C9F"/>
    <w:rsid w:val="000A6EB8"/>
    <w:rsid w:val="000A717C"/>
    <w:rsid w:val="000A722F"/>
    <w:rsid w:val="000A781E"/>
    <w:rsid w:val="000A7B56"/>
    <w:rsid w:val="000A7DD4"/>
    <w:rsid w:val="000A7DF3"/>
    <w:rsid w:val="000A7F8F"/>
    <w:rsid w:val="000B082B"/>
    <w:rsid w:val="000B0883"/>
    <w:rsid w:val="000B09D9"/>
    <w:rsid w:val="000B0A80"/>
    <w:rsid w:val="000B0C0C"/>
    <w:rsid w:val="000B0C31"/>
    <w:rsid w:val="000B0D48"/>
    <w:rsid w:val="000B0D7A"/>
    <w:rsid w:val="000B0E5A"/>
    <w:rsid w:val="000B1085"/>
    <w:rsid w:val="000B10C2"/>
    <w:rsid w:val="000B1476"/>
    <w:rsid w:val="000B1641"/>
    <w:rsid w:val="000B17B3"/>
    <w:rsid w:val="000B19BF"/>
    <w:rsid w:val="000B1AE0"/>
    <w:rsid w:val="000B1DA3"/>
    <w:rsid w:val="000B25A1"/>
    <w:rsid w:val="000B2834"/>
    <w:rsid w:val="000B2927"/>
    <w:rsid w:val="000B2AA9"/>
    <w:rsid w:val="000B2EBF"/>
    <w:rsid w:val="000B2F2B"/>
    <w:rsid w:val="000B3161"/>
    <w:rsid w:val="000B3323"/>
    <w:rsid w:val="000B343F"/>
    <w:rsid w:val="000B3513"/>
    <w:rsid w:val="000B3A67"/>
    <w:rsid w:val="000B3C37"/>
    <w:rsid w:val="000B3EEF"/>
    <w:rsid w:val="000B3F0B"/>
    <w:rsid w:val="000B420D"/>
    <w:rsid w:val="000B45CE"/>
    <w:rsid w:val="000B4666"/>
    <w:rsid w:val="000B47A3"/>
    <w:rsid w:val="000B49DB"/>
    <w:rsid w:val="000B4C7B"/>
    <w:rsid w:val="000B520E"/>
    <w:rsid w:val="000B5232"/>
    <w:rsid w:val="000B540C"/>
    <w:rsid w:val="000B54C3"/>
    <w:rsid w:val="000B5682"/>
    <w:rsid w:val="000B5989"/>
    <w:rsid w:val="000B5ADF"/>
    <w:rsid w:val="000B5B30"/>
    <w:rsid w:val="000B61DE"/>
    <w:rsid w:val="000B61EE"/>
    <w:rsid w:val="000B623A"/>
    <w:rsid w:val="000B63B5"/>
    <w:rsid w:val="000B63E7"/>
    <w:rsid w:val="000B6524"/>
    <w:rsid w:val="000B67F4"/>
    <w:rsid w:val="000B6939"/>
    <w:rsid w:val="000B6D27"/>
    <w:rsid w:val="000B6F9C"/>
    <w:rsid w:val="000B70DB"/>
    <w:rsid w:val="000B711D"/>
    <w:rsid w:val="000B75A6"/>
    <w:rsid w:val="000B7657"/>
    <w:rsid w:val="000B77B3"/>
    <w:rsid w:val="000B7B08"/>
    <w:rsid w:val="000B7B18"/>
    <w:rsid w:val="000B7E12"/>
    <w:rsid w:val="000B7E48"/>
    <w:rsid w:val="000C0540"/>
    <w:rsid w:val="000C083B"/>
    <w:rsid w:val="000C0987"/>
    <w:rsid w:val="000C09F7"/>
    <w:rsid w:val="000C0CCF"/>
    <w:rsid w:val="000C0ED0"/>
    <w:rsid w:val="000C1068"/>
    <w:rsid w:val="000C1436"/>
    <w:rsid w:val="000C1736"/>
    <w:rsid w:val="000C19A6"/>
    <w:rsid w:val="000C1D33"/>
    <w:rsid w:val="000C1EC8"/>
    <w:rsid w:val="000C2037"/>
    <w:rsid w:val="000C2575"/>
    <w:rsid w:val="000C2597"/>
    <w:rsid w:val="000C273B"/>
    <w:rsid w:val="000C273D"/>
    <w:rsid w:val="000C27FC"/>
    <w:rsid w:val="000C2AAD"/>
    <w:rsid w:val="000C30D0"/>
    <w:rsid w:val="000C3340"/>
    <w:rsid w:val="000C33E0"/>
    <w:rsid w:val="000C34C0"/>
    <w:rsid w:val="000C3562"/>
    <w:rsid w:val="000C3666"/>
    <w:rsid w:val="000C36E9"/>
    <w:rsid w:val="000C3765"/>
    <w:rsid w:val="000C3F23"/>
    <w:rsid w:val="000C4A70"/>
    <w:rsid w:val="000C4E18"/>
    <w:rsid w:val="000C50CE"/>
    <w:rsid w:val="000C5249"/>
    <w:rsid w:val="000C52DF"/>
    <w:rsid w:val="000C58A6"/>
    <w:rsid w:val="000C5DA9"/>
    <w:rsid w:val="000C5E9F"/>
    <w:rsid w:val="000C62FD"/>
    <w:rsid w:val="000C6312"/>
    <w:rsid w:val="000C66B5"/>
    <w:rsid w:val="000C6744"/>
    <w:rsid w:val="000C695A"/>
    <w:rsid w:val="000C6B4D"/>
    <w:rsid w:val="000C6B85"/>
    <w:rsid w:val="000C700E"/>
    <w:rsid w:val="000C719C"/>
    <w:rsid w:val="000C7382"/>
    <w:rsid w:val="000C7389"/>
    <w:rsid w:val="000C7B5C"/>
    <w:rsid w:val="000C7DAE"/>
    <w:rsid w:val="000C7EEC"/>
    <w:rsid w:val="000D003C"/>
    <w:rsid w:val="000D0276"/>
    <w:rsid w:val="000D04D9"/>
    <w:rsid w:val="000D0693"/>
    <w:rsid w:val="000D08CE"/>
    <w:rsid w:val="000D091A"/>
    <w:rsid w:val="000D09E9"/>
    <w:rsid w:val="000D0F29"/>
    <w:rsid w:val="000D100F"/>
    <w:rsid w:val="000D1177"/>
    <w:rsid w:val="000D1330"/>
    <w:rsid w:val="000D13DA"/>
    <w:rsid w:val="000D1A53"/>
    <w:rsid w:val="000D1AAB"/>
    <w:rsid w:val="000D1C0A"/>
    <w:rsid w:val="000D1F22"/>
    <w:rsid w:val="000D1F61"/>
    <w:rsid w:val="000D1F82"/>
    <w:rsid w:val="000D21DC"/>
    <w:rsid w:val="000D22E2"/>
    <w:rsid w:val="000D275C"/>
    <w:rsid w:val="000D2969"/>
    <w:rsid w:val="000D2B9B"/>
    <w:rsid w:val="000D3280"/>
    <w:rsid w:val="000D334B"/>
    <w:rsid w:val="000D3389"/>
    <w:rsid w:val="000D34E2"/>
    <w:rsid w:val="000D3537"/>
    <w:rsid w:val="000D3820"/>
    <w:rsid w:val="000D3C87"/>
    <w:rsid w:val="000D3FDB"/>
    <w:rsid w:val="000D4108"/>
    <w:rsid w:val="000D4136"/>
    <w:rsid w:val="000D4537"/>
    <w:rsid w:val="000D4A15"/>
    <w:rsid w:val="000D4A82"/>
    <w:rsid w:val="000D4B3D"/>
    <w:rsid w:val="000D5144"/>
    <w:rsid w:val="000D54CB"/>
    <w:rsid w:val="000D56BD"/>
    <w:rsid w:val="000D5893"/>
    <w:rsid w:val="000D596D"/>
    <w:rsid w:val="000D5A96"/>
    <w:rsid w:val="000D5BE4"/>
    <w:rsid w:val="000D5D69"/>
    <w:rsid w:val="000D620D"/>
    <w:rsid w:val="000D631C"/>
    <w:rsid w:val="000D6818"/>
    <w:rsid w:val="000D696E"/>
    <w:rsid w:val="000D6B12"/>
    <w:rsid w:val="000D6B3B"/>
    <w:rsid w:val="000D6B4A"/>
    <w:rsid w:val="000D6B84"/>
    <w:rsid w:val="000D70B0"/>
    <w:rsid w:val="000D71D5"/>
    <w:rsid w:val="000D71FB"/>
    <w:rsid w:val="000D7367"/>
    <w:rsid w:val="000D7489"/>
    <w:rsid w:val="000D75C4"/>
    <w:rsid w:val="000D7711"/>
    <w:rsid w:val="000D77B1"/>
    <w:rsid w:val="000D7854"/>
    <w:rsid w:val="000D7A65"/>
    <w:rsid w:val="000D7BD7"/>
    <w:rsid w:val="000D7D5B"/>
    <w:rsid w:val="000D7F1D"/>
    <w:rsid w:val="000D7FD5"/>
    <w:rsid w:val="000E00A8"/>
    <w:rsid w:val="000E01A0"/>
    <w:rsid w:val="000E01EF"/>
    <w:rsid w:val="000E027E"/>
    <w:rsid w:val="000E063D"/>
    <w:rsid w:val="000E0888"/>
    <w:rsid w:val="000E0931"/>
    <w:rsid w:val="000E0AC6"/>
    <w:rsid w:val="000E0B7E"/>
    <w:rsid w:val="000E0C4E"/>
    <w:rsid w:val="000E0CC4"/>
    <w:rsid w:val="000E0E97"/>
    <w:rsid w:val="000E1342"/>
    <w:rsid w:val="000E137F"/>
    <w:rsid w:val="000E1482"/>
    <w:rsid w:val="000E1776"/>
    <w:rsid w:val="000E1940"/>
    <w:rsid w:val="000E1AE7"/>
    <w:rsid w:val="000E1CB7"/>
    <w:rsid w:val="000E20BC"/>
    <w:rsid w:val="000E2170"/>
    <w:rsid w:val="000E2428"/>
    <w:rsid w:val="000E26CE"/>
    <w:rsid w:val="000E29F8"/>
    <w:rsid w:val="000E2BCB"/>
    <w:rsid w:val="000E2BFF"/>
    <w:rsid w:val="000E2E8A"/>
    <w:rsid w:val="000E2F08"/>
    <w:rsid w:val="000E2F10"/>
    <w:rsid w:val="000E2FC0"/>
    <w:rsid w:val="000E320A"/>
    <w:rsid w:val="000E3535"/>
    <w:rsid w:val="000E363E"/>
    <w:rsid w:val="000E369F"/>
    <w:rsid w:val="000E3D61"/>
    <w:rsid w:val="000E4442"/>
    <w:rsid w:val="000E4481"/>
    <w:rsid w:val="000E4705"/>
    <w:rsid w:val="000E48EF"/>
    <w:rsid w:val="000E4A6E"/>
    <w:rsid w:val="000E4C7B"/>
    <w:rsid w:val="000E4CCC"/>
    <w:rsid w:val="000E4F5A"/>
    <w:rsid w:val="000E50B2"/>
    <w:rsid w:val="000E5503"/>
    <w:rsid w:val="000E56E8"/>
    <w:rsid w:val="000E5913"/>
    <w:rsid w:val="000E5BAC"/>
    <w:rsid w:val="000E6070"/>
    <w:rsid w:val="000E66D3"/>
    <w:rsid w:val="000E6909"/>
    <w:rsid w:val="000E6C49"/>
    <w:rsid w:val="000E6C8E"/>
    <w:rsid w:val="000E6DCA"/>
    <w:rsid w:val="000E6DEE"/>
    <w:rsid w:val="000E706F"/>
    <w:rsid w:val="000E70B3"/>
    <w:rsid w:val="000E7250"/>
    <w:rsid w:val="000E7688"/>
    <w:rsid w:val="000E783D"/>
    <w:rsid w:val="000E784B"/>
    <w:rsid w:val="000E7A4A"/>
    <w:rsid w:val="000E7A6F"/>
    <w:rsid w:val="000E7BCE"/>
    <w:rsid w:val="000E7E35"/>
    <w:rsid w:val="000E7FA6"/>
    <w:rsid w:val="000F0277"/>
    <w:rsid w:val="000F03D9"/>
    <w:rsid w:val="000F062E"/>
    <w:rsid w:val="000F092D"/>
    <w:rsid w:val="000F0C6D"/>
    <w:rsid w:val="000F0CB6"/>
    <w:rsid w:val="000F11B1"/>
    <w:rsid w:val="000F12AF"/>
    <w:rsid w:val="000F1637"/>
    <w:rsid w:val="000F16A7"/>
    <w:rsid w:val="000F1F39"/>
    <w:rsid w:val="000F2025"/>
    <w:rsid w:val="000F22EB"/>
    <w:rsid w:val="000F2781"/>
    <w:rsid w:val="000F2913"/>
    <w:rsid w:val="000F2AFD"/>
    <w:rsid w:val="000F2FD6"/>
    <w:rsid w:val="000F2FEE"/>
    <w:rsid w:val="000F2FF1"/>
    <w:rsid w:val="000F2FF9"/>
    <w:rsid w:val="000F3161"/>
    <w:rsid w:val="000F3547"/>
    <w:rsid w:val="000F35DB"/>
    <w:rsid w:val="000F36D0"/>
    <w:rsid w:val="000F39EF"/>
    <w:rsid w:val="000F3B15"/>
    <w:rsid w:val="000F3C55"/>
    <w:rsid w:val="000F3D18"/>
    <w:rsid w:val="000F3EBF"/>
    <w:rsid w:val="000F3F9F"/>
    <w:rsid w:val="000F4695"/>
    <w:rsid w:val="000F49C9"/>
    <w:rsid w:val="000F4DC3"/>
    <w:rsid w:val="000F4E53"/>
    <w:rsid w:val="000F54EE"/>
    <w:rsid w:val="000F5A69"/>
    <w:rsid w:val="000F608A"/>
    <w:rsid w:val="000F67A9"/>
    <w:rsid w:val="000F6990"/>
    <w:rsid w:val="000F6D36"/>
    <w:rsid w:val="000F6DF1"/>
    <w:rsid w:val="000F74D5"/>
    <w:rsid w:val="000F78A1"/>
    <w:rsid w:val="000F794A"/>
    <w:rsid w:val="000F7A36"/>
    <w:rsid w:val="000F7B7B"/>
    <w:rsid w:val="000F7B9F"/>
    <w:rsid w:val="000F7EC3"/>
    <w:rsid w:val="000F7FF9"/>
    <w:rsid w:val="001001BF"/>
    <w:rsid w:val="00100356"/>
    <w:rsid w:val="00100790"/>
    <w:rsid w:val="00100A6E"/>
    <w:rsid w:val="00100EE2"/>
    <w:rsid w:val="0010103E"/>
    <w:rsid w:val="001014BF"/>
    <w:rsid w:val="0010184F"/>
    <w:rsid w:val="00101974"/>
    <w:rsid w:val="00101CEA"/>
    <w:rsid w:val="00101DDB"/>
    <w:rsid w:val="00101EEC"/>
    <w:rsid w:val="00101F0B"/>
    <w:rsid w:val="00101F49"/>
    <w:rsid w:val="00101FAF"/>
    <w:rsid w:val="0010281C"/>
    <w:rsid w:val="00102886"/>
    <w:rsid w:val="00102DDC"/>
    <w:rsid w:val="00102F47"/>
    <w:rsid w:val="00103059"/>
    <w:rsid w:val="00103360"/>
    <w:rsid w:val="0010388F"/>
    <w:rsid w:val="00103AA0"/>
    <w:rsid w:val="00103C8A"/>
    <w:rsid w:val="00103E53"/>
    <w:rsid w:val="00103ECE"/>
    <w:rsid w:val="00103F63"/>
    <w:rsid w:val="00104241"/>
    <w:rsid w:val="00104395"/>
    <w:rsid w:val="0010441E"/>
    <w:rsid w:val="0010476B"/>
    <w:rsid w:val="001049E5"/>
    <w:rsid w:val="00104A74"/>
    <w:rsid w:val="00104DCD"/>
    <w:rsid w:val="00104DF2"/>
    <w:rsid w:val="00104FDB"/>
    <w:rsid w:val="001050F3"/>
    <w:rsid w:val="00105153"/>
    <w:rsid w:val="00105776"/>
    <w:rsid w:val="001057B9"/>
    <w:rsid w:val="0010590E"/>
    <w:rsid w:val="00105CB1"/>
    <w:rsid w:val="00105DA8"/>
    <w:rsid w:val="00105ECF"/>
    <w:rsid w:val="00105F43"/>
    <w:rsid w:val="0010604B"/>
    <w:rsid w:val="001065FB"/>
    <w:rsid w:val="001065FE"/>
    <w:rsid w:val="0010664D"/>
    <w:rsid w:val="0010687A"/>
    <w:rsid w:val="00106E80"/>
    <w:rsid w:val="00107017"/>
    <w:rsid w:val="00107025"/>
    <w:rsid w:val="0010787C"/>
    <w:rsid w:val="00107BC7"/>
    <w:rsid w:val="00107DB9"/>
    <w:rsid w:val="00107F3F"/>
    <w:rsid w:val="00107FB6"/>
    <w:rsid w:val="001103E8"/>
    <w:rsid w:val="00110468"/>
    <w:rsid w:val="001105B4"/>
    <w:rsid w:val="001105C3"/>
    <w:rsid w:val="00110606"/>
    <w:rsid w:val="001107E1"/>
    <w:rsid w:val="0011096D"/>
    <w:rsid w:val="00110979"/>
    <w:rsid w:val="00110987"/>
    <w:rsid w:val="00110B87"/>
    <w:rsid w:val="00110BA9"/>
    <w:rsid w:val="00110C45"/>
    <w:rsid w:val="00110CBC"/>
    <w:rsid w:val="00110CF0"/>
    <w:rsid w:val="00110E11"/>
    <w:rsid w:val="00111432"/>
    <w:rsid w:val="0011169A"/>
    <w:rsid w:val="00111884"/>
    <w:rsid w:val="001118DF"/>
    <w:rsid w:val="00111F69"/>
    <w:rsid w:val="00112197"/>
    <w:rsid w:val="0011241A"/>
    <w:rsid w:val="00112473"/>
    <w:rsid w:val="00112621"/>
    <w:rsid w:val="00112BFD"/>
    <w:rsid w:val="00112CB9"/>
    <w:rsid w:val="00112EA7"/>
    <w:rsid w:val="00112EF6"/>
    <w:rsid w:val="00112F4F"/>
    <w:rsid w:val="00112F57"/>
    <w:rsid w:val="00112FAC"/>
    <w:rsid w:val="00113360"/>
    <w:rsid w:val="0011357C"/>
    <w:rsid w:val="0011369E"/>
    <w:rsid w:val="001136B2"/>
    <w:rsid w:val="001138B2"/>
    <w:rsid w:val="001140C6"/>
    <w:rsid w:val="00114419"/>
    <w:rsid w:val="00114473"/>
    <w:rsid w:val="0011451F"/>
    <w:rsid w:val="0011472E"/>
    <w:rsid w:val="001148A5"/>
    <w:rsid w:val="00114A9A"/>
    <w:rsid w:val="00114BA2"/>
    <w:rsid w:val="00114C0C"/>
    <w:rsid w:val="00114EFA"/>
    <w:rsid w:val="00115040"/>
    <w:rsid w:val="001151A2"/>
    <w:rsid w:val="0011543D"/>
    <w:rsid w:val="001155CB"/>
    <w:rsid w:val="0011561B"/>
    <w:rsid w:val="0011590D"/>
    <w:rsid w:val="00115975"/>
    <w:rsid w:val="00115E8A"/>
    <w:rsid w:val="00115F5D"/>
    <w:rsid w:val="00116319"/>
    <w:rsid w:val="001163CA"/>
    <w:rsid w:val="001165C0"/>
    <w:rsid w:val="00116768"/>
    <w:rsid w:val="00116913"/>
    <w:rsid w:val="00116A15"/>
    <w:rsid w:val="00116F79"/>
    <w:rsid w:val="00116FF5"/>
    <w:rsid w:val="001172ED"/>
    <w:rsid w:val="0011742A"/>
    <w:rsid w:val="00117713"/>
    <w:rsid w:val="001177E2"/>
    <w:rsid w:val="00117949"/>
    <w:rsid w:val="00117AA6"/>
    <w:rsid w:val="00117DFA"/>
    <w:rsid w:val="00117E54"/>
    <w:rsid w:val="001202DD"/>
    <w:rsid w:val="00120657"/>
    <w:rsid w:val="001208D1"/>
    <w:rsid w:val="0012099E"/>
    <w:rsid w:val="00120B18"/>
    <w:rsid w:val="00120C1B"/>
    <w:rsid w:val="00120C8A"/>
    <w:rsid w:val="00120E6E"/>
    <w:rsid w:val="00120E7C"/>
    <w:rsid w:val="00120FA5"/>
    <w:rsid w:val="00120FB0"/>
    <w:rsid w:val="00120FF9"/>
    <w:rsid w:val="0012110A"/>
    <w:rsid w:val="001211CA"/>
    <w:rsid w:val="0012135F"/>
    <w:rsid w:val="00121BB4"/>
    <w:rsid w:val="00121C48"/>
    <w:rsid w:val="00121F17"/>
    <w:rsid w:val="001221B0"/>
    <w:rsid w:val="001224D0"/>
    <w:rsid w:val="0012264F"/>
    <w:rsid w:val="001227E4"/>
    <w:rsid w:val="00122915"/>
    <w:rsid w:val="0012299A"/>
    <w:rsid w:val="00122D75"/>
    <w:rsid w:val="00122F17"/>
    <w:rsid w:val="00122FA2"/>
    <w:rsid w:val="001230DA"/>
    <w:rsid w:val="00123193"/>
    <w:rsid w:val="00123273"/>
    <w:rsid w:val="001232A2"/>
    <w:rsid w:val="00123303"/>
    <w:rsid w:val="0012331D"/>
    <w:rsid w:val="0012336F"/>
    <w:rsid w:val="00123384"/>
    <w:rsid w:val="00123617"/>
    <w:rsid w:val="001236CE"/>
    <w:rsid w:val="00123720"/>
    <w:rsid w:val="001237FC"/>
    <w:rsid w:val="0012399F"/>
    <w:rsid w:val="00123A9B"/>
    <w:rsid w:val="00123B59"/>
    <w:rsid w:val="00123C18"/>
    <w:rsid w:val="00123D73"/>
    <w:rsid w:val="00123E62"/>
    <w:rsid w:val="00123E94"/>
    <w:rsid w:val="00124554"/>
    <w:rsid w:val="00124878"/>
    <w:rsid w:val="00124E3E"/>
    <w:rsid w:val="001251FD"/>
    <w:rsid w:val="0012531C"/>
    <w:rsid w:val="00125344"/>
    <w:rsid w:val="00125446"/>
    <w:rsid w:val="00125471"/>
    <w:rsid w:val="00125952"/>
    <w:rsid w:val="00125B66"/>
    <w:rsid w:val="00125B7D"/>
    <w:rsid w:val="00125BE3"/>
    <w:rsid w:val="00125CD8"/>
    <w:rsid w:val="00125D4E"/>
    <w:rsid w:val="00125DE0"/>
    <w:rsid w:val="001261C8"/>
    <w:rsid w:val="00126304"/>
    <w:rsid w:val="00126353"/>
    <w:rsid w:val="001263FB"/>
    <w:rsid w:val="001264C0"/>
    <w:rsid w:val="00126815"/>
    <w:rsid w:val="00126B03"/>
    <w:rsid w:val="00126CA6"/>
    <w:rsid w:val="00126D09"/>
    <w:rsid w:val="00127044"/>
    <w:rsid w:val="00127223"/>
    <w:rsid w:val="001275AA"/>
    <w:rsid w:val="0012771C"/>
    <w:rsid w:val="001277D3"/>
    <w:rsid w:val="0012783B"/>
    <w:rsid w:val="00127B00"/>
    <w:rsid w:val="00127C72"/>
    <w:rsid w:val="00127EC0"/>
    <w:rsid w:val="00130020"/>
    <w:rsid w:val="0013021A"/>
    <w:rsid w:val="00130473"/>
    <w:rsid w:val="001306DE"/>
    <w:rsid w:val="00130E2E"/>
    <w:rsid w:val="001313FA"/>
    <w:rsid w:val="0013159E"/>
    <w:rsid w:val="00131663"/>
    <w:rsid w:val="00131886"/>
    <w:rsid w:val="001318FF"/>
    <w:rsid w:val="00131942"/>
    <w:rsid w:val="00131C9F"/>
    <w:rsid w:val="001321E1"/>
    <w:rsid w:val="001322E0"/>
    <w:rsid w:val="00132397"/>
    <w:rsid w:val="001327AA"/>
    <w:rsid w:val="00132E1B"/>
    <w:rsid w:val="00132EF2"/>
    <w:rsid w:val="00132F86"/>
    <w:rsid w:val="001330F5"/>
    <w:rsid w:val="00133165"/>
    <w:rsid w:val="001331D7"/>
    <w:rsid w:val="00133250"/>
    <w:rsid w:val="001332C5"/>
    <w:rsid w:val="0013330C"/>
    <w:rsid w:val="0013344C"/>
    <w:rsid w:val="001334A3"/>
    <w:rsid w:val="001337C5"/>
    <w:rsid w:val="00133AB4"/>
    <w:rsid w:val="00133C29"/>
    <w:rsid w:val="00133DA5"/>
    <w:rsid w:val="00134352"/>
    <w:rsid w:val="001348E5"/>
    <w:rsid w:val="00134906"/>
    <w:rsid w:val="00134B90"/>
    <w:rsid w:val="00134C88"/>
    <w:rsid w:val="00134E51"/>
    <w:rsid w:val="00134EEF"/>
    <w:rsid w:val="00134FC2"/>
    <w:rsid w:val="001350C1"/>
    <w:rsid w:val="001350CB"/>
    <w:rsid w:val="001350F1"/>
    <w:rsid w:val="00135202"/>
    <w:rsid w:val="001352AD"/>
    <w:rsid w:val="00135357"/>
    <w:rsid w:val="001353F4"/>
    <w:rsid w:val="00135552"/>
    <w:rsid w:val="00135617"/>
    <w:rsid w:val="00135665"/>
    <w:rsid w:val="00135B37"/>
    <w:rsid w:val="00135BD0"/>
    <w:rsid w:val="00135D1F"/>
    <w:rsid w:val="00136192"/>
    <w:rsid w:val="00136361"/>
    <w:rsid w:val="00136744"/>
    <w:rsid w:val="001367BE"/>
    <w:rsid w:val="001368AD"/>
    <w:rsid w:val="001369BA"/>
    <w:rsid w:val="00136D04"/>
    <w:rsid w:val="00136FB7"/>
    <w:rsid w:val="001370FE"/>
    <w:rsid w:val="0013740D"/>
    <w:rsid w:val="001375DC"/>
    <w:rsid w:val="00137731"/>
    <w:rsid w:val="001378B3"/>
    <w:rsid w:val="00137927"/>
    <w:rsid w:val="00137C66"/>
    <w:rsid w:val="00137D7C"/>
    <w:rsid w:val="00137DF7"/>
    <w:rsid w:val="00137FBD"/>
    <w:rsid w:val="001400E1"/>
    <w:rsid w:val="00140329"/>
    <w:rsid w:val="00140646"/>
    <w:rsid w:val="00140D79"/>
    <w:rsid w:val="00141083"/>
    <w:rsid w:val="00141085"/>
    <w:rsid w:val="0014118F"/>
    <w:rsid w:val="00141319"/>
    <w:rsid w:val="0014176C"/>
    <w:rsid w:val="00141B88"/>
    <w:rsid w:val="0014206E"/>
    <w:rsid w:val="00142095"/>
    <w:rsid w:val="001423B7"/>
    <w:rsid w:val="0014254E"/>
    <w:rsid w:val="00142A97"/>
    <w:rsid w:val="00142BD7"/>
    <w:rsid w:val="00142DF7"/>
    <w:rsid w:val="00142E04"/>
    <w:rsid w:val="00143A27"/>
    <w:rsid w:val="00143B6A"/>
    <w:rsid w:val="00143CE7"/>
    <w:rsid w:val="00143DBA"/>
    <w:rsid w:val="00144032"/>
    <w:rsid w:val="00144255"/>
    <w:rsid w:val="001444F6"/>
    <w:rsid w:val="001445B3"/>
    <w:rsid w:val="00144673"/>
    <w:rsid w:val="0014467E"/>
    <w:rsid w:val="001447CE"/>
    <w:rsid w:val="00145022"/>
    <w:rsid w:val="00145141"/>
    <w:rsid w:val="001455D4"/>
    <w:rsid w:val="0014566E"/>
    <w:rsid w:val="00145682"/>
    <w:rsid w:val="00145A55"/>
    <w:rsid w:val="00145AEA"/>
    <w:rsid w:val="00145BB2"/>
    <w:rsid w:val="0014657F"/>
    <w:rsid w:val="00146698"/>
    <w:rsid w:val="001466D9"/>
    <w:rsid w:val="0014675B"/>
    <w:rsid w:val="00146924"/>
    <w:rsid w:val="00146D8D"/>
    <w:rsid w:val="00146E23"/>
    <w:rsid w:val="00146E41"/>
    <w:rsid w:val="00146F37"/>
    <w:rsid w:val="00146F54"/>
    <w:rsid w:val="00146F9D"/>
    <w:rsid w:val="0014714B"/>
    <w:rsid w:val="001473AF"/>
    <w:rsid w:val="0014760A"/>
    <w:rsid w:val="00147785"/>
    <w:rsid w:val="001479CD"/>
    <w:rsid w:val="00147E39"/>
    <w:rsid w:val="0015010B"/>
    <w:rsid w:val="001501CF"/>
    <w:rsid w:val="001504B9"/>
    <w:rsid w:val="00150596"/>
    <w:rsid w:val="0015071D"/>
    <w:rsid w:val="001507FF"/>
    <w:rsid w:val="00150B73"/>
    <w:rsid w:val="00150E82"/>
    <w:rsid w:val="00150F88"/>
    <w:rsid w:val="0015126E"/>
    <w:rsid w:val="00151583"/>
    <w:rsid w:val="00151767"/>
    <w:rsid w:val="001518A4"/>
    <w:rsid w:val="00151937"/>
    <w:rsid w:val="00151C95"/>
    <w:rsid w:val="00151E8C"/>
    <w:rsid w:val="0015249F"/>
    <w:rsid w:val="001527EA"/>
    <w:rsid w:val="00152A81"/>
    <w:rsid w:val="00152FF0"/>
    <w:rsid w:val="001530B1"/>
    <w:rsid w:val="00153186"/>
    <w:rsid w:val="001537C9"/>
    <w:rsid w:val="001537D3"/>
    <w:rsid w:val="00153946"/>
    <w:rsid w:val="001539B5"/>
    <w:rsid w:val="00153A90"/>
    <w:rsid w:val="00153B63"/>
    <w:rsid w:val="00153E44"/>
    <w:rsid w:val="0015400C"/>
    <w:rsid w:val="00154144"/>
    <w:rsid w:val="00154331"/>
    <w:rsid w:val="001545A9"/>
    <w:rsid w:val="001547A5"/>
    <w:rsid w:val="00154854"/>
    <w:rsid w:val="001548D2"/>
    <w:rsid w:val="00154A0C"/>
    <w:rsid w:val="00154DD7"/>
    <w:rsid w:val="00154E34"/>
    <w:rsid w:val="001550C0"/>
    <w:rsid w:val="00155129"/>
    <w:rsid w:val="001551D1"/>
    <w:rsid w:val="00155206"/>
    <w:rsid w:val="001556F1"/>
    <w:rsid w:val="0015571B"/>
    <w:rsid w:val="00155803"/>
    <w:rsid w:val="00155914"/>
    <w:rsid w:val="00155A71"/>
    <w:rsid w:val="00155B72"/>
    <w:rsid w:val="00155BC6"/>
    <w:rsid w:val="00156082"/>
    <w:rsid w:val="0015635C"/>
    <w:rsid w:val="00156AA2"/>
    <w:rsid w:val="00156C31"/>
    <w:rsid w:val="00156F7B"/>
    <w:rsid w:val="00157056"/>
    <w:rsid w:val="0015714B"/>
    <w:rsid w:val="00157200"/>
    <w:rsid w:val="001577D4"/>
    <w:rsid w:val="0015791C"/>
    <w:rsid w:val="00157A9C"/>
    <w:rsid w:val="00157DED"/>
    <w:rsid w:val="00157F7F"/>
    <w:rsid w:val="00160231"/>
    <w:rsid w:val="00160609"/>
    <w:rsid w:val="001606E3"/>
    <w:rsid w:val="00160DE0"/>
    <w:rsid w:val="00160F3F"/>
    <w:rsid w:val="0016108B"/>
    <w:rsid w:val="0016119B"/>
    <w:rsid w:val="001612A4"/>
    <w:rsid w:val="001615F6"/>
    <w:rsid w:val="00161623"/>
    <w:rsid w:val="001617A7"/>
    <w:rsid w:val="001618D0"/>
    <w:rsid w:val="00161D4D"/>
    <w:rsid w:val="00161F5B"/>
    <w:rsid w:val="001620BF"/>
    <w:rsid w:val="001620F6"/>
    <w:rsid w:val="0016219F"/>
    <w:rsid w:val="0016231A"/>
    <w:rsid w:val="0016238C"/>
    <w:rsid w:val="0016239F"/>
    <w:rsid w:val="00162488"/>
    <w:rsid w:val="0016250D"/>
    <w:rsid w:val="00162974"/>
    <w:rsid w:val="00162BD8"/>
    <w:rsid w:val="00162CAD"/>
    <w:rsid w:val="00162D52"/>
    <w:rsid w:val="00163256"/>
    <w:rsid w:val="00163349"/>
    <w:rsid w:val="00163409"/>
    <w:rsid w:val="0016345D"/>
    <w:rsid w:val="00163526"/>
    <w:rsid w:val="00163989"/>
    <w:rsid w:val="00163BC1"/>
    <w:rsid w:val="00163D65"/>
    <w:rsid w:val="00163FF7"/>
    <w:rsid w:val="001640D4"/>
    <w:rsid w:val="001640E2"/>
    <w:rsid w:val="001642D6"/>
    <w:rsid w:val="00164304"/>
    <w:rsid w:val="0016452A"/>
    <w:rsid w:val="00164532"/>
    <w:rsid w:val="00164AA2"/>
    <w:rsid w:val="00164C0D"/>
    <w:rsid w:val="00164D23"/>
    <w:rsid w:val="00164D79"/>
    <w:rsid w:val="00165019"/>
    <w:rsid w:val="00165232"/>
    <w:rsid w:val="001652E9"/>
    <w:rsid w:val="001654B2"/>
    <w:rsid w:val="00165592"/>
    <w:rsid w:val="001657E5"/>
    <w:rsid w:val="00165A34"/>
    <w:rsid w:val="00166320"/>
    <w:rsid w:val="00166642"/>
    <w:rsid w:val="00166705"/>
    <w:rsid w:val="0016672E"/>
    <w:rsid w:val="00166985"/>
    <w:rsid w:val="00166A7C"/>
    <w:rsid w:val="00166FB1"/>
    <w:rsid w:val="00167002"/>
    <w:rsid w:val="0016733C"/>
    <w:rsid w:val="00167400"/>
    <w:rsid w:val="0016767E"/>
    <w:rsid w:val="00167B3E"/>
    <w:rsid w:val="00167D7E"/>
    <w:rsid w:val="00167E13"/>
    <w:rsid w:val="00167F18"/>
    <w:rsid w:val="001700F7"/>
    <w:rsid w:val="00170157"/>
    <w:rsid w:val="00170473"/>
    <w:rsid w:val="001704E2"/>
    <w:rsid w:val="00170549"/>
    <w:rsid w:val="001705D8"/>
    <w:rsid w:val="00170A53"/>
    <w:rsid w:val="00170CD2"/>
    <w:rsid w:val="00170DC6"/>
    <w:rsid w:val="0017110A"/>
    <w:rsid w:val="00171219"/>
    <w:rsid w:val="001714D7"/>
    <w:rsid w:val="001714DC"/>
    <w:rsid w:val="001717B6"/>
    <w:rsid w:val="001717BB"/>
    <w:rsid w:val="0017243B"/>
    <w:rsid w:val="0017243D"/>
    <w:rsid w:val="0017267A"/>
    <w:rsid w:val="00172821"/>
    <w:rsid w:val="00172841"/>
    <w:rsid w:val="00172979"/>
    <w:rsid w:val="00172FBE"/>
    <w:rsid w:val="0017302E"/>
    <w:rsid w:val="00173035"/>
    <w:rsid w:val="001732A3"/>
    <w:rsid w:val="00173467"/>
    <w:rsid w:val="001737FB"/>
    <w:rsid w:val="001738BC"/>
    <w:rsid w:val="001738C0"/>
    <w:rsid w:val="0017394C"/>
    <w:rsid w:val="00173CF2"/>
    <w:rsid w:val="00173FEF"/>
    <w:rsid w:val="00174016"/>
    <w:rsid w:val="001740F2"/>
    <w:rsid w:val="0017416D"/>
    <w:rsid w:val="00174337"/>
    <w:rsid w:val="0017447A"/>
    <w:rsid w:val="00174820"/>
    <w:rsid w:val="00174C6C"/>
    <w:rsid w:val="00174DED"/>
    <w:rsid w:val="00174E53"/>
    <w:rsid w:val="00174FD3"/>
    <w:rsid w:val="0017506C"/>
    <w:rsid w:val="0017555B"/>
    <w:rsid w:val="001757AC"/>
    <w:rsid w:val="001758EF"/>
    <w:rsid w:val="00175C62"/>
    <w:rsid w:val="00175C67"/>
    <w:rsid w:val="00175DB0"/>
    <w:rsid w:val="00175E67"/>
    <w:rsid w:val="00175F34"/>
    <w:rsid w:val="00176097"/>
    <w:rsid w:val="001765A4"/>
    <w:rsid w:val="0017672A"/>
    <w:rsid w:val="0017673B"/>
    <w:rsid w:val="0017683C"/>
    <w:rsid w:val="00176A12"/>
    <w:rsid w:val="00177076"/>
    <w:rsid w:val="001775A8"/>
    <w:rsid w:val="001779E9"/>
    <w:rsid w:val="00177A22"/>
    <w:rsid w:val="00177A44"/>
    <w:rsid w:val="0018038C"/>
    <w:rsid w:val="001803A3"/>
    <w:rsid w:val="0018040B"/>
    <w:rsid w:val="0018042A"/>
    <w:rsid w:val="0018046D"/>
    <w:rsid w:val="00180683"/>
    <w:rsid w:val="001807AD"/>
    <w:rsid w:val="00180980"/>
    <w:rsid w:val="00180A8F"/>
    <w:rsid w:val="00180B64"/>
    <w:rsid w:val="00180BC8"/>
    <w:rsid w:val="001813AF"/>
    <w:rsid w:val="001813BD"/>
    <w:rsid w:val="00181650"/>
    <w:rsid w:val="001816F3"/>
    <w:rsid w:val="00181B1C"/>
    <w:rsid w:val="00181BA8"/>
    <w:rsid w:val="00181C0C"/>
    <w:rsid w:val="00181CBE"/>
    <w:rsid w:val="00181DE4"/>
    <w:rsid w:val="001820FC"/>
    <w:rsid w:val="001824B0"/>
    <w:rsid w:val="0018284B"/>
    <w:rsid w:val="00182AEB"/>
    <w:rsid w:val="00182BB9"/>
    <w:rsid w:val="00182C26"/>
    <w:rsid w:val="00182C5F"/>
    <w:rsid w:val="00182CA0"/>
    <w:rsid w:val="00182CFA"/>
    <w:rsid w:val="00182E11"/>
    <w:rsid w:val="001834A2"/>
    <w:rsid w:val="0018356E"/>
    <w:rsid w:val="00183634"/>
    <w:rsid w:val="001838C6"/>
    <w:rsid w:val="0018399F"/>
    <w:rsid w:val="00183CF7"/>
    <w:rsid w:val="00184066"/>
    <w:rsid w:val="001840AA"/>
    <w:rsid w:val="001848AA"/>
    <w:rsid w:val="00184EA9"/>
    <w:rsid w:val="001852B2"/>
    <w:rsid w:val="00185598"/>
    <w:rsid w:val="0018575A"/>
    <w:rsid w:val="00185983"/>
    <w:rsid w:val="00185BFA"/>
    <w:rsid w:val="001860DE"/>
    <w:rsid w:val="00186120"/>
    <w:rsid w:val="0018633D"/>
    <w:rsid w:val="0018644A"/>
    <w:rsid w:val="001867B7"/>
    <w:rsid w:val="00186BE4"/>
    <w:rsid w:val="00186EF2"/>
    <w:rsid w:val="001872F8"/>
    <w:rsid w:val="00187598"/>
    <w:rsid w:val="0018762A"/>
    <w:rsid w:val="0018770C"/>
    <w:rsid w:val="00187BCB"/>
    <w:rsid w:val="00187EB5"/>
    <w:rsid w:val="0019005E"/>
    <w:rsid w:val="001909B9"/>
    <w:rsid w:val="001909CB"/>
    <w:rsid w:val="00190A3C"/>
    <w:rsid w:val="00191018"/>
    <w:rsid w:val="001914E8"/>
    <w:rsid w:val="0019182B"/>
    <w:rsid w:val="0019189A"/>
    <w:rsid w:val="0019196B"/>
    <w:rsid w:val="00191A62"/>
    <w:rsid w:val="00191B0C"/>
    <w:rsid w:val="00191B12"/>
    <w:rsid w:val="00191B2C"/>
    <w:rsid w:val="001923BF"/>
    <w:rsid w:val="0019263D"/>
    <w:rsid w:val="001926B7"/>
    <w:rsid w:val="001928AB"/>
    <w:rsid w:val="001929ED"/>
    <w:rsid w:val="00192C46"/>
    <w:rsid w:val="00192C77"/>
    <w:rsid w:val="00192D61"/>
    <w:rsid w:val="0019303B"/>
    <w:rsid w:val="001932D7"/>
    <w:rsid w:val="001935AB"/>
    <w:rsid w:val="001935E7"/>
    <w:rsid w:val="001936F5"/>
    <w:rsid w:val="00193B31"/>
    <w:rsid w:val="00193B70"/>
    <w:rsid w:val="00193B72"/>
    <w:rsid w:val="00193EC6"/>
    <w:rsid w:val="0019426D"/>
    <w:rsid w:val="0019498D"/>
    <w:rsid w:val="00194D76"/>
    <w:rsid w:val="00194DFA"/>
    <w:rsid w:val="0019522D"/>
    <w:rsid w:val="001953D4"/>
    <w:rsid w:val="001954BE"/>
    <w:rsid w:val="0019576B"/>
    <w:rsid w:val="00195A1D"/>
    <w:rsid w:val="00195ADF"/>
    <w:rsid w:val="001960B3"/>
    <w:rsid w:val="0019613B"/>
    <w:rsid w:val="001962EF"/>
    <w:rsid w:val="00196316"/>
    <w:rsid w:val="0019667C"/>
    <w:rsid w:val="001969E9"/>
    <w:rsid w:val="00196B87"/>
    <w:rsid w:val="00196C3B"/>
    <w:rsid w:val="00196D76"/>
    <w:rsid w:val="00196D78"/>
    <w:rsid w:val="00196E45"/>
    <w:rsid w:val="00197621"/>
    <w:rsid w:val="0019771A"/>
    <w:rsid w:val="001978F8"/>
    <w:rsid w:val="00197944"/>
    <w:rsid w:val="00197C7B"/>
    <w:rsid w:val="00197D4B"/>
    <w:rsid w:val="00197DCB"/>
    <w:rsid w:val="001A0416"/>
    <w:rsid w:val="001A055B"/>
    <w:rsid w:val="001A0702"/>
    <w:rsid w:val="001A0781"/>
    <w:rsid w:val="001A09B2"/>
    <w:rsid w:val="001A0B94"/>
    <w:rsid w:val="001A0BCC"/>
    <w:rsid w:val="001A0CD9"/>
    <w:rsid w:val="001A0D46"/>
    <w:rsid w:val="001A0D59"/>
    <w:rsid w:val="001A1329"/>
    <w:rsid w:val="001A1563"/>
    <w:rsid w:val="001A15B0"/>
    <w:rsid w:val="001A17F7"/>
    <w:rsid w:val="001A18AD"/>
    <w:rsid w:val="001A19F8"/>
    <w:rsid w:val="001A1EE0"/>
    <w:rsid w:val="001A1F10"/>
    <w:rsid w:val="001A1F6E"/>
    <w:rsid w:val="001A2189"/>
    <w:rsid w:val="001A2B94"/>
    <w:rsid w:val="001A2C6B"/>
    <w:rsid w:val="001A35D6"/>
    <w:rsid w:val="001A3740"/>
    <w:rsid w:val="001A388C"/>
    <w:rsid w:val="001A3E2E"/>
    <w:rsid w:val="001A41C6"/>
    <w:rsid w:val="001A4830"/>
    <w:rsid w:val="001A4AFC"/>
    <w:rsid w:val="001A4D39"/>
    <w:rsid w:val="001A4E58"/>
    <w:rsid w:val="001A4F03"/>
    <w:rsid w:val="001A5300"/>
    <w:rsid w:val="001A5310"/>
    <w:rsid w:val="001A583A"/>
    <w:rsid w:val="001A59DD"/>
    <w:rsid w:val="001A5BFA"/>
    <w:rsid w:val="001A5CA8"/>
    <w:rsid w:val="001A5CCB"/>
    <w:rsid w:val="001A5EF3"/>
    <w:rsid w:val="001A5FCB"/>
    <w:rsid w:val="001A6154"/>
    <w:rsid w:val="001A623B"/>
    <w:rsid w:val="001A63C2"/>
    <w:rsid w:val="001A64F9"/>
    <w:rsid w:val="001A685D"/>
    <w:rsid w:val="001A6901"/>
    <w:rsid w:val="001A6A14"/>
    <w:rsid w:val="001A6A87"/>
    <w:rsid w:val="001A6AED"/>
    <w:rsid w:val="001A6CEC"/>
    <w:rsid w:val="001A706A"/>
    <w:rsid w:val="001A7382"/>
    <w:rsid w:val="001A7966"/>
    <w:rsid w:val="001A7983"/>
    <w:rsid w:val="001A79C3"/>
    <w:rsid w:val="001A7BD3"/>
    <w:rsid w:val="001A7E7E"/>
    <w:rsid w:val="001A7EA1"/>
    <w:rsid w:val="001B0538"/>
    <w:rsid w:val="001B067B"/>
    <w:rsid w:val="001B08D9"/>
    <w:rsid w:val="001B0BE7"/>
    <w:rsid w:val="001B0D0D"/>
    <w:rsid w:val="001B129A"/>
    <w:rsid w:val="001B12BC"/>
    <w:rsid w:val="001B12EC"/>
    <w:rsid w:val="001B1AD3"/>
    <w:rsid w:val="001B1BA2"/>
    <w:rsid w:val="001B1C5C"/>
    <w:rsid w:val="001B1E79"/>
    <w:rsid w:val="001B219F"/>
    <w:rsid w:val="001B23CA"/>
    <w:rsid w:val="001B245E"/>
    <w:rsid w:val="001B2897"/>
    <w:rsid w:val="001B2B77"/>
    <w:rsid w:val="001B2DDD"/>
    <w:rsid w:val="001B2F84"/>
    <w:rsid w:val="001B33C6"/>
    <w:rsid w:val="001B3405"/>
    <w:rsid w:val="001B36B3"/>
    <w:rsid w:val="001B3DB8"/>
    <w:rsid w:val="001B3E44"/>
    <w:rsid w:val="001B3F2E"/>
    <w:rsid w:val="001B3F8A"/>
    <w:rsid w:val="001B4126"/>
    <w:rsid w:val="001B432A"/>
    <w:rsid w:val="001B452A"/>
    <w:rsid w:val="001B4688"/>
    <w:rsid w:val="001B49A4"/>
    <w:rsid w:val="001B4A42"/>
    <w:rsid w:val="001B4AAF"/>
    <w:rsid w:val="001B4BEC"/>
    <w:rsid w:val="001B4E23"/>
    <w:rsid w:val="001B4EB0"/>
    <w:rsid w:val="001B528D"/>
    <w:rsid w:val="001B55D5"/>
    <w:rsid w:val="001B5966"/>
    <w:rsid w:val="001B5A39"/>
    <w:rsid w:val="001B5A40"/>
    <w:rsid w:val="001B5B36"/>
    <w:rsid w:val="001B5D75"/>
    <w:rsid w:val="001B5F78"/>
    <w:rsid w:val="001B5FB9"/>
    <w:rsid w:val="001B6073"/>
    <w:rsid w:val="001B60DD"/>
    <w:rsid w:val="001B67A4"/>
    <w:rsid w:val="001B68D4"/>
    <w:rsid w:val="001B6C46"/>
    <w:rsid w:val="001B702B"/>
    <w:rsid w:val="001B7120"/>
    <w:rsid w:val="001B745A"/>
    <w:rsid w:val="001B77F6"/>
    <w:rsid w:val="001B78A8"/>
    <w:rsid w:val="001B79B9"/>
    <w:rsid w:val="001B7D31"/>
    <w:rsid w:val="001B7F91"/>
    <w:rsid w:val="001C02AC"/>
    <w:rsid w:val="001C0652"/>
    <w:rsid w:val="001C0716"/>
    <w:rsid w:val="001C0ACB"/>
    <w:rsid w:val="001C0ADF"/>
    <w:rsid w:val="001C0CA8"/>
    <w:rsid w:val="001C0D46"/>
    <w:rsid w:val="001C0D9B"/>
    <w:rsid w:val="001C0E2A"/>
    <w:rsid w:val="001C1068"/>
    <w:rsid w:val="001C1147"/>
    <w:rsid w:val="001C18D6"/>
    <w:rsid w:val="001C1A2A"/>
    <w:rsid w:val="001C1AAD"/>
    <w:rsid w:val="001C1E1C"/>
    <w:rsid w:val="001C1F70"/>
    <w:rsid w:val="001C1FC6"/>
    <w:rsid w:val="001C2101"/>
    <w:rsid w:val="001C26E7"/>
    <w:rsid w:val="001C28DC"/>
    <w:rsid w:val="001C2B95"/>
    <w:rsid w:val="001C2D02"/>
    <w:rsid w:val="001C2FD6"/>
    <w:rsid w:val="001C329F"/>
    <w:rsid w:val="001C3445"/>
    <w:rsid w:val="001C35F7"/>
    <w:rsid w:val="001C3BBD"/>
    <w:rsid w:val="001C3C39"/>
    <w:rsid w:val="001C42E7"/>
    <w:rsid w:val="001C4306"/>
    <w:rsid w:val="001C4328"/>
    <w:rsid w:val="001C4398"/>
    <w:rsid w:val="001C4659"/>
    <w:rsid w:val="001C47BF"/>
    <w:rsid w:val="001C4C29"/>
    <w:rsid w:val="001C4DB7"/>
    <w:rsid w:val="001C4E65"/>
    <w:rsid w:val="001C4FBA"/>
    <w:rsid w:val="001C52CB"/>
    <w:rsid w:val="001C57DB"/>
    <w:rsid w:val="001C5828"/>
    <w:rsid w:val="001C5866"/>
    <w:rsid w:val="001C5B97"/>
    <w:rsid w:val="001C61F3"/>
    <w:rsid w:val="001C63F3"/>
    <w:rsid w:val="001C6543"/>
    <w:rsid w:val="001C6681"/>
    <w:rsid w:val="001C6738"/>
    <w:rsid w:val="001C69A6"/>
    <w:rsid w:val="001C6A39"/>
    <w:rsid w:val="001C6AAB"/>
    <w:rsid w:val="001C6F07"/>
    <w:rsid w:val="001C70CD"/>
    <w:rsid w:val="001C72FA"/>
    <w:rsid w:val="001C73CD"/>
    <w:rsid w:val="001C78AE"/>
    <w:rsid w:val="001C79FD"/>
    <w:rsid w:val="001C7B5F"/>
    <w:rsid w:val="001C7B80"/>
    <w:rsid w:val="001C7BD8"/>
    <w:rsid w:val="001C7C2D"/>
    <w:rsid w:val="001C7C31"/>
    <w:rsid w:val="001C7D49"/>
    <w:rsid w:val="001C7D7C"/>
    <w:rsid w:val="001C7D90"/>
    <w:rsid w:val="001D0295"/>
    <w:rsid w:val="001D0349"/>
    <w:rsid w:val="001D050A"/>
    <w:rsid w:val="001D0BED"/>
    <w:rsid w:val="001D129D"/>
    <w:rsid w:val="001D13F4"/>
    <w:rsid w:val="001D1617"/>
    <w:rsid w:val="001D1838"/>
    <w:rsid w:val="001D18F9"/>
    <w:rsid w:val="001D1913"/>
    <w:rsid w:val="001D1CC0"/>
    <w:rsid w:val="001D1DCE"/>
    <w:rsid w:val="001D1DE8"/>
    <w:rsid w:val="001D1F08"/>
    <w:rsid w:val="001D22DD"/>
    <w:rsid w:val="001D262D"/>
    <w:rsid w:val="001D2B49"/>
    <w:rsid w:val="001D338C"/>
    <w:rsid w:val="001D3780"/>
    <w:rsid w:val="001D3790"/>
    <w:rsid w:val="001D3A21"/>
    <w:rsid w:val="001D3A83"/>
    <w:rsid w:val="001D3EC4"/>
    <w:rsid w:val="001D3EFF"/>
    <w:rsid w:val="001D3F98"/>
    <w:rsid w:val="001D4071"/>
    <w:rsid w:val="001D4429"/>
    <w:rsid w:val="001D4577"/>
    <w:rsid w:val="001D46F3"/>
    <w:rsid w:val="001D48FF"/>
    <w:rsid w:val="001D4CBB"/>
    <w:rsid w:val="001D4D33"/>
    <w:rsid w:val="001D4DC7"/>
    <w:rsid w:val="001D4EED"/>
    <w:rsid w:val="001D51D6"/>
    <w:rsid w:val="001D5208"/>
    <w:rsid w:val="001D54A0"/>
    <w:rsid w:val="001D59C5"/>
    <w:rsid w:val="001D5A5F"/>
    <w:rsid w:val="001D5E5D"/>
    <w:rsid w:val="001D632E"/>
    <w:rsid w:val="001D6434"/>
    <w:rsid w:val="001D6530"/>
    <w:rsid w:val="001D6643"/>
    <w:rsid w:val="001D68F7"/>
    <w:rsid w:val="001D6951"/>
    <w:rsid w:val="001D6D18"/>
    <w:rsid w:val="001D6D60"/>
    <w:rsid w:val="001D6E0F"/>
    <w:rsid w:val="001D6E25"/>
    <w:rsid w:val="001D6F11"/>
    <w:rsid w:val="001D6F96"/>
    <w:rsid w:val="001D6FC4"/>
    <w:rsid w:val="001D7020"/>
    <w:rsid w:val="001D74B2"/>
    <w:rsid w:val="001D74EB"/>
    <w:rsid w:val="001D76C0"/>
    <w:rsid w:val="001D76D5"/>
    <w:rsid w:val="001D772C"/>
    <w:rsid w:val="001D7A3B"/>
    <w:rsid w:val="001D7A4C"/>
    <w:rsid w:val="001D7BDC"/>
    <w:rsid w:val="001D7DB7"/>
    <w:rsid w:val="001E00C1"/>
    <w:rsid w:val="001E01DE"/>
    <w:rsid w:val="001E0A3E"/>
    <w:rsid w:val="001E0DEA"/>
    <w:rsid w:val="001E1118"/>
    <w:rsid w:val="001E1172"/>
    <w:rsid w:val="001E12FD"/>
    <w:rsid w:val="001E1501"/>
    <w:rsid w:val="001E1827"/>
    <w:rsid w:val="001E1959"/>
    <w:rsid w:val="001E1CD5"/>
    <w:rsid w:val="001E1D06"/>
    <w:rsid w:val="001E25B1"/>
    <w:rsid w:val="001E26DB"/>
    <w:rsid w:val="001E2972"/>
    <w:rsid w:val="001E2B05"/>
    <w:rsid w:val="001E30F6"/>
    <w:rsid w:val="001E310F"/>
    <w:rsid w:val="001E3279"/>
    <w:rsid w:val="001E33F9"/>
    <w:rsid w:val="001E35E9"/>
    <w:rsid w:val="001E3720"/>
    <w:rsid w:val="001E3741"/>
    <w:rsid w:val="001E37D1"/>
    <w:rsid w:val="001E3D23"/>
    <w:rsid w:val="001E3DCC"/>
    <w:rsid w:val="001E3DE9"/>
    <w:rsid w:val="001E3F37"/>
    <w:rsid w:val="001E4035"/>
    <w:rsid w:val="001E43C5"/>
    <w:rsid w:val="001E46C7"/>
    <w:rsid w:val="001E484B"/>
    <w:rsid w:val="001E4922"/>
    <w:rsid w:val="001E4A68"/>
    <w:rsid w:val="001E4B01"/>
    <w:rsid w:val="001E4B9D"/>
    <w:rsid w:val="001E4F16"/>
    <w:rsid w:val="001E4FEF"/>
    <w:rsid w:val="001E508F"/>
    <w:rsid w:val="001E52F6"/>
    <w:rsid w:val="001E532E"/>
    <w:rsid w:val="001E5443"/>
    <w:rsid w:val="001E5807"/>
    <w:rsid w:val="001E5B19"/>
    <w:rsid w:val="001E5CEA"/>
    <w:rsid w:val="001E5DA3"/>
    <w:rsid w:val="001E5DE6"/>
    <w:rsid w:val="001E6286"/>
    <w:rsid w:val="001E63B2"/>
    <w:rsid w:val="001E6ABD"/>
    <w:rsid w:val="001E6C9A"/>
    <w:rsid w:val="001E7534"/>
    <w:rsid w:val="001E7592"/>
    <w:rsid w:val="001E7B7E"/>
    <w:rsid w:val="001E7D88"/>
    <w:rsid w:val="001E7DDF"/>
    <w:rsid w:val="001E7ED7"/>
    <w:rsid w:val="001F012C"/>
    <w:rsid w:val="001F019C"/>
    <w:rsid w:val="001F0625"/>
    <w:rsid w:val="001F07F0"/>
    <w:rsid w:val="001F0A23"/>
    <w:rsid w:val="001F0AA9"/>
    <w:rsid w:val="001F0B90"/>
    <w:rsid w:val="001F0C9C"/>
    <w:rsid w:val="001F0DB9"/>
    <w:rsid w:val="001F0F4C"/>
    <w:rsid w:val="001F106D"/>
    <w:rsid w:val="001F1215"/>
    <w:rsid w:val="001F136F"/>
    <w:rsid w:val="001F141A"/>
    <w:rsid w:val="001F142E"/>
    <w:rsid w:val="001F14BC"/>
    <w:rsid w:val="001F1511"/>
    <w:rsid w:val="001F1544"/>
    <w:rsid w:val="001F1897"/>
    <w:rsid w:val="001F1B7B"/>
    <w:rsid w:val="001F20BA"/>
    <w:rsid w:val="001F2113"/>
    <w:rsid w:val="001F250F"/>
    <w:rsid w:val="001F25FA"/>
    <w:rsid w:val="001F2873"/>
    <w:rsid w:val="001F2990"/>
    <w:rsid w:val="001F2A06"/>
    <w:rsid w:val="001F2B87"/>
    <w:rsid w:val="001F2C70"/>
    <w:rsid w:val="001F2E03"/>
    <w:rsid w:val="001F2EA3"/>
    <w:rsid w:val="001F31B7"/>
    <w:rsid w:val="001F3518"/>
    <w:rsid w:val="001F36EF"/>
    <w:rsid w:val="001F38A9"/>
    <w:rsid w:val="001F39E1"/>
    <w:rsid w:val="001F406E"/>
    <w:rsid w:val="001F414A"/>
    <w:rsid w:val="001F43A2"/>
    <w:rsid w:val="001F4509"/>
    <w:rsid w:val="001F45F9"/>
    <w:rsid w:val="001F4631"/>
    <w:rsid w:val="001F4643"/>
    <w:rsid w:val="001F47F8"/>
    <w:rsid w:val="001F4B4D"/>
    <w:rsid w:val="001F4C22"/>
    <w:rsid w:val="001F4F99"/>
    <w:rsid w:val="001F54AD"/>
    <w:rsid w:val="001F5728"/>
    <w:rsid w:val="001F58B6"/>
    <w:rsid w:val="001F5CA9"/>
    <w:rsid w:val="001F5FA0"/>
    <w:rsid w:val="001F60C5"/>
    <w:rsid w:val="001F623F"/>
    <w:rsid w:val="001F6550"/>
    <w:rsid w:val="001F65A5"/>
    <w:rsid w:val="001F6A50"/>
    <w:rsid w:val="001F6AC8"/>
    <w:rsid w:val="001F6B6C"/>
    <w:rsid w:val="001F6DBF"/>
    <w:rsid w:val="001F6EB8"/>
    <w:rsid w:val="001F7061"/>
    <w:rsid w:val="001F70C5"/>
    <w:rsid w:val="001F71F4"/>
    <w:rsid w:val="001F72C4"/>
    <w:rsid w:val="001F7565"/>
    <w:rsid w:val="001F76C7"/>
    <w:rsid w:val="001F77E5"/>
    <w:rsid w:val="001F7D25"/>
    <w:rsid w:val="001F7DDE"/>
    <w:rsid w:val="00200068"/>
    <w:rsid w:val="00200227"/>
    <w:rsid w:val="002002CD"/>
    <w:rsid w:val="00200448"/>
    <w:rsid w:val="00200573"/>
    <w:rsid w:val="002006C6"/>
    <w:rsid w:val="00200B63"/>
    <w:rsid w:val="00200D80"/>
    <w:rsid w:val="00200DCE"/>
    <w:rsid w:val="00200ECC"/>
    <w:rsid w:val="0020114D"/>
    <w:rsid w:val="002012D3"/>
    <w:rsid w:val="0020130A"/>
    <w:rsid w:val="0020134E"/>
    <w:rsid w:val="002015C4"/>
    <w:rsid w:val="002020AF"/>
    <w:rsid w:val="0020218B"/>
    <w:rsid w:val="002023B0"/>
    <w:rsid w:val="002023F4"/>
    <w:rsid w:val="00202665"/>
    <w:rsid w:val="00202807"/>
    <w:rsid w:val="00202874"/>
    <w:rsid w:val="00202B68"/>
    <w:rsid w:val="00202E90"/>
    <w:rsid w:val="0020360F"/>
    <w:rsid w:val="00203AA8"/>
    <w:rsid w:val="00203F5F"/>
    <w:rsid w:val="0020420B"/>
    <w:rsid w:val="0020421D"/>
    <w:rsid w:val="00204235"/>
    <w:rsid w:val="002042AB"/>
    <w:rsid w:val="002045A9"/>
    <w:rsid w:val="00204742"/>
    <w:rsid w:val="00204A43"/>
    <w:rsid w:val="00204ABB"/>
    <w:rsid w:val="00204CCC"/>
    <w:rsid w:val="00204CF1"/>
    <w:rsid w:val="00204F75"/>
    <w:rsid w:val="00204FE0"/>
    <w:rsid w:val="00205079"/>
    <w:rsid w:val="002050B7"/>
    <w:rsid w:val="00205110"/>
    <w:rsid w:val="0020512C"/>
    <w:rsid w:val="0020514A"/>
    <w:rsid w:val="00205173"/>
    <w:rsid w:val="00205299"/>
    <w:rsid w:val="00205392"/>
    <w:rsid w:val="00205443"/>
    <w:rsid w:val="00205509"/>
    <w:rsid w:val="0020594D"/>
    <w:rsid w:val="00205A18"/>
    <w:rsid w:val="00205A7E"/>
    <w:rsid w:val="00205B08"/>
    <w:rsid w:val="00205C63"/>
    <w:rsid w:val="002067D1"/>
    <w:rsid w:val="002067D4"/>
    <w:rsid w:val="00206CE4"/>
    <w:rsid w:val="00206EE3"/>
    <w:rsid w:val="002070B6"/>
    <w:rsid w:val="00207100"/>
    <w:rsid w:val="00207173"/>
    <w:rsid w:val="002073C5"/>
    <w:rsid w:val="002075B4"/>
    <w:rsid w:val="00207717"/>
    <w:rsid w:val="00207838"/>
    <w:rsid w:val="002078FE"/>
    <w:rsid w:val="00207A31"/>
    <w:rsid w:val="00207DB3"/>
    <w:rsid w:val="00207E53"/>
    <w:rsid w:val="00210254"/>
    <w:rsid w:val="0021039C"/>
    <w:rsid w:val="002103F6"/>
    <w:rsid w:val="00210622"/>
    <w:rsid w:val="00210961"/>
    <w:rsid w:val="00210983"/>
    <w:rsid w:val="00210CEF"/>
    <w:rsid w:val="00210D1B"/>
    <w:rsid w:val="00210E8D"/>
    <w:rsid w:val="00210FD9"/>
    <w:rsid w:val="002110FE"/>
    <w:rsid w:val="0021119B"/>
    <w:rsid w:val="00211344"/>
    <w:rsid w:val="00211C60"/>
    <w:rsid w:val="00211FD3"/>
    <w:rsid w:val="002121E5"/>
    <w:rsid w:val="002123AB"/>
    <w:rsid w:val="002129C6"/>
    <w:rsid w:val="002129D1"/>
    <w:rsid w:val="00212A20"/>
    <w:rsid w:val="00212A3C"/>
    <w:rsid w:val="00212B81"/>
    <w:rsid w:val="00212DB1"/>
    <w:rsid w:val="002132E9"/>
    <w:rsid w:val="0021339D"/>
    <w:rsid w:val="00213529"/>
    <w:rsid w:val="00213567"/>
    <w:rsid w:val="002135B0"/>
    <w:rsid w:val="00213689"/>
    <w:rsid w:val="00213AFD"/>
    <w:rsid w:val="00213BC5"/>
    <w:rsid w:val="00213F9C"/>
    <w:rsid w:val="00214134"/>
    <w:rsid w:val="00214136"/>
    <w:rsid w:val="0021431A"/>
    <w:rsid w:val="00214537"/>
    <w:rsid w:val="00214B6E"/>
    <w:rsid w:val="00214C98"/>
    <w:rsid w:val="00214E6E"/>
    <w:rsid w:val="00215072"/>
    <w:rsid w:val="0021525E"/>
    <w:rsid w:val="002154FA"/>
    <w:rsid w:val="00215653"/>
    <w:rsid w:val="00215821"/>
    <w:rsid w:val="00215A7A"/>
    <w:rsid w:val="00215C25"/>
    <w:rsid w:val="00215D28"/>
    <w:rsid w:val="00215ED3"/>
    <w:rsid w:val="0021619D"/>
    <w:rsid w:val="002165BE"/>
    <w:rsid w:val="002167C8"/>
    <w:rsid w:val="002169BA"/>
    <w:rsid w:val="00216A3B"/>
    <w:rsid w:val="0021712C"/>
    <w:rsid w:val="00217171"/>
    <w:rsid w:val="002171A3"/>
    <w:rsid w:val="00217499"/>
    <w:rsid w:val="002178F6"/>
    <w:rsid w:val="00217FBB"/>
    <w:rsid w:val="00220302"/>
    <w:rsid w:val="00220C1E"/>
    <w:rsid w:val="00220D44"/>
    <w:rsid w:val="00220F29"/>
    <w:rsid w:val="0022105E"/>
    <w:rsid w:val="00221517"/>
    <w:rsid w:val="00221A4C"/>
    <w:rsid w:val="00222173"/>
    <w:rsid w:val="0022220C"/>
    <w:rsid w:val="00222E2A"/>
    <w:rsid w:val="002231DB"/>
    <w:rsid w:val="002239C5"/>
    <w:rsid w:val="00223B77"/>
    <w:rsid w:val="00223FB7"/>
    <w:rsid w:val="002241E4"/>
    <w:rsid w:val="00224332"/>
    <w:rsid w:val="002244C2"/>
    <w:rsid w:val="00224679"/>
    <w:rsid w:val="002246DF"/>
    <w:rsid w:val="00224856"/>
    <w:rsid w:val="002248D7"/>
    <w:rsid w:val="00224D31"/>
    <w:rsid w:val="00224D46"/>
    <w:rsid w:val="00224E28"/>
    <w:rsid w:val="00224EA2"/>
    <w:rsid w:val="00224FFB"/>
    <w:rsid w:val="00225375"/>
    <w:rsid w:val="00225512"/>
    <w:rsid w:val="0022553C"/>
    <w:rsid w:val="002258CE"/>
    <w:rsid w:val="0022595C"/>
    <w:rsid w:val="00225D7C"/>
    <w:rsid w:val="00225F9F"/>
    <w:rsid w:val="002262B3"/>
    <w:rsid w:val="0022636D"/>
    <w:rsid w:val="0022693E"/>
    <w:rsid w:val="00226AC4"/>
    <w:rsid w:val="00226F0C"/>
    <w:rsid w:val="00227011"/>
    <w:rsid w:val="002270A3"/>
    <w:rsid w:val="0022734A"/>
    <w:rsid w:val="0022783F"/>
    <w:rsid w:val="00227889"/>
    <w:rsid w:val="00230042"/>
    <w:rsid w:val="0023007D"/>
    <w:rsid w:val="002301B0"/>
    <w:rsid w:val="0023036C"/>
    <w:rsid w:val="0023058F"/>
    <w:rsid w:val="002305CD"/>
    <w:rsid w:val="0023094B"/>
    <w:rsid w:val="00230A0A"/>
    <w:rsid w:val="00230A28"/>
    <w:rsid w:val="00230B64"/>
    <w:rsid w:val="00230E16"/>
    <w:rsid w:val="00230FD8"/>
    <w:rsid w:val="002310DA"/>
    <w:rsid w:val="002313BB"/>
    <w:rsid w:val="00231631"/>
    <w:rsid w:val="00231885"/>
    <w:rsid w:val="00231B5F"/>
    <w:rsid w:val="00231E1D"/>
    <w:rsid w:val="00232160"/>
    <w:rsid w:val="0023242F"/>
    <w:rsid w:val="0023272F"/>
    <w:rsid w:val="002328C7"/>
    <w:rsid w:val="002329D9"/>
    <w:rsid w:val="00232B31"/>
    <w:rsid w:val="00232F2C"/>
    <w:rsid w:val="00232FBC"/>
    <w:rsid w:val="00233088"/>
    <w:rsid w:val="00233153"/>
    <w:rsid w:val="0023353E"/>
    <w:rsid w:val="002337B2"/>
    <w:rsid w:val="00234366"/>
    <w:rsid w:val="00234494"/>
    <w:rsid w:val="002344F5"/>
    <w:rsid w:val="002348C1"/>
    <w:rsid w:val="00234905"/>
    <w:rsid w:val="00234EFE"/>
    <w:rsid w:val="00235112"/>
    <w:rsid w:val="0023550E"/>
    <w:rsid w:val="00235AEA"/>
    <w:rsid w:val="00235D78"/>
    <w:rsid w:val="00235FD3"/>
    <w:rsid w:val="00236017"/>
    <w:rsid w:val="002362D9"/>
    <w:rsid w:val="002365A9"/>
    <w:rsid w:val="0023672B"/>
    <w:rsid w:val="00236736"/>
    <w:rsid w:val="00236A00"/>
    <w:rsid w:val="00236BE0"/>
    <w:rsid w:val="00237315"/>
    <w:rsid w:val="0023737E"/>
    <w:rsid w:val="0023745C"/>
    <w:rsid w:val="002374E9"/>
    <w:rsid w:val="0023771C"/>
    <w:rsid w:val="0023792D"/>
    <w:rsid w:val="00237A7E"/>
    <w:rsid w:val="00237F4A"/>
    <w:rsid w:val="002408A5"/>
    <w:rsid w:val="002408DE"/>
    <w:rsid w:val="0024095E"/>
    <w:rsid w:val="00240A71"/>
    <w:rsid w:val="00240BB5"/>
    <w:rsid w:val="00240C9D"/>
    <w:rsid w:val="00240CD9"/>
    <w:rsid w:val="00240CF5"/>
    <w:rsid w:val="00240D2F"/>
    <w:rsid w:val="00240F6C"/>
    <w:rsid w:val="0024108F"/>
    <w:rsid w:val="002411BC"/>
    <w:rsid w:val="00241275"/>
    <w:rsid w:val="002417F9"/>
    <w:rsid w:val="0024189E"/>
    <w:rsid w:val="002418DB"/>
    <w:rsid w:val="00241A7B"/>
    <w:rsid w:val="00241ABE"/>
    <w:rsid w:val="00241B33"/>
    <w:rsid w:val="00241D10"/>
    <w:rsid w:val="00241E55"/>
    <w:rsid w:val="00242170"/>
    <w:rsid w:val="002421E5"/>
    <w:rsid w:val="002423D7"/>
    <w:rsid w:val="0024244A"/>
    <w:rsid w:val="00242621"/>
    <w:rsid w:val="002426E9"/>
    <w:rsid w:val="002427C1"/>
    <w:rsid w:val="0024296B"/>
    <w:rsid w:val="002429E8"/>
    <w:rsid w:val="00242A50"/>
    <w:rsid w:val="00242CF2"/>
    <w:rsid w:val="00243141"/>
    <w:rsid w:val="00243220"/>
    <w:rsid w:val="00243329"/>
    <w:rsid w:val="00243700"/>
    <w:rsid w:val="00243871"/>
    <w:rsid w:val="002438E9"/>
    <w:rsid w:val="00243A21"/>
    <w:rsid w:val="00243C47"/>
    <w:rsid w:val="00243EC8"/>
    <w:rsid w:val="00243EEF"/>
    <w:rsid w:val="00243FC3"/>
    <w:rsid w:val="002440AA"/>
    <w:rsid w:val="00244320"/>
    <w:rsid w:val="0024485B"/>
    <w:rsid w:val="002453EE"/>
    <w:rsid w:val="002456E1"/>
    <w:rsid w:val="00245A09"/>
    <w:rsid w:val="00245B19"/>
    <w:rsid w:val="00245CBA"/>
    <w:rsid w:val="00245E32"/>
    <w:rsid w:val="00245F9A"/>
    <w:rsid w:val="0024693D"/>
    <w:rsid w:val="00246B59"/>
    <w:rsid w:val="00246CE5"/>
    <w:rsid w:val="00246DDB"/>
    <w:rsid w:val="00246FA6"/>
    <w:rsid w:val="00247420"/>
    <w:rsid w:val="00247480"/>
    <w:rsid w:val="002476E0"/>
    <w:rsid w:val="00247B84"/>
    <w:rsid w:val="00247D79"/>
    <w:rsid w:val="00247EC2"/>
    <w:rsid w:val="00250292"/>
    <w:rsid w:val="0025048B"/>
    <w:rsid w:val="002504C0"/>
    <w:rsid w:val="00250E26"/>
    <w:rsid w:val="00251062"/>
    <w:rsid w:val="0025123C"/>
    <w:rsid w:val="0025124F"/>
    <w:rsid w:val="002515E7"/>
    <w:rsid w:val="002515EE"/>
    <w:rsid w:val="00251A7A"/>
    <w:rsid w:val="00251D40"/>
    <w:rsid w:val="002520DC"/>
    <w:rsid w:val="002521E3"/>
    <w:rsid w:val="002524CE"/>
    <w:rsid w:val="002525DE"/>
    <w:rsid w:val="002527E8"/>
    <w:rsid w:val="00252C80"/>
    <w:rsid w:val="0025372E"/>
    <w:rsid w:val="002537F3"/>
    <w:rsid w:val="0025381F"/>
    <w:rsid w:val="00253912"/>
    <w:rsid w:val="00253B51"/>
    <w:rsid w:val="00253B82"/>
    <w:rsid w:val="00253D81"/>
    <w:rsid w:val="00253F31"/>
    <w:rsid w:val="00254040"/>
    <w:rsid w:val="0025405A"/>
    <w:rsid w:val="0025423C"/>
    <w:rsid w:val="00254346"/>
    <w:rsid w:val="002545DC"/>
    <w:rsid w:val="00254657"/>
    <w:rsid w:val="00254782"/>
    <w:rsid w:val="00254983"/>
    <w:rsid w:val="00254A6A"/>
    <w:rsid w:val="00254AD2"/>
    <w:rsid w:val="00254B87"/>
    <w:rsid w:val="00254B96"/>
    <w:rsid w:val="00254BA5"/>
    <w:rsid w:val="00254BCA"/>
    <w:rsid w:val="00255121"/>
    <w:rsid w:val="002552A1"/>
    <w:rsid w:val="002556D8"/>
    <w:rsid w:val="00255D85"/>
    <w:rsid w:val="0025600F"/>
    <w:rsid w:val="002563AC"/>
    <w:rsid w:val="00256F94"/>
    <w:rsid w:val="00256FB4"/>
    <w:rsid w:val="00257327"/>
    <w:rsid w:val="0025788B"/>
    <w:rsid w:val="002579C5"/>
    <w:rsid w:val="00257BA1"/>
    <w:rsid w:val="00257C60"/>
    <w:rsid w:val="00257D5E"/>
    <w:rsid w:val="00257EC3"/>
    <w:rsid w:val="00257FA1"/>
    <w:rsid w:val="0026019C"/>
    <w:rsid w:val="0026021B"/>
    <w:rsid w:val="0026022E"/>
    <w:rsid w:val="002602AA"/>
    <w:rsid w:val="002605B4"/>
    <w:rsid w:val="002605E8"/>
    <w:rsid w:val="002609C6"/>
    <w:rsid w:val="00260A0A"/>
    <w:rsid w:val="00260D43"/>
    <w:rsid w:val="002611C5"/>
    <w:rsid w:val="00261229"/>
    <w:rsid w:val="002612AF"/>
    <w:rsid w:val="002613EB"/>
    <w:rsid w:val="00261734"/>
    <w:rsid w:val="0026176E"/>
    <w:rsid w:val="0026189B"/>
    <w:rsid w:val="00261C8E"/>
    <w:rsid w:val="00261CF3"/>
    <w:rsid w:val="00261F58"/>
    <w:rsid w:val="00262461"/>
    <w:rsid w:val="002624E3"/>
    <w:rsid w:val="00262691"/>
    <w:rsid w:val="002627D2"/>
    <w:rsid w:val="0026282F"/>
    <w:rsid w:val="00262D0B"/>
    <w:rsid w:val="00262F9F"/>
    <w:rsid w:val="00263169"/>
    <w:rsid w:val="0026333C"/>
    <w:rsid w:val="00263419"/>
    <w:rsid w:val="002635A3"/>
    <w:rsid w:val="0026376F"/>
    <w:rsid w:val="0026387B"/>
    <w:rsid w:val="00263A2D"/>
    <w:rsid w:val="00263A90"/>
    <w:rsid w:val="00263B30"/>
    <w:rsid w:val="00264003"/>
    <w:rsid w:val="00264310"/>
    <w:rsid w:val="0026438C"/>
    <w:rsid w:val="002643FF"/>
    <w:rsid w:val="0026454A"/>
    <w:rsid w:val="002649FE"/>
    <w:rsid w:val="00264C1F"/>
    <w:rsid w:val="00264F60"/>
    <w:rsid w:val="00264F63"/>
    <w:rsid w:val="00265057"/>
    <w:rsid w:val="002651AB"/>
    <w:rsid w:val="0026522C"/>
    <w:rsid w:val="0026527E"/>
    <w:rsid w:val="002652DA"/>
    <w:rsid w:val="002652F5"/>
    <w:rsid w:val="002653CA"/>
    <w:rsid w:val="002653E0"/>
    <w:rsid w:val="0026557D"/>
    <w:rsid w:val="002655C4"/>
    <w:rsid w:val="002655E0"/>
    <w:rsid w:val="00265637"/>
    <w:rsid w:val="002656BC"/>
    <w:rsid w:val="00265819"/>
    <w:rsid w:val="00265B57"/>
    <w:rsid w:val="00265C41"/>
    <w:rsid w:val="00265E39"/>
    <w:rsid w:val="002662CF"/>
    <w:rsid w:val="002665B9"/>
    <w:rsid w:val="002665F9"/>
    <w:rsid w:val="0026688C"/>
    <w:rsid w:val="00266B1C"/>
    <w:rsid w:val="0026700F"/>
    <w:rsid w:val="00267092"/>
    <w:rsid w:val="002670CF"/>
    <w:rsid w:val="0026712D"/>
    <w:rsid w:val="0026713F"/>
    <w:rsid w:val="0026724C"/>
    <w:rsid w:val="0026748F"/>
    <w:rsid w:val="002675CF"/>
    <w:rsid w:val="0026780F"/>
    <w:rsid w:val="00267A33"/>
    <w:rsid w:val="00267ADC"/>
    <w:rsid w:val="00267B36"/>
    <w:rsid w:val="00267BAD"/>
    <w:rsid w:val="00267C58"/>
    <w:rsid w:val="00267DAB"/>
    <w:rsid w:val="00270081"/>
    <w:rsid w:val="0027014B"/>
    <w:rsid w:val="002702FC"/>
    <w:rsid w:val="0027073A"/>
    <w:rsid w:val="00270942"/>
    <w:rsid w:val="00270B30"/>
    <w:rsid w:val="00270C97"/>
    <w:rsid w:val="002714CF"/>
    <w:rsid w:val="0027184F"/>
    <w:rsid w:val="00271908"/>
    <w:rsid w:val="00271914"/>
    <w:rsid w:val="00271919"/>
    <w:rsid w:val="00271989"/>
    <w:rsid w:val="00271C62"/>
    <w:rsid w:val="00271E6F"/>
    <w:rsid w:val="00271F07"/>
    <w:rsid w:val="002720C0"/>
    <w:rsid w:val="00272152"/>
    <w:rsid w:val="002722B1"/>
    <w:rsid w:val="00272845"/>
    <w:rsid w:val="00272879"/>
    <w:rsid w:val="00272C64"/>
    <w:rsid w:val="00272C7C"/>
    <w:rsid w:val="00272C88"/>
    <w:rsid w:val="002732DA"/>
    <w:rsid w:val="00273365"/>
    <w:rsid w:val="002733FA"/>
    <w:rsid w:val="00273453"/>
    <w:rsid w:val="002734BE"/>
    <w:rsid w:val="00273943"/>
    <w:rsid w:val="00273AA8"/>
    <w:rsid w:val="00273B80"/>
    <w:rsid w:val="00274021"/>
    <w:rsid w:val="0027427C"/>
    <w:rsid w:val="002742E1"/>
    <w:rsid w:val="00274318"/>
    <w:rsid w:val="002746CF"/>
    <w:rsid w:val="00274798"/>
    <w:rsid w:val="002747D1"/>
    <w:rsid w:val="002747EB"/>
    <w:rsid w:val="0027481C"/>
    <w:rsid w:val="0027491A"/>
    <w:rsid w:val="00274A4D"/>
    <w:rsid w:val="00274ADA"/>
    <w:rsid w:val="00274DDC"/>
    <w:rsid w:val="00274F6F"/>
    <w:rsid w:val="00275301"/>
    <w:rsid w:val="002754EC"/>
    <w:rsid w:val="00275514"/>
    <w:rsid w:val="00275A10"/>
    <w:rsid w:val="00275B78"/>
    <w:rsid w:val="00275E40"/>
    <w:rsid w:val="00275E67"/>
    <w:rsid w:val="00276163"/>
    <w:rsid w:val="00276168"/>
    <w:rsid w:val="00276327"/>
    <w:rsid w:val="00276358"/>
    <w:rsid w:val="0027686E"/>
    <w:rsid w:val="00276A35"/>
    <w:rsid w:val="00276D76"/>
    <w:rsid w:val="00276F1E"/>
    <w:rsid w:val="00276F49"/>
    <w:rsid w:val="00277063"/>
    <w:rsid w:val="002770EB"/>
    <w:rsid w:val="002776F6"/>
    <w:rsid w:val="00277881"/>
    <w:rsid w:val="00277E4B"/>
    <w:rsid w:val="00277E97"/>
    <w:rsid w:val="00280009"/>
    <w:rsid w:val="002800D0"/>
    <w:rsid w:val="00280121"/>
    <w:rsid w:val="0028024D"/>
    <w:rsid w:val="00280522"/>
    <w:rsid w:val="002806EE"/>
    <w:rsid w:val="00280737"/>
    <w:rsid w:val="00280956"/>
    <w:rsid w:val="00280973"/>
    <w:rsid w:val="00280B58"/>
    <w:rsid w:val="00280D4B"/>
    <w:rsid w:val="00280ED8"/>
    <w:rsid w:val="00280FBF"/>
    <w:rsid w:val="0028155E"/>
    <w:rsid w:val="00281763"/>
    <w:rsid w:val="00281979"/>
    <w:rsid w:val="00281DCD"/>
    <w:rsid w:val="00281E15"/>
    <w:rsid w:val="00281E5B"/>
    <w:rsid w:val="00281E6B"/>
    <w:rsid w:val="002820B0"/>
    <w:rsid w:val="002827C3"/>
    <w:rsid w:val="00282922"/>
    <w:rsid w:val="00282A0D"/>
    <w:rsid w:val="00282AA9"/>
    <w:rsid w:val="00282C3A"/>
    <w:rsid w:val="00282C3C"/>
    <w:rsid w:val="00282C7E"/>
    <w:rsid w:val="00282EA5"/>
    <w:rsid w:val="00282F7C"/>
    <w:rsid w:val="00283124"/>
    <w:rsid w:val="002835AB"/>
    <w:rsid w:val="00283695"/>
    <w:rsid w:val="002836D1"/>
    <w:rsid w:val="00283CEE"/>
    <w:rsid w:val="00284201"/>
    <w:rsid w:val="002842A1"/>
    <w:rsid w:val="00284477"/>
    <w:rsid w:val="00284545"/>
    <w:rsid w:val="00284583"/>
    <w:rsid w:val="002846F8"/>
    <w:rsid w:val="00284783"/>
    <w:rsid w:val="0028489B"/>
    <w:rsid w:val="00284B32"/>
    <w:rsid w:val="00284DCF"/>
    <w:rsid w:val="00284E46"/>
    <w:rsid w:val="00285109"/>
    <w:rsid w:val="0028531B"/>
    <w:rsid w:val="002854E8"/>
    <w:rsid w:val="002856ED"/>
    <w:rsid w:val="002857D9"/>
    <w:rsid w:val="00285898"/>
    <w:rsid w:val="00285CD9"/>
    <w:rsid w:val="00285D8A"/>
    <w:rsid w:val="00285E32"/>
    <w:rsid w:val="00285E6E"/>
    <w:rsid w:val="00286196"/>
    <w:rsid w:val="00286204"/>
    <w:rsid w:val="00286264"/>
    <w:rsid w:val="002862BB"/>
    <w:rsid w:val="002862C5"/>
    <w:rsid w:val="0028638C"/>
    <w:rsid w:val="0028665F"/>
    <w:rsid w:val="0028671C"/>
    <w:rsid w:val="002868AC"/>
    <w:rsid w:val="00286B28"/>
    <w:rsid w:val="00286C6D"/>
    <w:rsid w:val="00286DAA"/>
    <w:rsid w:val="00286EA6"/>
    <w:rsid w:val="00287011"/>
    <w:rsid w:val="00287117"/>
    <w:rsid w:val="0028736E"/>
    <w:rsid w:val="00287412"/>
    <w:rsid w:val="00287616"/>
    <w:rsid w:val="002879CB"/>
    <w:rsid w:val="002879E1"/>
    <w:rsid w:val="002879F0"/>
    <w:rsid w:val="00287A06"/>
    <w:rsid w:val="00287C25"/>
    <w:rsid w:val="00287CC4"/>
    <w:rsid w:val="002901B6"/>
    <w:rsid w:val="00290266"/>
    <w:rsid w:val="002903CA"/>
    <w:rsid w:val="002903E1"/>
    <w:rsid w:val="0029058C"/>
    <w:rsid w:val="00290703"/>
    <w:rsid w:val="00290862"/>
    <w:rsid w:val="00290C3D"/>
    <w:rsid w:val="00290E08"/>
    <w:rsid w:val="00290F76"/>
    <w:rsid w:val="002910DA"/>
    <w:rsid w:val="0029171D"/>
    <w:rsid w:val="00291795"/>
    <w:rsid w:val="002919B5"/>
    <w:rsid w:val="00291B38"/>
    <w:rsid w:val="00291B8B"/>
    <w:rsid w:val="00291DDF"/>
    <w:rsid w:val="00291F63"/>
    <w:rsid w:val="00291FE9"/>
    <w:rsid w:val="002921D5"/>
    <w:rsid w:val="002921EC"/>
    <w:rsid w:val="002921FC"/>
    <w:rsid w:val="00292237"/>
    <w:rsid w:val="0029237D"/>
    <w:rsid w:val="0029287F"/>
    <w:rsid w:val="002929F6"/>
    <w:rsid w:val="00292A78"/>
    <w:rsid w:val="00293294"/>
    <w:rsid w:val="00293541"/>
    <w:rsid w:val="002935AA"/>
    <w:rsid w:val="00293782"/>
    <w:rsid w:val="002938E9"/>
    <w:rsid w:val="00293987"/>
    <w:rsid w:val="00293C98"/>
    <w:rsid w:val="00293EC2"/>
    <w:rsid w:val="002944D4"/>
    <w:rsid w:val="00294913"/>
    <w:rsid w:val="00294A27"/>
    <w:rsid w:val="002950A1"/>
    <w:rsid w:val="002950B8"/>
    <w:rsid w:val="002954FD"/>
    <w:rsid w:val="00295844"/>
    <w:rsid w:val="00295CC4"/>
    <w:rsid w:val="00295D9C"/>
    <w:rsid w:val="00296472"/>
    <w:rsid w:val="0029677A"/>
    <w:rsid w:val="00296809"/>
    <w:rsid w:val="00296990"/>
    <w:rsid w:val="00296E81"/>
    <w:rsid w:val="00296ECA"/>
    <w:rsid w:val="00296F64"/>
    <w:rsid w:val="00297164"/>
    <w:rsid w:val="00297258"/>
    <w:rsid w:val="002973AA"/>
    <w:rsid w:val="0029754D"/>
    <w:rsid w:val="0029756C"/>
    <w:rsid w:val="002975AE"/>
    <w:rsid w:val="00297EAF"/>
    <w:rsid w:val="002A0928"/>
    <w:rsid w:val="002A0F96"/>
    <w:rsid w:val="002A1063"/>
    <w:rsid w:val="002A10FC"/>
    <w:rsid w:val="002A1C92"/>
    <w:rsid w:val="002A21AE"/>
    <w:rsid w:val="002A22D8"/>
    <w:rsid w:val="002A24B4"/>
    <w:rsid w:val="002A2526"/>
    <w:rsid w:val="002A2A2A"/>
    <w:rsid w:val="002A2A37"/>
    <w:rsid w:val="002A2A76"/>
    <w:rsid w:val="002A2C15"/>
    <w:rsid w:val="002A2D0E"/>
    <w:rsid w:val="002A2DCD"/>
    <w:rsid w:val="002A2E9F"/>
    <w:rsid w:val="002A2EAB"/>
    <w:rsid w:val="002A321E"/>
    <w:rsid w:val="002A3231"/>
    <w:rsid w:val="002A335B"/>
    <w:rsid w:val="002A3489"/>
    <w:rsid w:val="002A34E3"/>
    <w:rsid w:val="002A3530"/>
    <w:rsid w:val="002A3862"/>
    <w:rsid w:val="002A39F0"/>
    <w:rsid w:val="002A3AE2"/>
    <w:rsid w:val="002A3D4C"/>
    <w:rsid w:val="002A3DA8"/>
    <w:rsid w:val="002A3EBD"/>
    <w:rsid w:val="002A3F2E"/>
    <w:rsid w:val="002A4142"/>
    <w:rsid w:val="002A42FB"/>
    <w:rsid w:val="002A43AC"/>
    <w:rsid w:val="002A442F"/>
    <w:rsid w:val="002A4810"/>
    <w:rsid w:val="002A4A86"/>
    <w:rsid w:val="002A4AEE"/>
    <w:rsid w:val="002A4BA8"/>
    <w:rsid w:val="002A4EC9"/>
    <w:rsid w:val="002A4FD0"/>
    <w:rsid w:val="002A549C"/>
    <w:rsid w:val="002A56C1"/>
    <w:rsid w:val="002A5711"/>
    <w:rsid w:val="002A575E"/>
    <w:rsid w:val="002A579A"/>
    <w:rsid w:val="002A5C87"/>
    <w:rsid w:val="002A5EA1"/>
    <w:rsid w:val="002A5F1C"/>
    <w:rsid w:val="002A667B"/>
    <w:rsid w:val="002A66F6"/>
    <w:rsid w:val="002A6877"/>
    <w:rsid w:val="002A6898"/>
    <w:rsid w:val="002A68FE"/>
    <w:rsid w:val="002A6965"/>
    <w:rsid w:val="002A6CF6"/>
    <w:rsid w:val="002A6D21"/>
    <w:rsid w:val="002A6D2C"/>
    <w:rsid w:val="002A6DA6"/>
    <w:rsid w:val="002A71A2"/>
    <w:rsid w:val="002A76CD"/>
    <w:rsid w:val="002A7815"/>
    <w:rsid w:val="002A7950"/>
    <w:rsid w:val="002A7A17"/>
    <w:rsid w:val="002B004E"/>
    <w:rsid w:val="002B00A8"/>
    <w:rsid w:val="002B0234"/>
    <w:rsid w:val="002B03E8"/>
    <w:rsid w:val="002B058B"/>
    <w:rsid w:val="002B071E"/>
    <w:rsid w:val="002B07DF"/>
    <w:rsid w:val="002B08E2"/>
    <w:rsid w:val="002B0AAF"/>
    <w:rsid w:val="002B0BEC"/>
    <w:rsid w:val="002B0C14"/>
    <w:rsid w:val="002B0EE6"/>
    <w:rsid w:val="002B0EEE"/>
    <w:rsid w:val="002B0F63"/>
    <w:rsid w:val="002B10ED"/>
    <w:rsid w:val="002B15A0"/>
    <w:rsid w:val="002B16EA"/>
    <w:rsid w:val="002B1CFA"/>
    <w:rsid w:val="002B2182"/>
    <w:rsid w:val="002B2598"/>
    <w:rsid w:val="002B25D5"/>
    <w:rsid w:val="002B290C"/>
    <w:rsid w:val="002B2C54"/>
    <w:rsid w:val="002B2D7E"/>
    <w:rsid w:val="002B2EDA"/>
    <w:rsid w:val="002B3038"/>
    <w:rsid w:val="002B3183"/>
    <w:rsid w:val="002B31DD"/>
    <w:rsid w:val="002B31EF"/>
    <w:rsid w:val="002B32D2"/>
    <w:rsid w:val="002B32DA"/>
    <w:rsid w:val="002B3355"/>
    <w:rsid w:val="002B33E5"/>
    <w:rsid w:val="002B371C"/>
    <w:rsid w:val="002B38E1"/>
    <w:rsid w:val="002B39A9"/>
    <w:rsid w:val="002B3B7F"/>
    <w:rsid w:val="002B3BB9"/>
    <w:rsid w:val="002B3C02"/>
    <w:rsid w:val="002B3D3B"/>
    <w:rsid w:val="002B401C"/>
    <w:rsid w:val="002B4298"/>
    <w:rsid w:val="002B4428"/>
    <w:rsid w:val="002B4954"/>
    <w:rsid w:val="002B4D48"/>
    <w:rsid w:val="002B4D85"/>
    <w:rsid w:val="002B5045"/>
    <w:rsid w:val="002B51D3"/>
    <w:rsid w:val="002B52BE"/>
    <w:rsid w:val="002B544E"/>
    <w:rsid w:val="002B552E"/>
    <w:rsid w:val="002B5544"/>
    <w:rsid w:val="002B5554"/>
    <w:rsid w:val="002B571E"/>
    <w:rsid w:val="002B5728"/>
    <w:rsid w:val="002B5A1E"/>
    <w:rsid w:val="002B5B42"/>
    <w:rsid w:val="002B5C39"/>
    <w:rsid w:val="002B5F28"/>
    <w:rsid w:val="002B6092"/>
    <w:rsid w:val="002B61D8"/>
    <w:rsid w:val="002B63FB"/>
    <w:rsid w:val="002B6531"/>
    <w:rsid w:val="002B66FA"/>
    <w:rsid w:val="002B6752"/>
    <w:rsid w:val="002B69B4"/>
    <w:rsid w:val="002B6A5C"/>
    <w:rsid w:val="002B6B68"/>
    <w:rsid w:val="002B6C58"/>
    <w:rsid w:val="002B706C"/>
    <w:rsid w:val="002B7119"/>
    <w:rsid w:val="002B71BB"/>
    <w:rsid w:val="002B786A"/>
    <w:rsid w:val="002B7995"/>
    <w:rsid w:val="002B7A11"/>
    <w:rsid w:val="002B7B39"/>
    <w:rsid w:val="002B7BF1"/>
    <w:rsid w:val="002B7D4F"/>
    <w:rsid w:val="002B7DD3"/>
    <w:rsid w:val="002C003E"/>
    <w:rsid w:val="002C0641"/>
    <w:rsid w:val="002C0696"/>
    <w:rsid w:val="002C08B9"/>
    <w:rsid w:val="002C0C00"/>
    <w:rsid w:val="002C0C06"/>
    <w:rsid w:val="002C0E61"/>
    <w:rsid w:val="002C1148"/>
    <w:rsid w:val="002C1177"/>
    <w:rsid w:val="002C1300"/>
    <w:rsid w:val="002C136E"/>
    <w:rsid w:val="002C1AC4"/>
    <w:rsid w:val="002C1AE2"/>
    <w:rsid w:val="002C1DBD"/>
    <w:rsid w:val="002C1E6E"/>
    <w:rsid w:val="002C2214"/>
    <w:rsid w:val="002C226C"/>
    <w:rsid w:val="002C22C0"/>
    <w:rsid w:val="002C235B"/>
    <w:rsid w:val="002C248A"/>
    <w:rsid w:val="002C2695"/>
    <w:rsid w:val="002C3209"/>
    <w:rsid w:val="002C327C"/>
    <w:rsid w:val="002C35F3"/>
    <w:rsid w:val="002C3B1F"/>
    <w:rsid w:val="002C3CB7"/>
    <w:rsid w:val="002C3CEB"/>
    <w:rsid w:val="002C3EF1"/>
    <w:rsid w:val="002C409F"/>
    <w:rsid w:val="002C40A1"/>
    <w:rsid w:val="002C47C0"/>
    <w:rsid w:val="002C4811"/>
    <w:rsid w:val="002C48C4"/>
    <w:rsid w:val="002C4C90"/>
    <w:rsid w:val="002C4EAA"/>
    <w:rsid w:val="002C4F0F"/>
    <w:rsid w:val="002C51C1"/>
    <w:rsid w:val="002C56E2"/>
    <w:rsid w:val="002C5895"/>
    <w:rsid w:val="002C5AC4"/>
    <w:rsid w:val="002C5C98"/>
    <w:rsid w:val="002C5D58"/>
    <w:rsid w:val="002C5DDF"/>
    <w:rsid w:val="002C5F93"/>
    <w:rsid w:val="002C600D"/>
    <w:rsid w:val="002C62E6"/>
    <w:rsid w:val="002C646D"/>
    <w:rsid w:val="002C690C"/>
    <w:rsid w:val="002C7339"/>
    <w:rsid w:val="002C7362"/>
    <w:rsid w:val="002C75FB"/>
    <w:rsid w:val="002C7758"/>
    <w:rsid w:val="002C776C"/>
    <w:rsid w:val="002C7870"/>
    <w:rsid w:val="002C7B4E"/>
    <w:rsid w:val="002D011E"/>
    <w:rsid w:val="002D02B6"/>
    <w:rsid w:val="002D042E"/>
    <w:rsid w:val="002D0464"/>
    <w:rsid w:val="002D0A69"/>
    <w:rsid w:val="002D0C10"/>
    <w:rsid w:val="002D0C18"/>
    <w:rsid w:val="002D0C21"/>
    <w:rsid w:val="002D0C9B"/>
    <w:rsid w:val="002D0EF8"/>
    <w:rsid w:val="002D1129"/>
    <w:rsid w:val="002D11B6"/>
    <w:rsid w:val="002D1289"/>
    <w:rsid w:val="002D1442"/>
    <w:rsid w:val="002D175F"/>
    <w:rsid w:val="002D17DF"/>
    <w:rsid w:val="002D188D"/>
    <w:rsid w:val="002D1961"/>
    <w:rsid w:val="002D1B25"/>
    <w:rsid w:val="002D1B58"/>
    <w:rsid w:val="002D1E0A"/>
    <w:rsid w:val="002D1FD6"/>
    <w:rsid w:val="002D26A5"/>
    <w:rsid w:val="002D283D"/>
    <w:rsid w:val="002D2926"/>
    <w:rsid w:val="002D2934"/>
    <w:rsid w:val="002D2ABF"/>
    <w:rsid w:val="002D2B19"/>
    <w:rsid w:val="002D2B6F"/>
    <w:rsid w:val="002D2BC5"/>
    <w:rsid w:val="002D2D5A"/>
    <w:rsid w:val="002D30E4"/>
    <w:rsid w:val="002D3268"/>
    <w:rsid w:val="002D332B"/>
    <w:rsid w:val="002D3601"/>
    <w:rsid w:val="002D3951"/>
    <w:rsid w:val="002D3CFA"/>
    <w:rsid w:val="002D3EC4"/>
    <w:rsid w:val="002D4318"/>
    <w:rsid w:val="002D4487"/>
    <w:rsid w:val="002D4AAE"/>
    <w:rsid w:val="002D4B92"/>
    <w:rsid w:val="002D4E99"/>
    <w:rsid w:val="002D4F5A"/>
    <w:rsid w:val="002D5551"/>
    <w:rsid w:val="002D5763"/>
    <w:rsid w:val="002D5799"/>
    <w:rsid w:val="002D57A3"/>
    <w:rsid w:val="002D5A16"/>
    <w:rsid w:val="002D5B11"/>
    <w:rsid w:val="002D5B43"/>
    <w:rsid w:val="002D5C8B"/>
    <w:rsid w:val="002D5E0B"/>
    <w:rsid w:val="002D5F9B"/>
    <w:rsid w:val="002D60C5"/>
    <w:rsid w:val="002D69AD"/>
    <w:rsid w:val="002D6A79"/>
    <w:rsid w:val="002D6B45"/>
    <w:rsid w:val="002D6C12"/>
    <w:rsid w:val="002D6C24"/>
    <w:rsid w:val="002D6E9C"/>
    <w:rsid w:val="002D70DF"/>
    <w:rsid w:val="002D730D"/>
    <w:rsid w:val="002D7493"/>
    <w:rsid w:val="002D75D6"/>
    <w:rsid w:val="002D7995"/>
    <w:rsid w:val="002D79E9"/>
    <w:rsid w:val="002D79F9"/>
    <w:rsid w:val="002D7D7F"/>
    <w:rsid w:val="002D7D96"/>
    <w:rsid w:val="002D7E7B"/>
    <w:rsid w:val="002D7E7D"/>
    <w:rsid w:val="002E028D"/>
    <w:rsid w:val="002E0406"/>
    <w:rsid w:val="002E04FF"/>
    <w:rsid w:val="002E0787"/>
    <w:rsid w:val="002E07E0"/>
    <w:rsid w:val="002E0B1A"/>
    <w:rsid w:val="002E0D4F"/>
    <w:rsid w:val="002E0E11"/>
    <w:rsid w:val="002E0FF9"/>
    <w:rsid w:val="002E12BA"/>
    <w:rsid w:val="002E161A"/>
    <w:rsid w:val="002E19F2"/>
    <w:rsid w:val="002E1ED9"/>
    <w:rsid w:val="002E1F84"/>
    <w:rsid w:val="002E1FEF"/>
    <w:rsid w:val="002E2020"/>
    <w:rsid w:val="002E206E"/>
    <w:rsid w:val="002E2106"/>
    <w:rsid w:val="002E21A6"/>
    <w:rsid w:val="002E2718"/>
    <w:rsid w:val="002E2CD5"/>
    <w:rsid w:val="002E2DB1"/>
    <w:rsid w:val="002E3133"/>
    <w:rsid w:val="002E3672"/>
    <w:rsid w:val="002E3684"/>
    <w:rsid w:val="002E39A4"/>
    <w:rsid w:val="002E3CAD"/>
    <w:rsid w:val="002E3CC5"/>
    <w:rsid w:val="002E3D95"/>
    <w:rsid w:val="002E3E1C"/>
    <w:rsid w:val="002E4161"/>
    <w:rsid w:val="002E4806"/>
    <w:rsid w:val="002E494C"/>
    <w:rsid w:val="002E4B2C"/>
    <w:rsid w:val="002E4BA9"/>
    <w:rsid w:val="002E4BF2"/>
    <w:rsid w:val="002E4CB9"/>
    <w:rsid w:val="002E4D6D"/>
    <w:rsid w:val="002E4F9F"/>
    <w:rsid w:val="002E5015"/>
    <w:rsid w:val="002E5139"/>
    <w:rsid w:val="002E5579"/>
    <w:rsid w:val="002E5A40"/>
    <w:rsid w:val="002E5BFA"/>
    <w:rsid w:val="002E5FA0"/>
    <w:rsid w:val="002E6055"/>
    <w:rsid w:val="002E62B4"/>
    <w:rsid w:val="002E64A5"/>
    <w:rsid w:val="002E64A6"/>
    <w:rsid w:val="002E65E3"/>
    <w:rsid w:val="002E676A"/>
    <w:rsid w:val="002E67D0"/>
    <w:rsid w:val="002E6C3A"/>
    <w:rsid w:val="002E6F38"/>
    <w:rsid w:val="002E70FB"/>
    <w:rsid w:val="002E739B"/>
    <w:rsid w:val="002E7417"/>
    <w:rsid w:val="002E76D0"/>
    <w:rsid w:val="002E77C5"/>
    <w:rsid w:val="002E7ADD"/>
    <w:rsid w:val="002E7B16"/>
    <w:rsid w:val="002E7D2C"/>
    <w:rsid w:val="002E7EAE"/>
    <w:rsid w:val="002F018C"/>
    <w:rsid w:val="002F0527"/>
    <w:rsid w:val="002F0666"/>
    <w:rsid w:val="002F13F8"/>
    <w:rsid w:val="002F160B"/>
    <w:rsid w:val="002F172A"/>
    <w:rsid w:val="002F18DE"/>
    <w:rsid w:val="002F18FE"/>
    <w:rsid w:val="002F1A58"/>
    <w:rsid w:val="002F1E0C"/>
    <w:rsid w:val="002F1EA2"/>
    <w:rsid w:val="002F26A5"/>
    <w:rsid w:val="002F2761"/>
    <w:rsid w:val="002F2870"/>
    <w:rsid w:val="002F29BF"/>
    <w:rsid w:val="002F2B04"/>
    <w:rsid w:val="002F2DFC"/>
    <w:rsid w:val="002F31A4"/>
    <w:rsid w:val="002F32A3"/>
    <w:rsid w:val="002F33B8"/>
    <w:rsid w:val="002F368B"/>
    <w:rsid w:val="002F38F6"/>
    <w:rsid w:val="002F3AD4"/>
    <w:rsid w:val="002F3B08"/>
    <w:rsid w:val="002F3E07"/>
    <w:rsid w:val="002F3E7B"/>
    <w:rsid w:val="002F4060"/>
    <w:rsid w:val="002F42A8"/>
    <w:rsid w:val="002F4320"/>
    <w:rsid w:val="002F459D"/>
    <w:rsid w:val="002F47C8"/>
    <w:rsid w:val="002F49BD"/>
    <w:rsid w:val="002F4A5C"/>
    <w:rsid w:val="002F4D40"/>
    <w:rsid w:val="002F512C"/>
    <w:rsid w:val="002F520F"/>
    <w:rsid w:val="002F53A9"/>
    <w:rsid w:val="002F55E0"/>
    <w:rsid w:val="002F5644"/>
    <w:rsid w:val="002F5836"/>
    <w:rsid w:val="002F5841"/>
    <w:rsid w:val="002F58FE"/>
    <w:rsid w:val="002F59C6"/>
    <w:rsid w:val="002F5B60"/>
    <w:rsid w:val="002F5CF7"/>
    <w:rsid w:val="002F5DB0"/>
    <w:rsid w:val="002F5E07"/>
    <w:rsid w:val="002F62A4"/>
    <w:rsid w:val="002F65A3"/>
    <w:rsid w:val="002F6638"/>
    <w:rsid w:val="002F6ACA"/>
    <w:rsid w:val="002F6C3D"/>
    <w:rsid w:val="002F6F17"/>
    <w:rsid w:val="002F6FDD"/>
    <w:rsid w:val="002F71A0"/>
    <w:rsid w:val="002F73C0"/>
    <w:rsid w:val="002F73FC"/>
    <w:rsid w:val="002F7578"/>
    <w:rsid w:val="002F75B8"/>
    <w:rsid w:val="002F7992"/>
    <w:rsid w:val="002F7D12"/>
    <w:rsid w:val="002F7DB9"/>
    <w:rsid w:val="003000E3"/>
    <w:rsid w:val="00300AD8"/>
    <w:rsid w:val="00300C6A"/>
    <w:rsid w:val="0030120E"/>
    <w:rsid w:val="003013DB"/>
    <w:rsid w:val="00301436"/>
    <w:rsid w:val="00301830"/>
    <w:rsid w:val="00301C0E"/>
    <w:rsid w:val="00301E77"/>
    <w:rsid w:val="00302099"/>
    <w:rsid w:val="003021F8"/>
    <w:rsid w:val="003022FD"/>
    <w:rsid w:val="0030232B"/>
    <w:rsid w:val="00302576"/>
    <w:rsid w:val="0030259E"/>
    <w:rsid w:val="0030260A"/>
    <w:rsid w:val="00302613"/>
    <w:rsid w:val="003026E5"/>
    <w:rsid w:val="00302EB2"/>
    <w:rsid w:val="00302ED9"/>
    <w:rsid w:val="00302F5D"/>
    <w:rsid w:val="00303107"/>
    <w:rsid w:val="00303C36"/>
    <w:rsid w:val="00303C9C"/>
    <w:rsid w:val="00303D68"/>
    <w:rsid w:val="00303E90"/>
    <w:rsid w:val="00304044"/>
    <w:rsid w:val="003040D2"/>
    <w:rsid w:val="00304721"/>
    <w:rsid w:val="00304816"/>
    <w:rsid w:val="00304832"/>
    <w:rsid w:val="00304841"/>
    <w:rsid w:val="00304A86"/>
    <w:rsid w:val="00304CC0"/>
    <w:rsid w:val="00304E1F"/>
    <w:rsid w:val="00305049"/>
    <w:rsid w:val="003052E0"/>
    <w:rsid w:val="003052E3"/>
    <w:rsid w:val="00305479"/>
    <w:rsid w:val="003054E1"/>
    <w:rsid w:val="00305DD9"/>
    <w:rsid w:val="00306821"/>
    <w:rsid w:val="00306836"/>
    <w:rsid w:val="00306889"/>
    <w:rsid w:val="00306D09"/>
    <w:rsid w:val="00306D69"/>
    <w:rsid w:val="003070C3"/>
    <w:rsid w:val="0030721B"/>
    <w:rsid w:val="00307417"/>
    <w:rsid w:val="00307433"/>
    <w:rsid w:val="00307643"/>
    <w:rsid w:val="0030783B"/>
    <w:rsid w:val="00307C94"/>
    <w:rsid w:val="0031000E"/>
    <w:rsid w:val="00310153"/>
    <w:rsid w:val="0031023E"/>
    <w:rsid w:val="00310411"/>
    <w:rsid w:val="00310729"/>
    <w:rsid w:val="0031090E"/>
    <w:rsid w:val="00310A22"/>
    <w:rsid w:val="003116CF"/>
    <w:rsid w:val="003118FA"/>
    <w:rsid w:val="00311C1A"/>
    <w:rsid w:val="00311D86"/>
    <w:rsid w:val="00311E0B"/>
    <w:rsid w:val="00311EC9"/>
    <w:rsid w:val="00311F94"/>
    <w:rsid w:val="0031200F"/>
    <w:rsid w:val="00312609"/>
    <w:rsid w:val="0031279A"/>
    <w:rsid w:val="00312834"/>
    <w:rsid w:val="00312976"/>
    <w:rsid w:val="00312A06"/>
    <w:rsid w:val="00312A16"/>
    <w:rsid w:val="00312BF1"/>
    <w:rsid w:val="0031302B"/>
    <w:rsid w:val="00313BDF"/>
    <w:rsid w:val="003140BE"/>
    <w:rsid w:val="0031488C"/>
    <w:rsid w:val="00314973"/>
    <w:rsid w:val="00314B60"/>
    <w:rsid w:val="00314D7D"/>
    <w:rsid w:val="00314EC9"/>
    <w:rsid w:val="0031521C"/>
    <w:rsid w:val="003153ED"/>
    <w:rsid w:val="003154EE"/>
    <w:rsid w:val="00315502"/>
    <w:rsid w:val="00315643"/>
    <w:rsid w:val="0031608C"/>
    <w:rsid w:val="003160FD"/>
    <w:rsid w:val="00316270"/>
    <w:rsid w:val="003164D7"/>
    <w:rsid w:val="003165B8"/>
    <w:rsid w:val="003167F2"/>
    <w:rsid w:val="00316EE5"/>
    <w:rsid w:val="00316F26"/>
    <w:rsid w:val="003173C6"/>
    <w:rsid w:val="0031743C"/>
    <w:rsid w:val="0031765C"/>
    <w:rsid w:val="00317D47"/>
    <w:rsid w:val="00317E0D"/>
    <w:rsid w:val="00317EF2"/>
    <w:rsid w:val="00320319"/>
    <w:rsid w:val="003206DB"/>
    <w:rsid w:val="00320953"/>
    <w:rsid w:val="00320C70"/>
    <w:rsid w:val="00320CB4"/>
    <w:rsid w:val="00320CE5"/>
    <w:rsid w:val="00321064"/>
    <w:rsid w:val="00321122"/>
    <w:rsid w:val="003211F1"/>
    <w:rsid w:val="0032129B"/>
    <w:rsid w:val="0032141A"/>
    <w:rsid w:val="00321A36"/>
    <w:rsid w:val="00321A85"/>
    <w:rsid w:val="00321C6B"/>
    <w:rsid w:val="00321C85"/>
    <w:rsid w:val="00321FC9"/>
    <w:rsid w:val="003221A9"/>
    <w:rsid w:val="00322830"/>
    <w:rsid w:val="00322D54"/>
    <w:rsid w:val="00322DE4"/>
    <w:rsid w:val="0032309F"/>
    <w:rsid w:val="00323488"/>
    <w:rsid w:val="003236BF"/>
    <w:rsid w:val="0032378C"/>
    <w:rsid w:val="00323B6A"/>
    <w:rsid w:val="00323D8C"/>
    <w:rsid w:val="00323DEE"/>
    <w:rsid w:val="0032432B"/>
    <w:rsid w:val="00324550"/>
    <w:rsid w:val="00324573"/>
    <w:rsid w:val="003245AC"/>
    <w:rsid w:val="003247BB"/>
    <w:rsid w:val="00324966"/>
    <w:rsid w:val="00324BCD"/>
    <w:rsid w:val="00325097"/>
    <w:rsid w:val="003250EC"/>
    <w:rsid w:val="00325334"/>
    <w:rsid w:val="00325392"/>
    <w:rsid w:val="00325549"/>
    <w:rsid w:val="0032575D"/>
    <w:rsid w:val="00325DA1"/>
    <w:rsid w:val="00325E04"/>
    <w:rsid w:val="00326241"/>
    <w:rsid w:val="00326337"/>
    <w:rsid w:val="0032649A"/>
    <w:rsid w:val="00326FDD"/>
    <w:rsid w:val="00327096"/>
    <w:rsid w:val="00327311"/>
    <w:rsid w:val="00327446"/>
    <w:rsid w:val="0032753D"/>
    <w:rsid w:val="00327675"/>
    <w:rsid w:val="00327EA3"/>
    <w:rsid w:val="0033013D"/>
    <w:rsid w:val="00330211"/>
    <w:rsid w:val="00330381"/>
    <w:rsid w:val="00330618"/>
    <w:rsid w:val="00330648"/>
    <w:rsid w:val="0033089C"/>
    <w:rsid w:val="003309D2"/>
    <w:rsid w:val="003309F9"/>
    <w:rsid w:val="00330C30"/>
    <w:rsid w:val="00330D6D"/>
    <w:rsid w:val="003310E3"/>
    <w:rsid w:val="0033169D"/>
    <w:rsid w:val="00331F12"/>
    <w:rsid w:val="00331F2C"/>
    <w:rsid w:val="00332141"/>
    <w:rsid w:val="003321E0"/>
    <w:rsid w:val="003323B2"/>
    <w:rsid w:val="003324E8"/>
    <w:rsid w:val="00332572"/>
    <w:rsid w:val="00332807"/>
    <w:rsid w:val="00332BF1"/>
    <w:rsid w:val="00332D2B"/>
    <w:rsid w:val="00332EEF"/>
    <w:rsid w:val="003330C0"/>
    <w:rsid w:val="00333110"/>
    <w:rsid w:val="003331BD"/>
    <w:rsid w:val="00333343"/>
    <w:rsid w:val="0033342D"/>
    <w:rsid w:val="00333444"/>
    <w:rsid w:val="00333584"/>
    <w:rsid w:val="0033360B"/>
    <w:rsid w:val="00333902"/>
    <w:rsid w:val="0033391B"/>
    <w:rsid w:val="00333CD7"/>
    <w:rsid w:val="00333D36"/>
    <w:rsid w:val="00333D4F"/>
    <w:rsid w:val="00333E30"/>
    <w:rsid w:val="00333EEF"/>
    <w:rsid w:val="00333F78"/>
    <w:rsid w:val="003340CD"/>
    <w:rsid w:val="003342F7"/>
    <w:rsid w:val="00334408"/>
    <w:rsid w:val="00334818"/>
    <w:rsid w:val="00334A1C"/>
    <w:rsid w:val="00334BA8"/>
    <w:rsid w:val="00334BB7"/>
    <w:rsid w:val="00334F01"/>
    <w:rsid w:val="003350ED"/>
    <w:rsid w:val="0033527E"/>
    <w:rsid w:val="003353DF"/>
    <w:rsid w:val="003354F1"/>
    <w:rsid w:val="00335556"/>
    <w:rsid w:val="00335805"/>
    <w:rsid w:val="003358FE"/>
    <w:rsid w:val="0033590D"/>
    <w:rsid w:val="00335B9D"/>
    <w:rsid w:val="00335CBA"/>
    <w:rsid w:val="00335E55"/>
    <w:rsid w:val="00335ECE"/>
    <w:rsid w:val="0033600D"/>
    <w:rsid w:val="0033601B"/>
    <w:rsid w:val="003362FD"/>
    <w:rsid w:val="0033656A"/>
    <w:rsid w:val="003365DC"/>
    <w:rsid w:val="0033663E"/>
    <w:rsid w:val="00336A63"/>
    <w:rsid w:val="00336B00"/>
    <w:rsid w:val="00336D62"/>
    <w:rsid w:val="00336F7D"/>
    <w:rsid w:val="0033758D"/>
    <w:rsid w:val="00337650"/>
    <w:rsid w:val="003376E3"/>
    <w:rsid w:val="003377BC"/>
    <w:rsid w:val="00337933"/>
    <w:rsid w:val="00337B0D"/>
    <w:rsid w:val="00337C89"/>
    <w:rsid w:val="00337E3C"/>
    <w:rsid w:val="00337EAD"/>
    <w:rsid w:val="00337EC4"/>
    <w:rsid w:val="00340005"/>
    <w:rsid w:val="003402D3"/>
    <w:rsid w:val="003402F8"/>
    <w:rsid w:val="003406A0"/>
    <w:rsid w:val="00340702"/>
    <w:rsid w:val="00340B9B"/>
    <w:rsid w:val="00340F3F"/>
    <w:rsid w:val="00340FED"/>
    <w:rsid w:val="0034148A"/>
    <w:rsid w:val="00341585"/>
    <w:rsid w:val="003417DD"/>
    <w:rsid w:val="00341A15"/>
    <w:rsid w:val="00341A87"/>
    <w:rsid w:val="00341B05"/>
    <w:rsid w:val="00341BEA"/>
    <w:rsid w:val="00341F26"/>
    <w:rsid w:val="003420CE"/>
    <w:rsid w:val="003420F5"/>
    <w:rsid w:val="0034214E"/>
    <w:rsid w:val="003426D0"/>
    <w:rsid w:val="00342882"/>
    <w:rsid w:val="00342B7D"/>
    <w:rsid w:val="00342E1D"/>
    <w:rsid w:val="0034308C"/>
    <w:rsid w:val="00343127"/>
    <w:rsid w:val="0034316A"/>
    <w:rsid w:val="00343422"/>
    <w:rsid w:val="0034374D"/>
    <w:rsid w:val="0034384E"/>
    <w:rsid w:val="003439B9"/>
    <w:rsid w:val="00343D86"/>
    <w:rsid w:val="00343E9F"/>
    <w:rsid w:val="00344213"/>
    <w:rsid w:val="00344531"/>
    <w:rsid w:val="0034464E"/>
    <w:rsid w:val="00344661"/>
    <w:rsid w:val="00344687"/>
    <w:rsid w:val="0034491C"/>
    <w:rsid w:val="00344D62"/>
    <w:rsid w:val="00344E21"/>
    <w:rsid w:val="00344E50"/>
    <w:rsid w:val="00344F55"/>
    <w:rsid w:val="003456E9"/>
    <w:rsid w:val="0034581E"/>
    <w:rsid w:val="00345A3E"/>
    <w:rsid w:val="00345C2F"/>
    <w:rsid w:val="00345CA0"/>
    <w:rsid w:val="00345CD1"/>
    <w:rsid w:val="00345D14"/>
    <w:rsid w:val="00345DAE"/>
    <w:rsid w:val="00345ECC"/>
    <w:rsid w:val="00345EFD"/>
    <w:rsid w:val="0034604C"/>
    <w:rsid w:val="003462CE"/>
    <w:rsid w:val="003464FB"/>
    <w:rsid w:val="0034650E"/>
    <w:rsid w:val="00346865"/>
    <w:rsid w:val="00346924"/>
    <w:rsid w:val="00346C07"/>
    <w:rsid w:val="0034718E"/>
    <w:rsid w:val="0034731E"/>
    <w:rsid w:val="0034743C"/>
    <w:rsid w:val="00347606"/>
    <w:rsid w:val="00347906"/>
    <w:rsid w:val="00347B08"/>
    <w:rsid w:val="00347B97"/>
    <w:rsid w:val="00347C9C"/>
    <w:rsid w:val="00347D8D"/>
    <w:rsid w:val="00347F2D"/>
    <w:rsid w:val="0035009B"/>
    <w:rsid w:val="0035018C"/>
    <w:rsid w:val="00350B94"/>
    <w:rsid w:val="00350BC5"/>
    <w:rsid w:val="00350D77"/>
    <w:rsid w:val="00350E83"/>
    <w:rsid w:val="0035108E"/>
    <w:rsid w:val="003510DD"/>
    <w:rsid w:val="00351364"/>
    <w:rsid w:val="003516BB"/>
    <w:rsid w:val="00351751"/>
    <w:rsid w:val="00351E15"/>
    <w:rsid w:val="00352882"/>
    <w:rsid w:val="00352D21"/>
    <w:rsid w:val="003532E8"/>
    <w:rsid w:val="00353692"/>
    <w:rsid w:val="00353C85"/>
    <w:rsid w:val="00353C8E"/>
    <w:rsid w:val="00353DA8"/>
    <w:rsid w:val="0035402E"/>
    <w:rsid w:val="003541E5"/>
    <w:rsid w:val="003542BB"/>
    <w:rsid w:val="003544CA"/>
    <w:rsid w:val="00354881"/>
    <w:rsid w:val="00354977"/>
    <w:rsid w:val="00354D19"/>
    <w:rsid w:val="00355335"/>
    <w:rsid w:val="003555CD"/>
    <w:rsid w:val="0035560E"/>
    <w:rsid w:val="003557A8"/>
    <w:rsid w:val="00355821"/>
    <w:rsid w:val="00355C9F"/>
    <w:rsid w:val="00355E54"/>
    <w:rsid w:val="003560A8"/>
    <w:rsid w:val="0035611C"/>
    <w:rsid w:val="00356120"/>
    <w:rsid w:val="0035614C"/>
    <w:rsid w:val="00356209"/>
    <w:rsid w:val="00356394"/>
    <w:rsid w:val="003565B4"/>
    <w:rsid w:val="00356754"/>
    <w:rsid w:val="003568BC"/>
    <w:rsid w:val="003568D9"/>
    <w:rsid w:val="003569DD"/>
    <w:rsid w:val="003573AC"/>
    <w:rsid w:val="00357459"/>
    <w:rsid w:val="003574E1"/>
    <w:rsid w:val="00357796"/>
    <w:rsid w:val="0035782A"/>
    <w:rsid w:val="003578A7"/>
    <w:rsid w:val="003579AD"/>
    <w:rsid w:val="00357B2B"/>
    <w:rsid w:val="00357F4F"/>
    <w:rsid w:val="00357F53"/>
    <w:rsid w:val="00357FCB"/>
    <w:rsid w:val="00360249"/>
    <w:rsid w:val="00360322"/>
    <w:rsid w:val="00360339"/>
    <w:rsid w:val="0036040A"/>
    <w:rsid w:val="00360571"/>
    <w:rsid w:val="003605E7"/>
    <w:rsid w:val="0036065E"/>
    <w:rsid w:val="00360971"/>
    <w:rsid w:val="00360AD5"/>
    <w:rsid w:val="00360E29"/>
    <w:rsid w:val="003610FD"/>
    <w:rsid w:val="0036114A"/>
    <w:rsid w:val="003611E3"/>
    <w:rsid w:val="00361239"/>
    <w:rsid w:val="00361329"/>
    <w:rsid w:val="003613CE"/>
    <w:rsid w:val="003615C9"/>
    <w:rsid w:val="00361616"/>
    <w:rsid w:val="00361A05"/>
    <w:rsid w:val="00361A73"/>
    <w:rsid w:val="00361D92"/>
    <w:rsid w:val="003628D8"/>
    <w:rsid w:val="00362A1B"/>
    <w:rsid w:val="00362D97"/>
    <w:rsid w:val="00362E51"/>
    <w:rsid w:val="00362E7E"/>
    <w:rsid w:val="00363284"/>
    <w:rsid w:val="00363651"/>
    <w:rsid w:val="00363A50"/>
    <w:rsid w:val="00363A88"/>
    <w:rsid w:val="00363FAD"/>
    <w:rsid w:val="00364292"/>
    <w:rsid w:val="0036439D"/>
    <w:rsid w:val="0036445C"/>
    <w:rsid w:val="003648E8"/>
    <w:rsid w:val="00364CDB"/>
    <w:rsid w:val="00364CE3"/>
    <w:rsid w:val="00365713"/>
    <w:rsid w:val="00365E4B"/>
    <w:rsid w:val="00366252"/>
    <w:rsid w:val="003662FC"/>
    <w:rsid w:val="003665C4"/>
    <w:rsid w:val="0036662F"/>
    <w:rsid w:val="00366692"/>
    <w:rsid w:val="003667F4"/>
    <w:rsid w:val="0036682F"/>
    <w:rsid w:val="0036686D"/>
    <w:rsid w:val="00366976"/>
    <w:rsid w:val="00366A2E"/>
    <w:rsid w:val="00366A59"/>
    <w:rsid w:val="00366DFD"/>
    <w:rsid w:val="00366E74"/>
    <w:rsid w:val="00367122"/>
    <w:rsid w:val="00367733"/>
    <w:rsid w:val="003677BD"/>
    <w:rsid w:val="00367B1C"/>
    <w:rsid w:val="00367EE1"/>
    <w:rsid w:val="0037000C"/>
    <w:rsid w:val="00370101"/>
    <w:rsid w:val="0037022B"/>
    <w:rsid w:val="00370455"/>
    <w:rsid w:val="00370586"/>
    <w:rsid w:val="003706FD"/>
    <w:rsid w:val="003708BF"/>
    <w:rsid w:val="00370A9D"/>
    <w:rsid w:val="00370B79"/>
    <w:rsid w:val="00371312"/>
    <w:rsid w:val="00371347"/>
    <w:rsid w:val="003715BB"/>
    <w:rsid w:val="00371627"/>
    <w:rsid w:val="00371980"/>
    <w:rsid w:val="00371A80"/>
    <w:rsid w:val="00371C53"/>
    <w:rsid w:val="00371CC2"/>
    <w:rsid w:val="0037206C"/>
    <w:rsid w:val="003720BE"/>
    <w:rsid w:val="003721C6"/>
    <w:rsid w:val="00372AE1"/>
    <w:rsid w:val="00372AE6"/>
    <w:rsid w:val="00372CE2"/>
    <w:rsid w:val="00372F99"/>
    <w:rsid w:val="003732A3"/>
    <w:rsid w:val="0037331B"/>
    <w:rsid w:val="0037337E"/>
    <w:rsid w:val="00373386"/>
    <w:rsid w:val="003733BD"/>
    <w:rsid w:val="00373872"/>
    <w:rsid w:val="003738DB"/>
    <w:rsid w:val="00373A14"/>
    <w:rsid w:val="00373B30"/>
    <w:rsid w:val="003740D9"/>
    <w:rsid w:val="0037416F"/>
    <w:rsid w:val="0037429D"/>
    <w:rsid w:val="0037442D"/>
    <w:rsid w:val="003744A4"/>
    <w:rsid w:val="0037469C"/>
    <w:rsid w:val="00374779"/>
    <w:rsid w:val="00374917"/>
    <w:rsid w:val="00374925"/>
    <w:rsid w:val="00374A50"/>
    <w:rsid w:val="00374B28"/>
    <w:rsid w:val="00374B66"/>
    <w:rsid w:val="00374B98"/>
    <w:rsid w:val="00374FD8"/>
    <w:rsid w:val="0037536B"/>
    <w:rsid w:val="0037551C"/>
    <w:rsid w:val="00375691"/>
    <w:rsid w:val="003756E9"/>
    <w:rsid w:val="0037576A"/>
    <w:rsid w:val="003758FF"/>
    <w:rsid w:val="003759BA"/>
    <w:rsid w:val="00375D52"/>
    <w:rsid w:val="00375DF4"/>
    <w:rsid w:val="00375EBA"/>
    <w:rsid w:val="00375F19"/>
    <w:rsid w:val="00376078"/>
    <w:rsid w:val="0037622B"/>
    <w:rsid w:val="00376562"/>
    <w:rsid w:val="00376841"/>
    <w:rsid w:val="00376860"/>
    <w:rsid w:val="003769CA"/>
    <w:rsid w:val="003769D2"/>
    <w:rsid w:val="00376A82"/>
    <w:rsid w:val="00376B3C"/>
    <w:rsid w:val="00376BA1"/>
    <w:rsid w:val="00376D16"/>
    <w:rsid w:val="00376E63"/>
    <w:rsid w:val="00377074"/>
    <w:rsid w:val="003770D0"/>
    <w:rsid w:val="003771B4"/>
    <w:rsid w:val="003772A5"/>
    <w:rsid w:val="003772E1"/>
    <w:rsid w:val="00377360"/>
    <w:rsid w:val="0037757D"/>
    <w:rsid w:val="003777E9"/>
    <w:rsid w:val="00377D4E"/>
    <w:rsid w:val="00377D55"/>
    <w:rsid w:val="00377E9A"/>
    <w:rsid w:val="00380142"/>
    <w:rsid w:val="003806C7"/>
    <w:rsid w:val="003808BD"/>
    <w:rsid w:val="003809FC"/>
    <w:rsid w:val="00380BBE"/>
    <w:rsid w:val="00380C0E"/>
    <w:rsid w:val="00380C8F"/>
    <w:rsid w:val="00380CF3"/>
    <w:rsid w:val="00380F0C"/>
    <w:rsid w:val="00381111"/>
    <w:rsid w:val="00381150"/>
    <w:rsid w:val="00381352"/>
    <w:rsid w:val="00381863"/>
    <w:rsid w:val="0038189F"/>
    <w:rsid w:val="003819F2"/>
    <w:rsid w:val="00381C76"/>
    <w:rsid w:val="00382609"/>
    <w:rsid w:val="00382620"/>
    <w:rsid w:val="00382687"/>
    <w:rsid w:val="003827EF"/>
    <w:rsid w:val="00382E58"/>
    <w:rsid w:val="00383143"/>
    <w:rsid w:val="003833FD"/>
    <w:rsid w:val="003837D3"/>
    <w:rsid w:val="00383851"/>
    <w:rsid w:val="00383AB2"/>
    <w:rsid w:val="00383AB4"/>
    <w:rsid w:val="00383AC2"/>
    <w:rsid w:val="00384422"/>
    <w:rsid w:val="003847C8"/>
    <w:rsid w:val="003847D2"/>
    <w:rsid w:val="00384B6C"/>
    <w:rsid w:val="00384BAF"/>
    <w:rsid w:val="00384C72"/>
    <w:rsid w:val="00384F44"/>
    <w:rsid w:val="00385013"/>
    <w:rsid w:val="00385016"/>
    <w:rsid w:val="003850E2"/>
    <w:rsid w:val="00385236"/>
    <w:rsid w:val="003853E4"/>
    <w:rsid w:val="00385910"/>
    <w:rsid w:val="00385913"/>
    <w:rsid w:val="00385F45"/>
    <w:rsid w:val="00385F5B"/>
    <w:rsid w:val="003866A0"/>
    <w:rsid w:val="003867D8"/>
    <w:rsid w:val="00386866"/>
    <w:rsid w:val="0038699D"/>
    <w:rsid w:val="00386AE9"/>
    <w:rsid w:val="00386B7B"/>
    <w:rsid w:val="00386CBA"/>
    <w:rsid w:val="00386D98"/>
    <w:rsid w:val="00386FF8"/>
    <w:rsid w:val="003871FB"/>
    <w:rsid w:val="00387223"/>
    <w:rsid w:val="003872BE"/>
    <w:rsid w:val="00387312"/>
    <w:rsid w:val="00387461"/>
    <w:rsid w:val="00387539"/>
    <w:rsid w:val="00387619"/>
    <w:rsid w:val="003878EA"/>
    <w:rsid w:val="0039015B"/>
    <w:rsid w:val="00390849"/>
    <w:rsid w:val="00390AD7"/>
    <w:rsid w:val="00390CA1"/>
    <w:rsid w:val="00390DAA"/>
    <w:rsid w:val="00390DE0"/>
    <w:rsid w:val="003911EC"/>
    <w:rsid w:val="0039128E"/>
    <w:rsid w:val="003912C0"/>
    <w:rsid w:val="00391479"/>
    <w:rsid w:val="0039154A"/>
    <w:rsid w:val="0039154F"/>
    <w:rsid w:val="003915D4"/>
    <w:rsid w:val="00391768"/>
    <w:rsid w:val="00391818"/>
    <w:rsid w:val="00391840"/>
    <w:rsid w:val="00391889"/>
    <w:rsid w:val="00391938"/>
    <w:rsid w:val="00391A35"/>
    <w:rsid w:val="00391A6C"/>
    <w:rsid w:val="00391CF7"/>
    <w:rsid w:val="0039205B"/>
    <w:rsid w:val="00392101"/>
    <w:rsid w:val="0039212F"/>
    <w:rsid w:val="003921D6"/>
    <w:rsid w:val="00392270"/>
    <w:rsid w:val="003922F5"/>
    <w:rsid w:val="00393165"/>
    <w:rsid w:val="00393562"/>
    <w:rsid w:val="00393638"/>
    <w:rsid w:val="00393656"/>
    <w:rsid w:val="003938D4"/>
    <w:rsid w:val="00393A24"/>
    <w:rsid w:val="00393D70"/>
    <w:rsid w:val="00393F81"/>
    <w:rsid w:val="00394448"/>
    <w:rsid w:val="00395004"/>
    <w:rsid w:val="003950B6"/>
    <w:rsid w:val="0039511F"/>
    <w:rsid w:val="00395237"/>
    <w:rsid w:val="003952CA"/>
    <w:rsid w:val="003956B6"/>
    <w:rsid w:val="00395787"/>
    <w:rsid w:val="003957D1"/>
    <w:rsid w:val="003957F6"/>
    <w:rsid w:val="003958D9"/>
    <w:rsid w:val="00395991"/>
    <w:rsid w:val="00395A7E"/>
    <w:rsid w:val="00395B93"/>
    <w:rsid w:val="00395BB9"/>
    <w:rsid w:val="00396CC1"/>
    <w:rsid w:val="00396CCD"/>
    <w:rsid w:val="00396D36"/>
    <w:rsid w:val="00396DF3"/>
    <w:rsid w:val="00396F87"/>
    <w:rsid w:val="003970B9"/>
    <w:rsid w:val="00397160"/>
    <w:rsid w:val="00397477"/>
    <w:rsid w:val="00397521"/>
    <w:rsid w:val="00397735"/>
    <w:rsid w:val="0039799A"/>
    <w:rsid w:val="00397BFF"/>
    <w:rsid w:val="00397F36"/>
    <w:rsid w:val="00397F4A"/>
    <w:rsid w:val="003A00D6"/>
    <w:rsid w:val="003A01DD"/>
    <w:rsid w:val="003A0441"/>
    <w:rsid w:val="003A05C1"/>
    <w:rsid w:val="003A05D1"/>
    <w:rsid w:val="003A05F3"/>
    <w:rsid w:val="003A072D"/>
    <w:rsid w:val="003A0803"/>
    <w:rsid w:val="003A0B72"/>
    <w:rsid w:val="003A0DDC"/>
    <w:rsid w:val="003A0E46"/>
    <w:rsid w:val="003A1254"/>
    <w:rsid w:val="003A12DE"/>
    <w:rsid w:val="003A16FE"/>
    <w:rsid w:val="003A17FC"/>
    <w:rsid w:val="003A1C17"/>
    <w:rsid w:val="003A1CB2"/>
    <w:rsid w:val="003A2018"/>
    <w:rsid w:val="003A2124"/>
    <w:rsid w:val="003A21E5"/>
    <w:rsid w:val="003A253D"/>
    <w:rsid w:val="003A2852"/>
    <w:rsid w:val="003A28DB"/>
    <w:rsid w:val="003A2B31"/>
    <w:rsid w:val="003A2B62"/>
    <w:rsid w:val="003A2CB9"/>
    <w:rsid w:val="003A2EE3"/>
    <w:rsid w:val="003A304E"/>
    <w:rsid w:val="003A3406"/>
    <w:rsid w:val="003A344B"/>
    <w:rsid w:val="003A3683"/>
    <w:rsid w:val="003A36BB"/>
    <w:rsid w:val="003A38B6"/>
    <w:rsid w:val="003A38BF"/>
    <w:rsid w:val="003A3B22"/>
    <w:rsid w:val="003A3CCF"/>
    <w:rsid w:val="003A3D6E"/>
    <w:rsid w:val="003A4037"/>
    <w:rsid w:val="003A425B"/>
    <w:rsid w:val="003A48FF"/>
    <w:rsid w:val="003A4951"/>
    <w:rsid w:val="003A4C0F"/>
    <w:rsid w:val="003A5171"/>
    <w:rsid w:val="003A53D0"/>
    <w:rsid w:val="003A57A6"/>
    <w:rsid w:val="003A59B0"/>
    <w:rsid w:val="003A5BAB"/>
    <w:rsid w:val="003A5C52"/>
    <w:rsid w:val="003A5CD4"/>
    <w:rsid w:val="003A5E89"/>
    <w:rsid w:val="003A6559"/>
    <w:rsid w:val="003A66C3"/>
    <w:rsid w:val="003A67C2"/>
    <w:rsid w:val="003A6AA9"/>
    <w:rsid w:val="003A6F3B"/>
    <w:rsid w:val="003A71AD"/>
    <w:rsid w:val="003A75E1"/>
    <w:rsid w:val="003A78EF"/>
    <w:rsid w:val="003A7A3E"/>
    <w:rsid w:val="003A7AF8"/>
    <w:rsid w:val="003A7BCF"/>
    <w:rsid w:val="003A7C25"/>
    <w:rsid w:val="003A7E82"/>
    <w:rsid w:val="003B0226"/>
    <w:rsid w:val="003B08E5"/>
    <w:rsid w:val="003B0AB2"/>
    <w:rsid w:val="003B0C76"/>
    <w:rsid w:val="003B0CB8"/>
    <w:rsid w:val="003B0DA3"/>
    <w:rsid w:val="003B0F27"/>
    <w:rsid w:val="003B0F50"/>
    <w:rsid w:val="003B131F"/>
    <w:rsid w:val="003B1362"/>
    <w:rsid w:val="003B13CB"/>
    <w:rsid w:val="003B1DD6"/>
    <w:rsid w:val="003B1EA0"/>
    <w:rsid w:val="003B2071"/>
    <w:rsid w:val="003B2313"/>
    <w:rsid w:val="003B24A4"/>
    <w:rsid w:val="003B2839"/>
    <w:rsid w:val="003B287C"/>
    <w:rsid w:val="003B2D99"/>
    <w:rsid w:val="003B30BE"/>
    <w:rsid w:val="003B3383"/>
    <w:rsid w:val="003B3433"/>
    <w:rsid w:val="003B34F9"/>
    <w:rsid w:val="003B3566"/>
    <w:rsid w:val="003B37D7"/>
    <w:rsid w:val="003B402D"/>
    <w:rsid w:val="003B4117"/>
    <w:rsid w:val="003B41D9"/>
    <w:rsid w:val="003B4784"/>
    <w:rsid w:val="003B47E0"/>
    <w:rsid w:val="003B48E8"/>
    <w:rsid w:val="003B4A89"/>
    <w:rsid w:val="003B4C94"/>
    <w:rsid w:val="003B4DCF"/>
    <w:rsid w:val="003B4F58"/>
    <w:rsid w:val="003B5123"/>
    <w:rsid w:val="003B52C7"/>
    <w:rsid w:val="003B52E7"/>
    <w:rsid w:val="003B544D"/>
    <w:rsid w:val="003B5736"/>
    <w:rsid w:val="003B58D8"/>
    <w:rsid w:val="003B5A1C"/>
    <w:rsid w:val="003B5B97"/>
    <w:rsid w:val="003B5BB8"/>
    <w:rsid w:val="003B5BD1"/>
    <w:rsid w:val="003B5C3D"/>
    <w:rsid w:val="003B5D74"/>
    <w:rsid w:val="003B5F2E"/>
    <w:rsid w:val="003B609A"/>
    <w:rsid w:val="003B6157"/>
    <w:rsid w:val="003B67E4"/>
    <w:rsid w:val="003B67F4"/>
    <w:rsid w:val="003B67FE"/>
    <w:rsid w:val="003B6853"/>
    <w:rsid w:val="003B6BD2"/>
    <w:rsid w:val="003B6E42"/>
    <w:rsid w:val="003B6E4F"/>
    <w:rsid w:val="003B6E75"/>
    <w:rsid w:val="003B6F32"/>
    <w:rsid w:val="003B6F83"/>
    <w:rsid w:val="003B700C"/>
    <w:rsid w:val="003B73AC"/>
    <w:rsid w:val="003B73DD"/>
    <w:rsid w:val="003B7413"/>
    <w:rsid w:val="003B7563"/>
    <w:rsid w:val="003B7A99"/>
    <w:rsid w:val="003B7B0F"/>
    <w:rsid w:val="003B7B42"/>
    <w:rsid w:val="003B7B6D"/>
    <w:rsid w:val="003C0116"/>
    <w:rsid w:val="003C0266"/>
    <w:rsid w:val="003C038E"/>
    <w:rsid w:val="003C0478"/>
    <w:rsid w:val="003C0525"/>
    <w:rsid w:val="003C09D8"/>
    <w:rsid w:val="003C116D"/>
    <w:rsid w:val="003C13E1"/>
    <w:rsid w:val="003C1616"/>
    <w:rsid w:val="003C1831"/>
    <w:rsid w:val="003C1E5A"/>
    <w:rsid w:val="003C208E"/>
    <w:rsid w:val="003C21AE"/>
    <w:rsid w:val="003C220B"/>
    <w:rsid w:val="003C220D"/>
    <w:rsid w:val="003C2267"/>
    <w:rsid w:val="003C22F9"/>
    <w:rsid w:val="003C276C"/>
    <w:rsid w:val="003C285C"/>
    <w:rsid w:val="003C2C30"/>
    <w:rsid w:val="003C2C36"/>
    <w:rsid w:val="003C2CD9"/>
    <w:rsid w:val="003C303D"/>
    <w:rsid w:val="003C34A5"/>
    <w:rsid w:val="003C353A"/>
    <w:rsid w:val="003C38D4"/>
    <w:rsid w:val="003C39FD"/>
    <w:rsid w:val="003C3B77"/>
    <w:rsid w:val="003C4321"/>
    <w:rsid w:val="003C4697"/>
    <w:rsid w:val="003C4709"/>
    <w:rsid w:val="003C504D"/>
    <w:rsid w:val="003C50A7"/>
    <w:rsid w:val="003C51E2"/>
    <w:rsid w:val="003C580C"/>
    <w:rsid w:val="003C5A49"/>
    <w:rsid w:val="003C5DAD"/>
    <w:rsid w:val="003C5DAF"/>
    <w:rsid w:val="003C5F54"/>
    <w:rsid w:val="003C6027"/>
    <w:rsid w:val="003C6236"/>
    <w:rsid w:val="003C656B"/>
    <w:rsid w:val="003C657A"/>
    <w:rsid w:val="003C6A10"/>
    <w:rsid w:val="003C6C96"/>
    <w:rsid w:val="003C6D2C"/>
    <w:rsid w:val="003C6D58"/>
    <w:rsid w:val="003C6DD1"/>
    <w:rsid w:val="003C7152"/>
    <w:rsid w:val="003C727E"/>
    <w:rsid w:val="003C7379"/>
    <w:rsid w:val="003C76BD"/>
    <w:rsid w:val="003C7E4B"/>
    <w:rsid w:val="003C7E87"/>
    <w:rsid w:val="003D0040"/>
    <w:rsid w:val="003D0502"/>
    <w:rsid w:val="003D05B5"/>
    <w:rsid w:val="003D0714"/>
    <w:rsid w:val="003D0796"/>
    <w:rsid w:val="003D09BA"/>
    <w:rsid w:val="003D09D6"/>
    <w:rsid w:val="003D0AE0"/>
    <w:rsid w:val="003D0AEE"/>
    <w:rsid w:val="003D0B94"/>
    <w:rsid w:val="003D0CFA"/>
    <w:rsid w:val="003D1075"/>
    <w:rsid w:val="003D107D"/>
    <w:rsid w:val="003D10CC"/>
    <w:rsid w:val="003D132C"/>
    <w:rsid w:val="003D1408"/>
    <w:rsid w:val="003D162E"/>
    <w:rsid w:val="003D1676"/>
    <w:rsid w:val="003D1923"/>
    <w:rsid w:val="003D1989"/>
    <w:rsid w:val="003D1A1D"/>
    <w:rsid w:val="003D1F86"/>
    <w:rsid w:val="003D2274"/>
    <w:rsid w:val="003D2391"/>
    <w:rsid w:val="003D26E0"/>
    <w:rsid w:val="003D27B9"/>
    <w:rsid w:val="003D286D"/>
    <w:rsid w:val="003D2B4C"/>
    <w:rsid w:val="003D2B4E"/>
    <w:rsid w:val="003D3067"/>
    <w:rsid w:val="003D309B"/>
    <w:rsid w:val="003D341D"/>
    <w:rsid w:val="003D3737"/>
    <w:rsid w:val="003D3971"/>
    <w:rsid w:val="003D3BDC"/>
    <w:rsid w:val="003D3F1E"/>
    <w:rsid w:val="003D3FBB"/>
    <w:rsid w:val="003D4032"/>
    <w:rsid w:val="003D418E"/>
    <w:rsid w:val="003D421C"/>
    <w:rsid w:val="003D44C6"/>
    <w:rsid w:val="003D48E7"/>
    <w:rsid w:val="003D52F7"/>
    <w:rsid w:val="003D55B6"/>
    <w:rsid w:val="003D58B5"/>
    <w:rsid w:val="003D58DC"/>
    <w:rsid w:val="003D5D62"/>
    <w:rsid w:val="003D613D"/>
    <w:rsid w:val="003D6183"/>
    <w:rsid w:val="003D61D3"/>
    <w:rsid w:val="003D623F"/>
    <w:rsid w:val="003D63FA"/>
    <w:rsid w:val="003D687C"/>
    <w:rsid w:val="003D6B7B"/>
    <w:rsid w:val="003D6D17"/>
    <w:rsid w:val="003D6F17"/>
    <w:rsid w:val="003D6FEB"/>
    <w:rsid w:val="003D723E"/>
    <w:rsid w:val="003D73DF"/>
    <w:rsid w:val="003D7AA8"/>
    <w:rsid w:val="003D7B0E"/>
    <w:rsid w:val="003D7C02"/>
    <w:rsid w:val="003D7D01"/>
    <w:rsid w:val="003D7D36"/>
    <w:rsid w:val="003D7D99"/>
    <w:rsid w:val="003D7EC6"/>
    <w:rsid w:val="003D7F55"/>
    <w:rsid w:val="003D7F66"/>
    <w:rsid w:val="003E055B"/>
    <w:rsid w:val="003E096B"/>
    <w:rsid w:val="003E0EE6"/>
    <w:rsid w:val="003E1519"/>
    <w:rsid w:val="003E164E"/>
    <w:rsid w:val="003E18C4"/>
    <w:rsid w:val="003E196C"/>
    <w:rsid w:val="003E19D8"/>
    <w:rsid w:val="003E19EA"/>
    <w:rsid w:val="003E1EB3"/>
    <w:rsid w:val="003E2087"/>
    <w:rsid w:val="003E20DE"/>
    <w:rsid w:val="003E2660"/>
    <w:rsid w:val="003E27AB"/>
    <w:rsid w:val="003E2A71"/>
    <w:rsid w:val="003E302C"/>
    <w:rsid w:val="003E30CB"/>
    <w:rsid w:val="003E32F2"/>
    <w:rsid w:val="003E3444"/>
    <w:rsid w:val="003E35C6"/>
    <w:rsid w:val="003E35DD"/>
    <w:rsid w:val="003E36B1"/>
    <w:rsid w:val="003E38F9"/>
    <w:rsid w:val="003E3CB5"/>
    <w:rsid w:val="003E4020"/>
    <w:rsid w:val="003E40D4"/>
    <w:rsid w:val="003E44F9"/>
    <w:rsid w:val="003E4746"/>
    <w:rsid w:val="003E4989"/>
    <w:rsid w:val="003E4A68"/>
    <w:rsid w:val="003E4AFB"/>
    <w:rsid w:val="003E4B77"/>
    <w:rsid w:val="003E4D44"/>
    <w:rsid w:val="003E4D5E"/>
    <w:rsid w:val="003E4E84"/>
    <w:rsid w:val="003E4F23"/>
    <w:rsid w:val="003E50DB"/>
    <w:rsid w:val="003E52D1"/>
    <w:rsid w:val="003E5623"/>
    <w:rsid w:val="003E5665"/>
    <w:rsid w:val="003E5B53"/>
    <w:rsid w:val="003E5C5C"/>
    <w:rsid w:val="003E5D81"/>
    <w:rsid w:val="003E62F4"/>
    <w:rsid w:val="003E63F2"/>
    <w:rsid w:val="003E665F"/>
    <w:rsid w:val="003E6B47"/>
    <w:rsid w:val="003E6C9C"/>
    <w:rsid w:val="003E6EA1"/>
    <w:rsid w:val="003E6FC6"/>
    <w:rsid w:val="003E6FE9"/>
    <w:rsid w:val="003E705D"/>
    <w:rsid w:val="003E70FF"/>
    <w:rsid w:val="003E7278"/>
    <w:rsid w:val="003E7583"/>
    <w:rsid w:val="003E75E6"/>
    <w:rsid w:val="003E7DEF"/>
    <w:rsid w:val="003E7E3B"/>
    <w:rsid w:val="003F012E"/>
    <w:rsid w:val="003F01C2"/>
    <w:rsid w:val="003F0364"/>
    <w:rsid w:val="003F03A4"/>
    <w:rsid w:val="003F043B"/>
    <w:rsid w:val="003F04AE"/>
    <w:rsid w:val="003F0664"/>
    <w:rsid w:val="003F085D"/>
    <w:rsid w:val="003F092D"/>
    <w:rsid w:val="003F0CA9"/>
    <w:rsid w:val="003F1138"/>
    <w:rsid w:val="003F1152"/>
    <w:rsid w:val="003F1259"/>
    <w:rsid w:val="003F12AA"/>
    <w:rsid w:val="003F1315"/>
    <w:rsid w:val="003F14FF"/>
    <w:rsid w:val="003F16DF"/>
    <w:rsid w:val="003F18BA"/>
    <w:rsid w:val="003F19AA"/>
    <w:rsid w:val="003F1B55"/>
    <w:rsid w:val="003F1C8D"/>
    <w:rsid w:val="003F1CB0"/>
    <w:rsid w:val="003F1D31"/>
    <w:rsid w:val="003F1DF1"/>
    <w:rsid w:val="003F1FC7"/>
    <w:rsid w:val="003F206D"/>
    <w:rsid w:val="003F23A1"/>
    <w:rsid w:val="003F2521"/>
    <w:rsid w:val="003F2870"/>
    <w:rsid w:val="003F2E37"/>
    <w:rsid w:val="003F3036"/>
    <w:rsid w:val="003F3103"/>
    <w:rsid w:val="003F314C"/>
    <w:rsid w:val="003F3594"/>
    <w:rsid w:val="003F3685"/>
    <w:rsid w:val="003F3D93"/>
    <w:rsid w:val="003F3E61"/>
    <w:rsid w:val="003F3F9E"/>
    <w:rsid w:val="003F414B"/>
    <w:rsid w:val="003F4552"/>
    <w:rsid w:val="003F471F"/>
    <w:rsid w:val="003F4A29"/>
    <w:rsid w:val="003F4A8B"/>
    <w:rsid w:val="003F4B51"/>
    <w:rsid w:val="003F4BED"/>
    <w:rsid w:val="003F4C0F"/>
    <w:rsid w:val="003F4CA0"/>
    <w:rsid w:val="003F4DCF"/>
    <w:rsid w:val="003F4FD5"/>
    <w:rsid w:val="003F5018"/>
    <w:rsid w:val="003F52BA"/>
    <w:rsid w:val="003F55EF"/>
    <w:rsid w:val="003F56F1"/>
    <w:rsid w:val="003F5790"/>
    <w:rsid w:val="003F593F"/>
    <w:rsid w:val="003F5A49"/>
    <w:rsid w:val="003F5ABA"/>
    <w:rsid w:val="003F5D0D"/>
    <w:rsid w:val="003F5F3C"/>
    <w:rsid w:val="003F5FC9"/>
    <w:rsid w:val="003F614F"/>
    <w:rsid w:val="003F61DD"/>
    <w:rsid w:val="003F6273"/>
    <w:rsid w:val="003F62AF"/>
    <w:rsid w:val="003F62E2"/>
    <w:rsid w:val="003F6353"/>
    <w:rsid w:val="003F636D"/>
    <w:rsid w:val="003F6B3C"/>
    <w:rsid w:val="003F6DAD"/>
    <w:rsid w:val="003F6E35"/>
    <w:rsid w:val="003F6E56"/>
    <w:rsid w:val="003F724F"/>
    <w:rsid w:val="003F732C"/>
    <w:rsid w:val="003F73D9"/>
    <w:rsid w:val="003F763D"/>
    <w:rsid w:val="003F7A73"/>
    <w:rsid w:val="003F7AF8"/>
    <w:rsid w:val="003F7BC7"/>
    <w:rsid w:val="003F7C36"/>
    <w:rsid w:val="003F7F26"/>
    <w:rsid w:val="00400011"/>
    <w:rsid w:val="004001CA"/>
    <w:rsid w:val="00400250"/>
    <w:rsid w:val="004004D6"/>
    <w:rsid w:val="00400B93"/>
    <w:rsid w:val="00400E5C"/>
    <w:rsid w:val="00400F40"/>
    <w:rsid w:val="00400F78"/>
    <w:rsid w:val="0040140D"/>
    <w:rsid w:val="00401643"/>
    <w:rsid w:val="0040179E"/>
    <w:rsid w:val="00401825"/>
    <w:rsid w:val="004019D9"/>
    <w:rsid w:val="00401AC1"/>
    <w:rsid w:val="00401F4B"/>
    <w:rsid w:val="00402103"/>
    <w:rsid w:val="004025B7"/>
    <w:rsid w:val="0040280F"/>
    <w:rsid w:val="00402A00"/>
    <w:rsid w:val="00402A07"/>
    <w:rsid w:val="00402D2F"/>
    <w:rsid w:val="00403145"/>
    <w:rsid w:val="00403277"/>
    <w:rsid w:val="00403359"/>
    <w:rsid w:val="00403A9C"/>
    <w:rsid w:val="00403DE6"/>
    <w:rsid w:val="00403EC3"/>
    <w:rsid w:val="00404244"/>
    <w:rsid w:val="004043D3"/>
    <w:rsid w:val="004044A2"/>
    <w:rsid w:val="004045B1"/>
    <w:rsid w:val="004051A6"/>
    <w:rsid w:val="00405288"/>
    <w:rsid w:val="0040528E"/>
    <w:rsid w:val="00405329"/>
    <w:rsid w:val="00405624"/>
    <w:rsid w:val="0040572E"/>
    <w:rsid w:val="004057DF"/>
    <w:rsid w:val="0040592E"/>
    <w:rsid w:val="00405AE5"/>
    <w:rsid w:val="00405D8A"/>
    <w:rsid w:val="00405E1D"/>
    <w:rsid w:val="00405F2D"/>
    <w:rsid w:val="004063E2"/>
    <w:rsid w:val="00406404"/>
    <w:rsid w:val="0040654B"/>
    <w:rsid w:val="00406A3C"/>
    <w:rsid w:val="00406B7D"/>
    <w:rsid w:val="00406B90"/>
    <w:rsid w:val="00406C74"/>
    <w:rsid w:val="00406CB0"/>
    <w:rsid w:val="00406D27"/>
    <w:rsid w:val="00406D97"/>
    <w:rsid w:val="00407625"/>
    <w:rsid w:val="004079E4"/>
    <w:rsid w:val="00407DF5"/>
    <w:rsid w:val="00407F0B"/>
    <w:rsid w:val="004102F3"/>
    <w:rsid w:val="00410851"/>
    <w:rsid w:val="00410F38"/>
    <w:rsid w:val="0041142B"/>
    <w:rsid w:val="0041161D"/>
    <w:rsid w:val="0041177A"/>
    <w:rsid w:val="00411A58"/>
    <w:rsid w:val="00411DAA"/>
    <w:rsid w:val="0041213F"/>
    <w:rsid w:val="004125F9"/>
    <w:rsid w:val="00412637"/>
    <w:rsid w:val="00412B2D"/>
    <w:rsid w:val="00412CD5"/>
    <w:rsid w:val="004130D9"/>
    <w:rsid w:val="0041314E"/>
    <w:rsid w:val="004133E3"/>
    <w:rsid w:val="004134DD"/>
    <w:rsid w:val="004135B0"/>
    <w:rsid w:val="004136A8"/>
    <w:rsid w:val="00413756"/>
    <w:rsid w:val="00413852"/>
    <w:rsid w:val="004138D8"/>
    <w:rsid w:val="00413A7D"/>
    <w:rsid w:val="00413EDA"/>
    <w:rsid w:val="00413F30"/>
    <w:rsid w:val="004143E4"/>
    <w:rsid w:val="00414801"/>
    <w:rsid w:val="004148EC"/>
    <w:rsid w:val="00414E16"/>
    <w:rsid w:val="00414F53"/>
    <w:rsid w:val="0041539E"/>
    <w:rsid w:val="004153A6"/>
    <w:rsid w:val="004153DF"/>
    <w:rsid w:val="004158C6"/>
    <w:rsid w:val="00415B55"/>
    <w:rsid w:val="00416088"/>
    <w:rsid w:val="00416221"/>
    <w:rsid w:val="004163BA"/>
    <w:rsid w:val="004163C8"/>
    <w:rsid w:val="004166C7"/>
    <w:rsid w:val="004167E4"/>
    <w:rsid w:val="00416876"/>
    <w:rsid w:val="0041692C"/>
    <w:rsid w:val="00416F10"/>
    <w:rsid w:val="00417273"/>
    <w:rsid w:val="0041751E"/>
    <w:rsid w:val="00417A27"/>
    <w:rsid w:val="00417CEF"/>
    <w:rsid w:val="00417ED4"/>
    <w:rsid w:val="00417F71"/>
    <w:rsid w:val="00420331"/>
    <w:rsid w:val="004204B6"/>
    <w:rsid w:val="0042054E"/>
    <w:rsid w:val="004208EF"/>
    <w:rsid w:val="00420AA8"/>
    <w:rsid w:val="00420C18"/>
    <w:rsid w:val="00420DF4"/>
    <w:rsid w:val="004213D7"/>
    <w:rsid w:val="004215A3"/>
    <w:rsid w:val="0042181B"/>
    <w:rsid w:val="00421C40"/>
    <w:rsid w:val="00422071"/>
    <w:rsid w:val="00422137"/>
    <w:rsid w:val="00422526"/>
    <w:rsid w:val="00422742"/>
    <w:rsid w:val="00422885"/>
    <w:rsid w:val="00422C87"/>
    <w:rsid w:val="00422C8B"/>
    <w:rsid w:val="00422D11"/>
    <w:rsid w:val="00422D74"/>
    <w:rsid w:val="00422FD9"/>
    <w:rsid w:val="004239AE"/>
    <w:rsid w:val="00423BFE"/>
    <w:rsid w:val="00423DC2"/>
    <w:rsid w:val="004246B8"/>
    <w:rsid w:val="00424929"/>
    <w:rsid w:val="00424C87"/>
    <w:rsid w:val="00424CA2"/>
    <w:rsid w:val="00424CDD"/>
    <w:rsid w:val="0042521A"/>
    <w:rsid w:val="00425267"/>
    <w:rsid w:val="004253FC"/>
    <w:rsid w:val="004256F1"/>
    <w:rsid w:val="004257D4"/>
    <w:rsid w:val="00425823"/>
    <w:rsid w:val="00425B60"/>
    <w:rsid w:val="004263BA"/>
    <w:rsid w:val="004263CE"/>
    <w:rsid w:val="00426546"/>
    <w:rsid w:val="004266AD"/>
    <w:rsid w:val="00426729"/>
    <w:rsid w:val="004267D4"/>
    <w:rsid w:val="00426857"/>
    <w:rsid w:val="00426884"/>
    <w:rsid w:val="00426EC1"/>
    <w:rsid w:val="00426F28"/>
    <w:rsid w:val="00426F6D"/>
    <w:rsid w:val="0042746C"/>
    <w:rsid w:val="00427772"/>
    <w:rsid w:val="00427C33"/>
    <w:rsid w:val="004309B1"/>
    <w:rsid w:val="00430BAE"/>
    <w:rsid w:val="00430F71"/>
    <w:rsid w:val="00431452"/>
    <w:rsid w:val="004315EF"/>
    <w:rsid w:val="00431DC5"/>
    <w:rsid w:val="0043209C"/>
    <w:rsid w:val="00432194"/>
    <w:rsid w:val="004321D8"/>
    <w:rsid w:val="00432731"/>
    <w:rsid w:val="004327E9"/>
    <w:rsid w:val="00432989"/>
    <w:rsid w:val="00432B95"/>
    <w:rsid w:val="00432D0C"/>
    <w:rsid w:val="00432DF8"/>
    <w:rsid w:val="00433113"/>
    <w:rsid w:val="004332EF"/>
    <w:rsid w:val="004334D5"/>
    <w:rsid w:val="00433572"/>
    <w:rsid w:val="004336E6"/>
    <w:rsid w:val="00433851"/>
    <w:rsid w:val="0043388A"/>
    <w:rsid w:val="00433A64"/>
    <w:rsid w:val="00433C0E"/>
    <w:rsid w:val="00433F6A"/>
    <w:rsid w:val="00433F71"/>
    <w:rsid w:val="00433F91"/>
    <w:rsid w:val="00433F9C"/>
    <w:rsid w:val="0043418A"/>
    <w:rsid w:val="004341BB"/>
    <w:rsid w:val="00434525"/>
    <w:rsid w:val="004345AF"/>
    <w:rsid w:val="00434718"/>
    <w:rsid w:val="00434787"/>
    <w:rsid w:val="0043479D"/>
    <w:rsid w:val="00434AA8"/>
    <w:rsid w:val="00434EE2"/>
    <w:rsid w:val="00434F2D"/>
    <w:rsid w:val="00434F7F"/>
    <w:rsid w:val="004354C9"/>
    <w:rsid w:val="0043574F"/>
    <w:rsid w:val="00435E18"/>
    <w:rsid w:val="00435E2A"/>
    <w:rsid w:val="00435F6A"/>
    <w:rsid w:val="00435FC4"/>
    <w:rsid w:val="00436078"/>
    <w:rsid w:val="00436613"/>
    <w:rsid w:val="00436657"/>
    <w:rsid w:val="00436BEE"/>
    <w:rsid w:val="00436D83"/>
    <w:rsid w:val="00436F2D"/>
    <w:rsid w:val="00436FE9"/>
    <w:rsid w:val="00437489"/>
    <w:rsid w:val="00437855"/>
    <w:rsid w:val="004379C5"/>
    <w:rsid w:val="00437A52"/>
    <w:rsid w:val="00437A7D"/>
    <w:rsid w:val="00437B94"/>
    <w:rsid w:val="00440152"/>
    <w:rsid w:val="0044028B"/>
    <w:rsid w:val="00440432"/>
    <w:rsid w:val="004405E2"/>
    <w:rsid w:val="00440BC5"/>
    <w:rsid w:val="00440BE8"/>
    <w:rsid w:val="00440EE8"/>
    <w:rsid w:val="004411E9"/>
    <w:rsid w:val="004411F6"/>
    <w:rsid w:val="0044152B"/>
    <w:rsid w:val="004415CA"/>
    <w:rsid w:val="004416DB"/>
    <w:rsid w:val="004416F0"/>
    <w:rsid w:val="004417BD"/>
    <w:rsid w:val="004418ED"/>
    <w:rsid w:val="00441942"/>
    <w:rsid w:val="00441BB8"/>
    <w:rsid w:val="004420B3"/>
    <w:rsid w:val="004420F2"/>
    <w:rsid w:val="004423B0"/>
    <w:rsid w:val="00442699"/>
    <w:rsid w:val="00442AA9"/>
    <w:rsid w:val="00442AE4"/>
    <w:rsid w:val="00442BDD"/>
    <w:rsid w:val="00442C60"/>
    <w:rsid w:val="00442CD9"/>
    <w:rsid w:val="00442E7D"/>
    <w:rsid w:val="00442F3B"/>
    <w:rsid w:val="004430B2"/>
    <w:rsid w:val="004431E9"/>
    <w:rsid w:val="00443390"/>
    <w:rsid w:val="004438D7"/>
    <w:rsid w:val="00443A20"/>
    <w:rsid w:val="004441FE"/>
    <w:rsid w:val="00444217"/>
    <w:rsid w:val="0044435B"/>
    <w:rsid w:val="004443BE"/>
    <w:rsid w:val="00444601"/>
    <w:rsid w:val="0044484F"/>
    <w:rsid w:val="00444B2E"/>
    <w:rsid w:val="00444CCF"/>
    <w:rsid w:val="004450C2"/>
    <w:rsid w:val="00445313"/>
    <w:rsid w:val="0044575D"/>
    <w:rsid w:val="00445D7E"/>
    <w:rsid w:val="00445F0A"/>
    <w:rsid w:val="004463A6"/>
    <w:rsid w:val="0044642B"/>
    <w:rsid w:val="004469E3"/>
    <w:rsid w:val="00446EA7"/>
    <w:rsid w:val="00447163"/>
    <w:rsid w:val="00447B90"/>
    <w:rsid w:val="00447BB0"/>
    <w:rsid w:val="00447BF9"/>
    <w:rsid w:val="00447DB2"/>
    <w:rsid w:val="00450917"/>
    <w:rsid w:val="004509B4"/>
    <w:rsid w:val="00450B0E"/>
    <w:rsid w:val="00450B73"/>
    <w:rsid w:val="00450ED6"/>
    <w:rsid w:val="00450F15"/>
    <w:rsid w:val="00450FA2"/>
    <w:rsid w:val="0045123D"/>
    <w:rsid w:val="0045154A"/>
    <w:rsid w:val="004515D3"/>
    <w:rsid w:val="00451648"/>
    <w:rsid w:val="00451703"/>
    <w:rsid w:val="00451992"/>
    <w:rsid w:val="004519C0"/>
    <w:rsid w:val="00451BA4"/>
    <w:rsid w:val="00451F56"/>
    <w:rsid w:val="00451F6B"/>
    <w:rsid w:val="00452006"/>
    <w:rsid w:val="0045228B"/>
    <w:rsid w:val="004525EB"/>
    <w:rsid w:val="00452AA3"/>
    <w:rsid w:val="0045307A"/>
    <w:rsid w:val="004531C8"/>
    <w:rsid w:val="0045343F"/>
    <w:rsid w:val="00453478"/>
    <w:rsid w:val="0045351F"/>
    <w:rsid w:val="00453825"/>
    <w:rsid w:val="0045384C"/>
    <w:rsid w:val="00453C2E"/>
    <w:rsid w:val="00454506"/>
    <w:rsid w:val="00454B90"/>
    <w:rsid w:val="0045510D"/>
    <w:rsid w:val="00455155"/>
    <w:rsid w:val="00455211"/>
    <w:rsid w:val="004552F7"/>
    <w:rsid w:val="0045530C"/>
    <w:rsid w:val="00455504"/>
    <w:rsid w:val="0045559C"/>
    <w:rsid w:val="00455959"/>
    <w:rsid w:val="0045597C"/>
    <w:rsid w:val="004559ED"/>
    <w:rsid w:val="00455A65"/>
    <w:rsid w:val="00455F9E"/>
    <w:rsid w:val="004563B2"/>
    <w:rsid w:val="00456679"/>
    <w:rsid w:val="00456DF2"/>
    <w:rsid w:val="00456E7D"/>
    <w:rsid w:val="0045729E"/>
    <w:rsid w:val="004574C6"/>
    <w:rsid w:val="0045771E"/>
    <w:rsid w:val="00457731"/>
    <w:rsid w:val="0045789D"/>
    <w:rsid w:val="00457945"/>
    <w:rsid w:val="00457C73"/>
    <w:rsid w:val="00457C90"/>
    <w:rsid w:val="00457CB5"/>
    <w:rsid w:val="0046013F"/>
    <w:rsid w:val="00460616"/>
    <w:rsid w:val="00460930"/>
    <w:rsid w:val="00460A0A"/>
    <w:rsid w:val="00460A25"/>
    <w:rsid w:val="00460AAE"/>
    <w:rsid w:val="00460B3F"/>
    <w:rsid w:val="00460B65"/>
    <w:rsid w:val="00461097"/>
    <w:rsid w:val="00461236"/>
    <w:rsid w:val="00461293"/>
    <w:rsid w:val="00461525"/>
    <w:rsid w:val="00461619"/>
    <w:rsid w:val="004619B5"/>
    <w:rsid w:val="00461EE3"/>
    <w:rsid w:val="004621A0"/>
    <w:rsid w:val="004624CE"/>
    <w:rsid w:val="00462578"/>
    <w:rsid w:val="00462597"/>
    <w:rsid w:val="004626AC"/>
    <w:rsid w:val="004628ED"/>
    <w:rsid w:val="00462B1D"/>
    <w:rsid w:val="00462EAD"/>
    <w:rsid w:val="00462EBC"/>
    <w:rsid w:val="00462FBB"/>
    <w:rsid w:val="004631B0"/>
    <w:rsid w:val="00463254"/>
    <w:rsid w:val="0046341A"/>
    <w:rsid w:val="00463835"/>
    <w:rsid w:val="00463AD2"/>
    <w:rsid w:val="00463BDE"/>
    <w:rsid w:val="00463D51"/>
    <w:rsid w:val="00463D89"/>
    <w:rsid w:val="0046416C"/>
    <w:rsid w:val="00464172"/>
    <w:rsid w:val="0046422C"/>
    <w:rsid w:val="00464252"/>
    <w:rsid w:val="004642FF"/>
    <w:rsid w:val="00464474"/>
    <w:rsid w:val="00464620"/>
    <w:rsid w:val="00464C1C"/>
    <w:rsid w:val="00464E7A"/>
    <w:rsid w:val="00464F0A"/>
    <w:rsid w:val="00464F10"/>
    <w:rsid w:val="00465503"/>
    <w:rsid w:val="004656C5"/>
    <w:rsid w:val="00465A17"/>
    <w:rsid w:val="0046601F"/>
    <w:rsid w:val="00466127"/>
    <w:rsid w:val="0046629C"/>
    <w:rsid w:val="00466373"/>
    <w:rsid w:val="004665FC"/>
    <w:rsid w:val="0046660F"/>
    <w:rsid w:val="00466617"/>
    <w:rsid w:val="00466757"/>
    <w:rsid w:val="0046684F"/>
    <w:rsid w:val="00466914"/>
    <w:rsid w:val="00466AF9"/>
    <w:rsid w:val="00466F5D"/>
    <w:rsid w:val="004671D7"/>
    <w:rsid w:val="004675E6"/>
    <w:rsid w:val="00467731"/>
    <w:rsid w:val="0046791E"/>
    <w:rsid w:val="00467B25"/>
    <w:rsid w:val="00467D5F"/>
    <w:rsid w:val="00467DA0"/>
    <w:rsid w:val="00467DE6"/>
    <w:rsid w:val="00467FE1"/>
    <w:rsid w:val="004700FE"/>
    <w:rsid w:val="0047016C"/>
    <w:rsid w:val="00470709"/>
    <w:rsid w:val="00470810"/>
    <w:rsid w:val="00470997"/>
    <w:rsid w:val="004711CB"/>
    <w:rsid w:val="004714D0"/>
    <w:rsid w:val="004718A6"/>
    <w:rsid w:val="00471A8F"/>
    <w:rsid w:val="00471BAA"/>
    <w:rsid w:val="00471EBA"/>
    <w:rsid w:val="00471F68"/>
    <w:rsid w:val="00472388"/>
    <w:rsid w:val="004724F5"/>
    <w:rsid w:val="0047267C"/>
    <w:rsid w:val="00472722"/>
    <w:rsid w:val="00472979"/>
    <w:rsid w:val="0047323E"/>
    <w:rsid w:val="0047375C"/>
    <w:rsid w:val="00473C23"/>
    <w:rsid w:val="00473E0E"/>
    <w:rsid w:val="004740A4"/>
    <w:rsid w:val="004743F1"/>
    <w:rsid w:val="0047458D"/>
    <w:rsid w:val="004747AA"/>
    <w:rsid w:val="004748AF"/>
    <w:rsid w:val="00474AF1"/>
    <w:rsid w:val="00474B32"/>
    <w:rsid w:val="00474D45"/>
    <w:rsid w:val="00474D6D"/>
    <w:rsid w:val="00474D90"/>
    <w:rsid w:val="00474FF3"/>
    <w:rsid w:val="00475326"/>
    <w:rsid w:val="004754AA"/>
    <w:rsid w:val="004755C5"/>
    <w:rsid w:val="00475813"/>
    <w:rsid w:val="00475898"/>
    <w:rsid w:val="004758FB"/>
    <w:rsid w:val="00475B5C"/>
    <w:rsid w:val="00475C36"/>
    <w:rsid w:val="00475C3D"/>
    <w:rsid w:val="00475FB2"/>
    <w:rsid w:val="004764B4"/>
    <w:rsid w:val="00476541"/>
    <w:rsid w:val="004769EB"/>
    <w:rsid w:val="00476D00"/>
    <w:rsid w:val="00476EC5"/>
    <w:rsid w:val="00476F55"/>
    <w:rsid w:val="004776A8"/>
    <w:rsid w:val="00477B23"/>
    <w:rsid w:val="00477C54"/>
    <w:rsid w:val="00480262"/>
    <w:rsid w:val="004804EB"/>
    <w:rsid w:val="00480695"/>
    <w:rsid w:val="004806B8"/>
    <w:rsid w:val="00480900"/>
    <w:rsid w:val="00480B3C"/>
    <w:rsid w:val="00480D9C"/>
    <w:rsid w:val="00480E2F"/>
    <w:rsid w:val="00480E47"/>
    <w:rsid w:val="00480EB9"/>
    <w:rsid w:val="00480F43"/>
    <w:rsid w:val="00481010"/>
    <w:rsid w:val="00481102"/>
    <w:rsid w:val="004814DC"/>
    <w:rsid w:val="004818AB"/>
    <w:rsid w:val="00481969"/>
    <w:rsid w:val="00481A9F"/>
    <w:rsid w:val="00481B15"/>
    <w:rsid w:val="00481B9A"/>
    <w:rsid w:val="00481C83"/>
    <w:rsid w:val="00481CC9"/>
    <w:rsid w:val="00481D4E"/>
    <w:rsid w:val="00481F48"/>
    <w:rsid w:val="004820FF"/>
    <w:rsid w:val="0048235F"/>
    <w:rsid w:val="0048270B"/>
    <w:rsid w:val="00482911"/>
    <w:rsid w:val="004829DD"/>
    <w:rsid w:val="00482BD1"/>
    <w:rsid w:val="00482EE7"/>
    <w:rsid w:val="0048316B"/>
    <w:rsid w:val="00483198"/>
    <w:rsid w:val="004833F1"/>
    <w:rsid w:val="00483423"/>
    <w:rsid w:val="0048380F"/>
    <w:rsid w:val="004838BF"/>
    <w:rsid w:val="0048396A"/>
    <w:rsid w:val="004839F2"/>
    <w:rsid w:val="00483BB4"/>
    <w:rsid w:val="00483C53"/>
    <w:rsid w:val="00483D59"/>
    <w:rsid w:val="0048406F"/>
    <w:rsid w:val="004841C3"/>
    <w:rsid w:val="00484311"/>
    <w:rsid w:val="00484448"/>
    <w:rsid w:val="004844BB"/>
    <w:rsid w:val="00484907"/>
    <w:rsid w:val="00484962"/>
    <w:rsid w:val="00484B42"/>
    <w:rsid w:val="00484EE5"/>
    <w:rsid w:val="004852C2"/>
    <w:rsid w:val="00485350"/>
    <w:rsid w:val="004855F9"/>
    <w:rsid w:val="00485A0D"/>
    <w:rsid w:val="00485BBD"/>
    <w:rsid w:val="00485DBA"/>
    <w:rsid w:val="00485F2B"/>
    <w:rsid w:val="0048615B"/>
    <w:rsid w:val="0048620E"/>
    <w:rsid w:val="0048646F"/>
    <w:rsid w:val="00486570"/>
    <w:rsid w:val="0048697A"/>
    <w:rsid w:val="00486F06"/>
    <w:rsid w:val="0048735C"/>
    <w:rsid w:val="004873D0"/>
    <w:rsid w:val="00487440"/>
    <w:rsid w:val="00487478"/>
    <w:rsid w:val="0048748F"/>
    <w:rsid w:val="00487571"/>
    <w:rsid w:val="0048761A"/>
    <w:rsid w:val="004878F8"/>
    <w:rsid w:val="00487E00"/>
    <w:rsid w:val="004900A3"/>
    <w:rsid w:val="004903FD"/>
    <w:rsid w:val="00490560"/>
    <w:rsid w:val="00490662"/>
    <w:rsid w:val="00490743"/>
    <w:rsid w:val="004907E9"/>
    <w:rsid w:val="00490856"/>
    <w:rsid w:val="00490E8E"/>
    <w:rsid w:val="00490F4D"/>
    <w:rsid w:val="004912A8"/>
    <w:rsid w:val="00491878"/>
    <w:rsid w:val="0049195B"/>
    <w:rsid w:val="00491D2A"/>
    <w:rsid w:val="00491DC0"/>
    <w:rsid w:val="00491E07"/>
    <w:rsid w:val="00492118"/>
    <w:rsid w:val="004923AF"/>
    <w:rsid w:val="00492545"/>
    <w:rsid w:val="004925F3"/>
    <w:rsid w:val="004926AF"/>
    <w:rsid w:val="0049278D"/>
    <w:rsid w:val="00492AA3"/>
    <w:rsid w:val="00492B65"/>
    <w:rsid w:val="00492D97"/>
    <w:rsid w:val="00492DE4"/>
    <w:rsid w:val="00492F2B"/>
    <w:rsid w:val="00492F7E"/>
    <w:rsid w:val="0049313E"/>
    <w:rsid w:val="00493443"/>
    <w:rsid w:val="00493573"/>
    <w:rsid w:val="00493D1D"/>
    <w:rsid w:val="00493E36"/>
    <w:rsid w:val="00493F11"/>
    <w:rsid w:val="00493F70"/>
    <w:rsid w:val="00493FFB"/>
    <w:rsid w:val="00494235"/>
    <w:rsid w:val="00494519"/>
    <w:rsid w:val="0049475D"/>
    <w:rsid w:val="00494A32"/>
    <w:rsid w:val="00494B22"/>
    <w:rsid w:val="00494D3A"/>
    <w:rsid w:val="00494F38"/>
    <w:rsid w:val="00494F45"/>
    <w:rsid w:val="00495035"/>
    <w:rsid w:val="0049518B"/>
    <w:rsid w:val="00495479"/>
    <w:rsid w:val="004955C3"/>
    <w:rsid w:val="00495A65"/>
    <w:rsid w:val="00495B3E"/>
    <w:rsid w:val="00495E01"/>
    <w:rsid w:val="00495E9C"/>
    <w:rsid w:val="00495FCD"/>
    <w:rsid w:val="00496257"/>
    <w:rsid w:val="00496A6F"/>
    <w:rsid w:val="00496DC8"/>
    <w:rsid w:val="00496EC4"/>
    <w:rsid w:val="00496F59"/>
    <w:rsid w:val="004970F7"/>
    <w:rsid w:val="0049715D"/>
    <w:rsid w:val="00497189"/>
    <w:rsid w:val="00497890"/>
    <w:rsid w:val="00497B50"/>
    <w:rsid w:val="00497BE3"/>
    <w:rsid w:val="00497D1E"/>
    <w:rsid w:val="00497DF8"/>
    <w:rsid w:val="00497E5D"/>
    <w:rsid w:val="00497E69"/>
    <w:rsid w:val="00497F6C"/>
    <w:rsid w:val="004A00F0"/>
    <w:rsid w:val="004A014F"/>
    <w:rsid w:val="004A019F"/>
    <w:rsid w:val="004A04A9"/>
    <w:rsid w:val="004A06A7"/>
    <w:rsid w:val="004A0721"/>
    <w:rsid w:val="004A0ABB"/>
    <w:rsid w:val="004A0D39"/>
    <w:rsid w:val="004A104A"/>
    <w:rsid w:val="004A105C"/>
    <w:rsid w:val="004A1402"/>
    <w:rsid w:val="004A14E0"/>
    <w:rsid w:val="004A1643"/>
    <w:rsid w:val="004A16A9"/>
    <w:rsid w:val="004A19F3"/>
    <w:rsid w:val="004A1A62"/>
    <w:rsid w:val="004A1AB6"/>
    <w:rsid w:val="004A1BA8"/>
    <w:rsid w:val="004A1DC9"/>
    <w:rsid w:val="004A1F37"/>
    <w:rsid w:val="004A2036"/>
    <w:rsid w:val="004A20B2"/>
    <w:rsid w:val="004A212D"/>
    <w:rsid w:val="004A2165"/>
    <w:rsid w:val="004A250C"/>
    <w:rsid w:val="004A25A2"/>
    <w:rsid w:val="004A2601"/>
    <w:rsid w:val="004A26D3"/>
    <w:rsid w:val="004A2E6A"/>
    <w:rsid w:val="004A2E71"/>
    <w:rsid w:val="004A2F2E"/>
    <w:rsid w:val="004A2F9F"/>
    <w:rsid w:val="004A3381"/>
    <w:rsid w:val="004A39A4"/>
    <w:rsid w:val="004A3A43"/>
    <w:rsid w:val="004A3B69"/>
    <w:rsid w:val="004A3C45"/>
    <w:rsid w:val="004A40CB"/>
    <w:rsid w:val="004A40F7"/>
    <w:rsid w:val="004A439E"/>
    <w:rsid w:val="004A4580"/>
    <w:rsid w:val="004A477B"/>
    <w:rsid w:val="004A49AD"/>
    <w:rsid w:val="004A4AAB"/>
    <w:rsid w:val="004A5224"/>
    <w:rsid w:val="004A52D6"/>
    <w:rsid w:val="004A57FE"/>
    <w:rsid w:val="004A5BE7"/>
    <w:rsid w:val="004A5DF3"/>
    <w:rsid w:val="004A5E62"/>
    <w:rsid w:val="004A6161"/>
    <w:rsid w:val="004A619D"/>
    <w:rsid w:val="004A6287"/>
    <w:rsid w:val="004A64AA"/>
    <w:rsid w:val="004A7336"/>
    <w:rsid w:val="004A7556"/>
    <w:rsid w:val="004A7587"/>
    <w:rsid w:val="004A75AF"/>
    <w:rsid w:val="004A764D"/>
    <w:rsid w:val="004A765D"/>
    <w:rsid w:val="004A7673"/>
    <w:rsid w:val="004A7818"/>
    <w:rsid w:val="004A7987"/>
    <w:rsid w:val="004A79F8"/>
    <w:rsid w:val="004A7AE8"/>
    <w:rsid w:val="004A7DEF"/>
    <w:rsid w:val="004A7E74"/>
    <w:rsid w:val="004B00EF"/>
    <w:rsid w:val="004B0540"/>
    <w:rsid w:val="004B08ED"/>
    <w:rsid w:val="004B0A05"/>
    <w:rsid w:val="004B0B42"/>
    <w:rsid w:val="004B0C1C"/>
    <w:rsid w:val="004B0D83"/>
    <w:rsid w:val="004B0E1A"/>
    <w:rsid w:val="004B0F58"/>
    <w:rsid w:val="004B1580"/>
    <w:rsid w:val="004B16BF"/>
    <w:rsid w:val="004B18D7"/>
    <w:rsid w:val="004B193E"/>
    <w:rsid w:val="004B1A1C"/>
    <w:rsid w:val="004B1CE5"/>
    <w:rsid w:val="004B20F0"/>
    <w:rsid w:val="004B20F8"/>
    <w:rsid w:val="004B226A"/>
    <w:rsid w:val="004B227E"/>
    <w:rsid w:val="004B2DA0"/>
    <w:rsid w:val="004B2FA5"/>
    <w:rsid w:val="004B30B8"/>
    <w:rsid w:val="004B31D9"/>
    <w:rsid w:val="004B31E7"/>
    <w:rsid w:val="004B3A03"/>
    <w:rsid w:val="004B3A59"/>
    <w:rsid w:val="004B3CC9"/>
    <w:rsid w:val="004B3F30"/>
    <w:rsid w:val="004B42A5"/>
    <w:rsid w:val="004B43BC"/>
    <w:rsid w:val="004B444A"/>
    <w:rsid w:val="004B4908"/>
    <w:rsid w:val="004B495E"/>
    <w:rsid w:val="004B4A82"/>
    <w:rsid w:val="004B4ACE"/>
    <w:rsid w:val="004B4B88"/>
    <w:rsid w:val="004B4D7E"/>
    <w:rsid w:val="004B4DF6"/>
    <w:rsid w:val="004B4E37"/>
    <w:rsid w:val="004B4F18"/>
    <w:rsid w:val="004B4F52"/>
    <w:rsid w:val="004B5058"/>
    <w:rsid w:val="004B512B"/>
    <w:rsid w:val="004B5336"/>
    <w:rsid w:val="004B53A9"/>
    <w:rsid w:val="004B5545"/>
    <w:rsid w:val="004B5769"/>
    <w:rsid w:val="004B5822"/>
    <w:rsid w:val="004B5A39"/>
    <w:rsid w:val="004B5D9B"/>
    <w:rsid w:val="004B5EBA"/>
    <w:rsid w:val="004B61FD"/>
    <w:rsid w:val="004B68EE"/>
    <w:rsid w:val="004B6A35"/>
    <w:rsid w:val="004B6DAD"/>
    <w:rsid w:val="004B709C"/>
    <w:rsid w:val="004B7499"/>
    <w:rsid w:val="004B772B"/>
    <w:rsid w:val="004B7DF8"/>
    <w:rsid w:val="004B7E71"/>
    <w:rsid w:val="004C005D"/>
    <w:rsid w:val="004C00E2"/>
    <w:rsid w:val="004C0800"/>
    <w:rsid w:val="004C0961"/>
    <w:rsid w:val="004C0A14"/>
    <w:rsid w:val="004C0B40"/>
    <w:rsid w:val="004C0D4C"/>
    <w:rsid w:val="004C0F36"/>
    <w:rsid w:val="004C185A"/>
    <w:rsid w:val="004C1875"/>
    <w:rsid w:val="004C1DE7"/>
    <w:rsid w:val="004C1ED1"/>
    <w:rsid w:val="004C2541"/>
    <w:rsid w:val="004C25E2"/>
    <w:rsid w:val="004C2607"/>
    <w:rsid w:val="004C262C"/>
    <w:rsid w:val="004C2753"/>
    <w:rsid w:val="004C27C4"/>
    <w:rsid w:val="004C2B64"/>
    <w:rsid w:val="004C2E43"/>
    <w:rsid w:val="004C2FBC"/>
    <w:rsid w:val="004C3519"/>
    <w:rsid w:val="004C352B"/>
    <w:rsid w:val="004C373B"/>
    <w:rsid w:val="004C38F3"/>
    <w:rsid w:val="004C3ACA"/>
    <w:rsid w:val="004C3C10"/>
    <w:rsid w:val="004C3C95"/>
    <w:rsid w:val="004C3E34"/>
    <w:rsid w:val="004C3F64"/>
    <w:rsid w:val="004C4082"/>
    <w:rsid w:val="004C448D"/>
    <w:rsid w:val="004C4704"/>
    <w:rsid w:val="004C4729"/>
    <w:rsid w:val="004C4838"/>
    <w:rsid w:val="004C4C3A"/>
    <w:rsid w:val="004C4CB1"/>
    <w:rsid w:val="004C590A"/>
    <w:rsid w:val="004C5C9A"/>
    <w:rsid w:val="004C5D9C"/>
    <w:rsid w:val="004C5ED0"/>
    <w:rsid w:val="004C6959"/>
    <w:rsid w:val="004C6AC4"/>
    <w:rsid w:val="004C6DD7"/>
    <w:rsid w:val="004C6EB0"/>
    <w:rsid w:val="004C70BE"/>
    <w:rsid w:val="004C7148"/>
    <w:rsid w:val="004C71A8"/>
    <w:rsid w:val="004C71BA"/>
    <w:rsid w:val="004C767A"/>
    <w:rsid w:val="004C78B2"/>
    <w:rsid w:val="004C7CCA"/>
    <w:rsid w:val="004C7FB0"/>
    <w:rsid w:val="004C7FDC"/>
    <w:rsid w:val="004D014E"/>
    <w:rsid w:val="004D0B19"/>
    <w:rsid w:val="004D0C09"/>
    <w:rsid w:val="004D0E16"/>
    <w:rsid w:val="004D10F2"/>
    <w:rsid w:val="004D125C"/>
    <w:rsid w:val="004D136B"/>
    <w:rsid w:val="004D13C0"/>
    <w:rsid w:val="004D13E1"/>
    <w:rsid w:val="004D14B1"/>
    <w:rsid w:val="004D1557"/>
    <w:rsid w:val="004D18DA"/>
    <w:rsid w:val="004D1B13"/>
    <w:rsid w:val="004D1B2E"/>
    <w:rsid w:val="004D1ED2"/>
    <w:rsid w:val="004D23F7"/>
    <w:rsid w:val="004D2A3D"/>
    <w:rsid w:val="004D2AC2"/>
    <w:rsid w:val="004D2B9B"/>
    <w:rsid w:val="004D2BC5"/>
    <w:rsid w:val="004D30BD"/>
    <w:rsid w:val="004D31B2"/>
    <w:rsid w:val="004D324C"/>
    <w:rsid w:val="004D3412"/>
    <w:rsid w:val="004D3785"/>
    <w:rsid w:val="004D38B4"/>
    <w:rsid w:val="004D3C5B"/>
    <w:rsid w:val="004D40D3"/>
    <w:rsid w:val="004D418F"/>
    <w:rsid w:val="004D430F"/>
    <w:rsid w:val="004D46DD"/>
    <w:rsid w:val="004D4828"/>
    <w:rsid w:val="004D48EB"/>
    <w:rsid w:val="004D4B24"/>
    <w:rsid w:val="004D4B86"/>
    <w:rsid w:val="004D4CEC"/>
    <w:rsid w:val="004D545A"/>
    <w:rsid w:val="004D54D2"/>
    <w:rsid w:val="004D5817"/>
    <w:rsid w:val="004D5CDA"/>
    <w:rsid w:val="004D5D41"/>
    <w:rsid w:val="004D6245"/>
    <w:rsid w:val="004D63DF"/>
    <w:rsid w:val="004D65F1"/>
    <w:rsid w:val="004D68EA"/>
    <w:rsid w:val="004D6CAB"/>
    <w:rsid w:val="004D6EE2"/>
    <w:rsid w:val="004D6EF4"/>
    <w:rsid w:val="004D6FDB"/>
    <w:rsid w:val="004D706A"/>
    <w:rsid w:val="004D7180"/>
    <w:rsid w:val="004D7DB6"/>
    <w:rsid w:val="004D7E17"/>
    <w:rsid w:val="004E00FE"/>
    <w:rsid w:val="004E030C"/>
    <w:rsid w:val="004E03D9"/>
    <w:rsid w:val="004E05D5"/>
    <w:rsid w:val="004E067E"/>
    <w:rsid w:val="004E0773"/>
    <w:rsid w:val="004E0C8C"/>
    <w:rsid w:val="004E0CF1"/>
    <w:rsid w:val="004E0E1E"/>
    <w:rsid w:val="004E1684"/>
    <w:rsid w:val="004E17A4"/>
    <w:rsid w:val="004E1B3A"/>
    <w:rsid w:val="004E1EC6"/>
    <w:rsid w:val="004E2230"/>
    <w:rsid w:val="004E2389"/>
    <w:rsid w:val="004E23DB"/>
    <w:rsid w:val="004E261F"/>
    <w:rsid w:val="004E26BE"/>
    <w:rsid w:val="004E26DB"/>
    <w:rsid w:val="004E27BB"/>
    <w:rsid w:val="004E2822"/>
    <w:rsid w:val="004E2A7C"/>
    <w:rsid w:val="004E2AA0"/>
    <w:rsid w:val="004E2B21"/>
    <w:rsid w:val="004E3108"/>
    <w:rsid w:val="004E359D"/>
    <w:rsid w:val="004E39CD"/>
    <w:rsid w:val="004E3AAF"/>
    <w:rsid w:val="004E3C6E"/>
    <w:rsid w:val="004E3F81"/>
    <w:rsid w:val="004E3F86"/>
    <w:rsid w:val="004E3FA8"/>
    <w:rsid w:val="004E400F"/>
    <w:rsid w:val="004E42D0"/>
    <w:rsid w:val="004E437B"/>
    <w:rsid w:val="004E4624"/>
    <w:rsid w:val="004E46D0"/>
    <w:rsid w:val="004E4917"/>
    <w:rsid w:val="004E4B33"/>
    <w:rsid w:val="004E4EAA"/>
    <w:rsid w:val="004E51B1"/>
    <w:rsid w:val="004E5605"/>
    <w:rsid w:val="004E58A9"/>
    <w:rsid w:val="004E595A"/>
    <w:rsid w:val="004E5A34"/>
    <w:rsid w:val="004E5A50"/>
    <w:rsid w:val="004E5B65"/>
    <w:rsid w:val="004E60E7"/>
    <w:rsid w:val="004E6162"/>
    <w:rsid w:val="004E66BB"/>
    <w:rsid w:val="004E670D"/>
    <w:rsid w:val="004E6AD1"/>
    <w:rsid w:val="004E6C19"/>
    <w:rsid w:val="004E6E44"/>
    <w:rsid w:val="004E7092"/>
    <w:rsid w:val="004E70C7"/>
    <w:rsid w:val="004E712E"/>
    <w:rsid w:val="004E71AB"/>
    <w:rsid w:val="004E731F"/>
    <w:rsid w:val="004E7650"/>
    <w:rsid w:val="004E7665"/>
    <w:rsid w:val="004E7688"/>
    <w:rsid w:val="004E77DF"/>
    <w:rsid w:val="004E7947"/>
    <w:rsid w:val="004E794D"/>
    <w:rsid w:val="004E79EE"/>
    <w:rsid w:val="004E7C5B"/>
    <w:rsid w:val="004F017F"/>
    <w:rsid w:val="004F04AE"/>
    <w:rsid w:val="004F0543"/>
    <w:rsid w:val="004F0795"/>
    <w:rsid w:val="004F08B1"/>
    <w:rsid w:val="004F0BEC"/>
    <w:rsid w:val="004F0D47"/>
    <w:rsid w:val="004F0FEE"/>
    <w:rsid w:val="004F10E5"/>
    <w:rsid w:val="004F12A2"/>
    <w:rsid w:val="004F13B2"/>
    <w:rsid w:val="004F1413"/>
    <w:rsid w:val="004F164F"/>
    <w:rsid w:val="004F17DF"/>
    <w:rsid w:val="004F1821"/>
    <w:rsid w:val="004F1D6F"/>
    <w:rsid w:val="004F2067"/>
    <w:rsid w:val="004F20EE"/>
    <w:rsid w:val="004F20FA"/>
    <w:rsid w:val="004F2129"/>
    <w:rsid w:val="004F241A"/>
    <w:rsid w:val="004F283B"/>
    <w:rsid w:val="004F2A93"/>
    <w:rsid w:val="004F2B02"/>
    <w:rsid w:val="004F2BB9"/>
    <w:rsid w:val="004F2E55"/>
    <w:rsid w:val="004F2F01"/>
    <w:rsid w:val="004F2FAC"/>
    <w:rsid w:val="004F3466"/>
    <w:rsid w:val="004F380A"/>
    <w:rsid w:val="004F3E3A"/>
    <w:rsid w:val="004F3F55"/>
    <w:rsid w:val="004F494E"/>
    <w:rsid w:val="004F4950"/>
    <w:rsid w:val="004F49E7"/>
    <w:rsid w:val="004F4BBB"/>
    <w:rsid w:val="004F4BF0"/>
    <w:rsid w:val="004F4C78"/>
    <w:rsid w:val="004F4F78"/>
    <w:rsid w:val="004F501A"/>
    <w:rsid w:val="004F50FD"/>
    <w:rsid w:val="004F51E6"/>
    <w:rsid w:val="004F5226"/>
    <w:rsid w:val="004F5AA9"/>
    <w:rsid w:val="004F5BD7"/>
    <w:rsid w:val="004F5BEE"/>
    <w:rsid w:val="004F5DA6"/>
    <w:rsid w:val="004F60C7"/>
    <w:rsid w:val="004F6311"/>
    <w:rsid w:val="004F643D"/>
    <w:rsid w:val="004F69CD"/>
    <w:rsid w:val="004F6CCB"/>
    <w:rsid w:val="004F6D2A"/>
    <w:rsid w:val="004F6E80"/>
    <w:rsid w:val="004F7165"/>
    <w:rsid w:val="004F7196"/>
    <w:rsid w:val="004F755A"/>
    <w:rsid w:val="004F76FE"/>
    <w:rsid w:val="004F78B0"/>
    <w:rsid w:val="004F7C93"/>
    <w:rsid w:val="00500023"/>
    <w:rsid w:val="00500049"/>
    <w:rsid w:val="00500350"/>
    <w:rsid w:val="0050046C"/>
    <w:rsid w:val="005005A4"/>
    <w:rsid w:val="00500960"/>
    <w:rsid w:val="00500DAF"/>
    <w:rsid w:val="00500DE5"/>
    <w:rsid w:val="00500E6F"/>
    <w:rsid w:val="00501091"/>
    <w:rsid w:val="00501221"/>
    <w:rsid w:val="005013DB"/>
    <w:rsid w:val="0050143A"/>
    <w:rsid w:val="0050151A"/>
    <w:rsid w:val="005019D1"/>
    <w:rsid w:val="00501D74"/>
    <w:rsid w:val="00501EBE"/>
    <w:rsid w:val="00501FDE"/>
    <w:rsid w:val="00502246"/>
    <w:rsid w:val="00502332"/>
    <w:rsid w:val="0050251C"/>
    <w:rsid w:val="0050252B"/>
    <w:rsid w:val="005025CB"/>
    <w:rsid w:val="00502718"/>
    <w:rsid w:val="0050271A"/>
    <w:rsid w:val="00502A29"/>
    <w:rsid w:val="00502D80"/>
    <w:rsid w:val="00502F0C"/>
    <w:rsid w:val="00502F32"/>
    <w:rsid w:val="00502FB5"/>
    <w:rsid w:val="00503048"/>
    <w:rsid w:val="00503210"/>
    <w:rsid w:val="0050328D"/>
    <w:rsid w:val="00503335"/>
    <w:rsid w:val="00503363"/>
    <w:rsid w:val="00503550"/>
    <w:rsid w:val="00503622"/>
    <w:rsid w:val="005038F9"/>
    <w:rsid w:val="0050399B"/>
    <w:rsid w:val="00504194"/>
    <w:rsid w:val="00504350"/>
    <w:rsid w:val="0050466F"/>
    <w:rsid w:val="00504C89"/>
    <w:rsid w:val="00504FCF"/>
    <w:rsid w:val="005050D1"/>
    <w:rsid w:val="005050F1"/>
    <w:rsid w:val="00505355"/>
    <w:rsid w:val="00505734"/>
    <w:rsid w:val="00505BD3"/>
    <w:rsid w:val="00505D2B"/>
    <w:rsid w:val="00505ED2"/>
    <w:rsid w:val="0050601F"/>
    <w:rsid w:val="005060EB"/>
    <w:rsid w:val="00506648"/>
    <w:rsid w:val="00506889"/>
    <w:rsid w:val="00506AA3"/>
    <w:rsid w:val="00506C5D"/>
    <w:rsid w:val="0050706C"/>
    <w:rsid w:val="005076BB"/>
    <w:rsid w:val="0050772F"/>
    <w:rsid w:val="00507AA2"/>
    <w:rsid w:val="00507AFC"/>
    <w:rsid w:val="00507BEE"/>
    <w:rsid w:val="005101E7"/>
    <w:rsid w:val="0051063B"/>
    <w:rsid w:val="00510746"/>
    <w:rsid w:val="00510EFB"/>
    <w:rsid w:val="00511421"/>
    <w:rsid w:val="005115FC"/>
    <w:rsid w:val="0051161A"/>
    <w:rsid w:val="005118DF"/>
    <w:rsid w:val="0051193E"/>
    <w:rsid w:val="00511945"/>
    <w:rsid w:val="00511AE9"/>
    <w:rsid w:val="00511EBD"/>
    <w:rsid w:val="00512412"/>
    <w:rsid w:val="00512C2A"/>
    <w:rsid w:val="00512E1C"/>
    <w:rsid w:val="005131FE"/>
    <w:rsid w:val="00513388"/>
    <w:rsid w:val="0051342D"/>
    <w:rsid w:val="005135AF"/>
    <w:rsid w:val="00513610"/>
    <w:rsid w:val="00513A33"/>
    <w:rsid w:val="00513DD8"/>
    <w:rsid w:val="0051400A"/>
    <w:rsid w:val="00514247"/>
    <w:rsid w:val="005142F3"/>
    <w:rsid w:val="005144B6"/>
    <w:rsid w:val="00514576"/>
    <w:rsid w:val="005147BB"/>
    <w:rsid w:val="00514918"/>
    <w:rsid w:val="00514AE0"/>
    <w:rsid w:val="00514F31"/>
    <w:rsid w:val="0051504A"/>
    <w:rsid w:val="005152A9"/>
    <w:rsid w:val="005152DF"/>
    <w:rsid w:val="0051555A"/>
    <w:rsid w:val="00515836"/>
    <w:rsid w:val="00515A5D"/>
    <w:rsid w:val="00515C8F"/>
    <w:rsid w:val="00515EE1"/>
    <w:rsid w:val="0051602F"/>
    <w:rsid w:val="005160CB"/>
    <w:rsid w:val="0051614B"/>
    <w:rsid w:val="005164AD"/>
    <w:rsid w:val="00516524"/>
    <w:rsid w:val="005165D9"/>
    <w:rsid w:val="005166DB"/>
    <w:rsid w:val="00516716"/>
    <w:rsid w:val="0051675C"/>
    <w:rsid w:val="00516790"/>
    <w:rsid w:val="00516820"/>
    <w:rsid w:val="0051692B"/>
    <w:rsid w:val="005169B8"/>
    <w:rsid w:val="00516C83"/>
    <w:rsid w:val="00516E9E"/>
    <w:rsid w:val="00516F13"/>
    <w:rsid w:val="00516F87"/>
    <w:rsid w:val="005172B9"/>
    <w:rsid w:val="00517405"/>
    <w:rsid w:val="0052018F"/>
    <w:rsid w:val="0052022A"/>
    <w:rsid w:val="00520950"/>
    <w:rsid w:val="00520A1C"/>
    <w:rsid w:val="00520C05"/>
    <w:rsid w:val="00520EA4"/>
    <w:rsid w:val="00521045"/>
    <w:rsid w:val="00521195"/>
    <w:rsid w:val="0052151E"/>
    <w:rsid w:val="00521521"/>
    <w:rsid w:val="0052195E"/>
    <w:rsid w:val="00521C63"/>
    <w:rsid w:val="00522231"/>
    <w:rsid w:val="00522427"/>
    <w:rsid w:val="0052270F"/>
    <w:rsid w:val="00522832"/>
    <w:rsid w:val="00522A7F"/>
    <w:rsid w:val="00523503"/>
    <w:rsid w:val="00523553"/>
    <w:rsid w:val="00523669"/>
    <w:rsid w:val="0052366C"/>
    <w:rsid w:val="0052380E"/>
    <w:rsid w:val="00523B2E"/>
    <w:rsid w:val="0052424B"/>
    <w:rsid w:val="005243D9"/>
    <w:rsid w:val="00524531"/>
    <w:rsid w:val="005245ED"/>
    <w:rsid w:val="005246FC"/>
    <w:rsid w:val="0052480E"/>
    <w:rsid w:val="00524B4F"/>
    <w:rsid w:val="00524BDB"/>
    <w:rsid w:val="00524C4B"/>
    <w:rsid w:val="00524D20"/>
    <w:rsid w:val="00524D70"/>
    <w:rsid w:val="00524DD4"/>
    <w:rsid w:val="00524F1A"/>
    <w:rsid w:val="00524F54"/>
    <w:rsid w:val="00524FD1"/>
    <w:rsid w:val="00525054"/>
    <w:rsid w:val="00525238"/>
    <w:rsid w:val="00525248"/>
    <w:rsid w:val="005252F6"/>
    <w:rsid w:val="0052545B"/>
    <w:rsid w:val="0052562F"/>
    <w:rsid w:val="00525834"/>
    <w:rsid w:val="00525849"/>
    <w:rsid w:val="00525A72"/>
    <w:rsid w:val="00525CAD"/>
    <w:rsid w:val="00525E7E"/>
    <w:rsid w:val="0052601D"/>
    <w:rsid w:val="00526086"/>
    <w:rsid w:val="00526198"/>
    <w:rsid w:val="0052625B"/>
    <w:rsid w:val="00526393"/>
    <w:rsid w:val="0052642B"/>
    <w:rsid w:val="0052649D"/>
    <w:rsid w:val="0052663D"/>
    <w:rsid w:val="005266EB"/>
    <w:rsid w:val="00526B4D"/>
    <w:rsid w:val="0052738F"/>
    <w:rsid w:val="00527BF5"/>
    <w:rsid w:val="00527F64"/>
    <w:rsid w:val="00530560"/>
    <w:rsid w:val="00530590"/>
    <w:rsid w:val="00530691"/>
    <w:rsid w:val="00530739"/>
    <w:rsid w:val="005307B4"/>
    <w:rsid w:val="0053084A"/>
    <w:rsid w:val="00530883"/>
    <w:rsid w:val="00530BC5"/>
    <w:rsid w:val="00530D01"/>
    <w:rsid w:val="00530F8B"/>
    <w:rsid w:val="005317B7"/>
    <w:rsid w:val="00531B6B"/>
    <w:rsid w:val="005320DC"/>
    <w:rsid w:val="0053229C"/>
    <w:rsid w:val="005322A8"/>
    <w:rsid w:val="005324C4"/>
    <w:rsid w:val="0053256F"/>
    <w:rsid w:val="0053275A"/>
    <w:rsid w:val="00532C12"/>
    <w:rsid w:val="0053313A"/>
    <w:rsid w:val="00533940"/>
    <w:rsid w:val="00533A7A"/>
    <w:rsid w:val="00533CAA"/>
    <w:rsid w:val="00533DB8"/>
    <w:rsid w:val="0053400B"/>
    <w:rsid w:val="00534147"/>
    <w:rsid w:val="005343A3"/>
    <w:rsid w:val="00534417"/>
    <w:rsid w:val="005345A3"/>
    <w:rsid w:val="005345B6"/>
    <w:rsid w:val="005345C8"/>
    <w:rsid w:val="0053489C"/>
    <w:rsid w:val="005348FE"/>
    <w:rsid w:val="00534988"/>
    <w:rsid w:val="00534A42"/>
    <w:rsid w:val="00534BB0"/>
    <w:rsid w:val="00534BFA"/>
    <w:rsid w:val="00534BFD"/>
    <w:rsid w:val="00534D19"/>
    <w:rsid w:val="00534DF3"/>
    <w:rsid w:val="00535030"/>
    <w:rsid w:val="00535170"/>
    <w:rsid w:val="005354D7"/>
    <w:rsid w:val="00535841"/>
    <w:rsid w:val="005358C3"/>
    <w:rsid w:val="00535A72"/>
    <w:rsid w:val="00535C35"/>
    <w:rsid w:val="00535EDE"/>
    <w:rsid w:val="00536152"/>
    <w:rsid w:val="005366CA"/>
    <w:rsid w:val="00536768"/>
    <w:rsid w:val="00536F08"/>
    <w:rsid w:val="00536FC9"/>
    <w:rsid w:val="0053707D"/>
    <w:rsid w:val="0053707E"/>
    <w:rsid w:val="005370A0"/>
    <w:rsid w:val="0053760C"/>
    <w:rsid w:val="0053768C"/>
    <w:rsid w:val="00537BEF"/>
    <w:rsid w:val="00537C39"/>
    <w:rsid w:val="00537EB5"/>
    <w:rsid w:val="00540333"/>
    <w:rsid w:val="00540384"/>
    <w:rsid w:val="0054039F"/>
    <w:rsid w:val="0054045F"/>
    <w:rsid w:val="00540582"/>
    <w:rsid w:val="0054081E"/>
    <w:rsid w:val="00540D38"/>
    <w:rsid w:val="0054156F"/>
    <w:rsid w:val="0054162D"/>
    <w:rsid w:val="005416D3"/>
    <w:rsid w:val="0054179E"/>
    <w:rsid w:val="00541802"/>
    <w:rsid w:val="0054187B"/>
    <w:rsid w:val="00541957"/>
    <w:rsid w:val="00541AA7"/>
    <w:rsid w:val="00541CF2"/>
    <w:rsid w:val="005422D5"/>
    <w:rsid w:val="0054244B"/>
    <w:rsid w:val="0054268B"/>
    <w:rsid w:val="0054292F"/>
    <w:rsid w:val="0054312E"/>
    <w:rsid w:val="00543303"/>
    <w:rsid w:val="005437F1"/>
    <w:rsid w:val="00543A70"/>
    <w:rsid w:val="00543BBA"/>
    <w:rsid w:val="00543E27"/>
    <w:rsid w:val="005441AD"/>
    <w:rsid w:val="005445DC"/>
    <w:rsid w:val="005447D1"/>
    <w:rsid w:val="00544831"/>
    <w:rsid w:val="00544833"/>
    <w:rsid w:val="00544897"/>
    <w:rsid w:val="00544AA4"/>
    <w:rsid w:val="00544B52"/>
    <w:rsid w:val="00544C7B"/>
    <w:rsid w:val="00544D33"/>
    <w:rsid w:val="00544EC8"/>
    <w:rsid w:val="0054528C"/>
    <w:rsid w:val="00545488"/>
    <w:rsid w:val="00545666"/>
    <w:rsid w:val="00545678"/>
    <w:rsid w:val="005458D2"/>
    <w:rsid w:val="00545C04"/>
    <w:rsid w:val="00545CF6"/>
    <w:rsid w:val="00545FAD"/>
    <w:rsid w:val="005461C5"/>
    <w:rsid w:val="005463C1"/>
    <w:rsid w:val="00546570"/>
    <w:rsid w:val="00546F57"/>
    <w:rsid w:val="0054757C"/>
    <w:rsid w:val="0054764A"/>
    <w:rsid w:val="0054786E"/>
    <w:rsid w:val="00547C8B"/>
    <w:rsid w:val="00547DEC"/>
    <w:rsid w:val="00547E7E"/>
    <w:rsid w:val="00547EFD"/>
    <w:rsid w:val="00550154"/>
    <w:rsid w:val="005502DD"/>
    <w:rsid w:val="00551D8E"/>
    <w:rsid w:val="00551F87"/>
    <w:rsid w:val="005521AF"/>
    <w:rsid w:val="0055263D"/>
    <w:rsid w:val="005527CD"/>
    <w:rsid w:val="00552B51"/>
    <w:rsid w:val="005533A6"/>
    <w:rsid w:val="0055385B"/>
    <w:rsid w:val="005538C0"/>
    <w:rsid w:val="00553B6B"/>
    <w:rsid w:val="00553BEF"/>
    <w:rsid w:val="0055406A"/>
    <w:rsid w:val="005540A2"/>
    <w:rsid w:val="005540E7"/>
    <w:rsid w:val="00554118"/>
    <w:rsid w:val="0055455D"/>
    <w:rsid w:val="005549EE"/>
    <w:rsid w:val="00554A0F"/>
    <w:rsid w:val="00554AB8"/>
    <w:rsid w:val="00554B32"/>
    <w:rsid w:val="00554C46"/>
    <w:rsid w:val="00554DE7"/>
    <w:rsid w:val="00554E9C"/>
    <w:rsid w:val="005550FB"/>
    <w:rsid w:val="0055566B"/>
    <w:rsid w:val="005556EA"/>
    <w:rsid w:val="005557CE"/>
    <w:rsid w:val="0055583D"/>
    <w:rsid w:val="0055589A"/>
    <w:rsid w:val="00555BB3"/>
    <w:rsid w:val="00555BEF"/>
    <w:rsid w:val="00555D94"/>
    <w:rsid w:val="00556052"/>
    <w:rsid w:val="005564F4"/>
    <w:rsid w:val="0055652F"/>
    <w:rsid w:val="0055686B"/>
    <w:rsid w:val="005568F6"/>
    <w:rsid w:val="005569D7"/>
    <w:rsid w:val="00556AE7"/>
    <w:rsid w:val="00556F8B"/>
    <w:rsid w:val="00556FEA"/>
    <w:rsid w:val="005572A7"/>
    <w:rsid w:val="005572AB"/>
    <w:rsid w:val="00557313"/>
    <w:rsid w:val="00557474"/>
    <w:rsid w:val="005575A8"/>
    <w:rsid w:val="005577C5"/>
    <w:rsid w:val="00557862"/>
    <w:rsid w:val="00557955"/>
    <w:rsid w:val="00557993"/>
    <w:rsid w:val="00560005"/>
    <w:rsid w:val="0056041F"/>
    <w:rsid w:val="005605CC"/>
    <w:rsid w:val="00560610"/>
    <w:rsid w:val="005606B4"/>
    <w:rsid w:val="005607E4"/>
    <w:rsid w:val="005609A6"/>
    <w:rsid w:val="00560D7E"/>
    <w:rsid w:val="00560E8F"/>
    <w:rsid w:val="00561090"/>
    <w:rsid w:val="0056110B"/>
    <w:rsid w:val="00561336"/>
    <w:rsid w:val="0056135D"/>
    <w:rsid w:val="005616CE"/>
    <w:rsid w:val="00561C03"/>
    <w:rsid w:val="00561E8B"/>
    <w:rsid w:val="005620D9"/>
    <w:rsid w:val="005621E7"/>
    <w:rsid w:val="005622D5"/>
    <w:rsid w:val="005624C1"/>
    <w:rsid w:val="0056259C"/>
    <w:rsid w:val="005629E4"/>
    <w:rsid w:val="005629EB"/>
    <w:rsid w:val="00562B5F"/>
    <w:rsid w:val="00562E52"/>
    <w:rsid w:val="00562E8B"/>
    <w:rsid w:val="00563533"/>
    <w:rsid w:val="005638E6"/>
    <w:rsid w:val="005638FD"/>
    <w:rsid w:val="00563A76"/>
    <w:rsid w:val="00563AB4"/>
    <w:rsid w:val="00563AB9"/>
    <w:rsid w:val="00563CA5"/>
    <w:rsid w:val="00564054"/>
    <w:rsid w:val="005640F3"/>
    <w:rsid w:val="00564105"/>
    <w:rsid w:val="0056436A"/>
    <w:rsid w:val="005643E9"/>
    <w:rsid w:val="00564545"/>
    <w:rsid w:val="00564B3D"/>
    <w:rsid w:val="00564DAC"/>
    <w:rsid w:val="00565112"/>
    <w:rsid w:val="0056511F"/>
    <w:rsid w:val="0056522D"/>
    <w:rsid w:val="00565520"/>
    <w:rsid w:val="00565AD7"/>
    <w:rsid w:val="0056611E"/>
    <w:rsid w:val="00566128"/>
    <w:rsid w:val="0056629B"/>
    <w:rsid w:val="0056655D"/>
    <w:rsid w:val="0056667A"/>
    <w:rsid w:val="005666FB"/>
    <w:rsid w:val="0056676A"/>
    <w:rsid w:val="00566773"/>
    <w:rsid w:val="00566924"/>
    <w:rsid w:val="00566BAB"/>
    <w:rsid w:val="00566C14"/>
    <w:rsid w:val="00566C70"/>
    <w:rsid w:val="00566CD5"/>
    <w:rsid w:val="00566DB4"/>
    <w:rsid w:val="005671E5"/>
    <w:rsid w:val="0056735B"/>
    <w:rsid w:val="00567449"/>
    <w:rsid w:val="005674A4"/>
    <w:rsid w:val="005674F0"/>
    <w:rsid w:val="005675CE"/>
    <w:rsid w:val="005675F6"/>
    <w:rsid w:val="005677B7"/>
    <w:rsid w:val="00567892"/>
    <w:rsid w:val="00567AE6"/>
    <w:rsid w:val="00567B82"/>
    <w:rsid w:val="00567E40"/>
    <w:rsid w:val="00567F44"/>
    <w:rsid w:val="00570538"/>
    <w:rsid w:val="005706B1"/>
    <w:rsid w:val="00570AC6"/>
    <w:rsid w:val="00570C6E"/>
    <w:rsid w:val="00570C83"/>
    <w:rsid w:val="00571180"/>
    <w:rsid w:val="0057134A"/>
    <w:rsid w:val="005714A2"/>
    <w:rsid w:val="005718F3"/>
    <w:rsid w:val="00571D8D"/>
    <w:rsid w:val="00571F2C"/>
    <w:rsid w:val="0057222C"/>
    <w:rsid w:val="005725BE"/>
    <w:rsid w:val="00572650"/>
    <w:rsid w:val="005728BA"/>
    <w:rsid w:val="00572B5C"/>
    <w:rsid w:val="00572D8B"/>
    <w:rsid w:val="005731BF"/>
    <w:rsid w:val="0057332A"/>
    <w:rsid w:val="0057349B"/>
    <w:rsid w:val="005738AA"/>
    <w:rsid w:val="0057397C"/>
    <w:rsid w:val="00573A2F"/>
    <w:rsid w:val="00573A60"/>
    <w:rsid w:val="00573BB8"/>
    <w:rsid w:val="00573C32"/>
    <w:rsid w:val="00573E62"/>
    <w:rsid w:val="00574106"/>
    <w:rsid w:val="0057423E"/>
    <w:rsid w:val="005742E8"/>
    <w:rsid w:val="005747B5"/>
    <w:rsid w:val="0057490B"/>
    <w:rsid w:val="00574953"/>
    <w:rsid w:val="00574AF1"/>
    <w:rsid w:val="00574B06"/>
    <w:rsid w:val="00574BCD"/>
    <w:rsid w:val="00574C2F"/>
    <w:rsid w:val="00574DAE"/>
    <w:rsid w:val="00574EC1"/>
    <w:rsid w:val="0057538D"/>
    <w:rsid w:val="005753B7"/>
    <w:rsid w:val="00575451"/>
    <w:rsid w:val="00575615"/>
    <w:rsid w:val="00575C59"/>
    <w:rsid w:val="00575EC1"/>
    <w:rsid w:val="00575F2C"/>
    <w:rsid w:val="00576036"/>
    <w:rsid w:val="0057608C"/>
    <w:rsid w:val="005760CD"/>
    <w:rsid w:val="00576107"/>
    <w:rsid w:val="005762E3"/>
    <w:rsid w:val="005767D6"/>
    <w:rsid w:val="00576858"/>
    <w:rsid w:val="00576973"/>
    <w:rsid w:val="005769A0"/>
    <w:rsid w:val="005769F1"/>
    <w:rsid w:val="00576A3B"/>
    <w:rsid w:val="00576E91"/>
    <w:rsid w:val="005775CB"/>
    <w:rsid w:val="00577907"/>
    <w:rsid w:val="005779A6"/>
    <w:rsid w:val="00577AED"/>
    <w:rsid w:val="005802E1"/>
    <w:rsid w:val="00580356"/>
    <w:rsid w:val="00580711"/>
    <w:rsid w:val="00580B49"/>
    <w:rsid w:val="00580CA0"/>
    <w:rsid w:val="00580DE8"/>
    <w:rsid w:val="005811C8"/>
    <w:rsid w:val="00581455"/>
    <w:rsid w:val="0058148D"/>
    <w:rsid w:val="005815F4"/>
    <w:rsid w:val="00581A38"/>
    <w:rsid w:val="00581C0B"/>
    <w:rsid w:val="00581D03"/>
    <w:rsid w:val="00581D29"/>
    <w:rsid w:val="00581FC1"/>
    <w:rsid w:val="00582177"/>
    <w:rsid w:val="005822BB"/>
    <w:rsid w:val="00582768"/>
    <w:rsid w:val="00582A62"/>
    <w:rsid w:val="00582C4D"/>
    <w:rsid w:val="00582D79"/>
    <w:rsid w:val="005839D3"/>
    <w:rsid w:val="00583B3E"/>
    <w:rsid w:val="00583B6E"/>
    <w:rsid w:val="00583F66"/>
    <w:rsid w:val="0058404F"/>
    <w:rsid w:val="00584146"/>
    <w:rsid w:val="005842D7"/>
    <w:rsid w:val="005845A9"/>
    <w:rsid w:val="005849BC"/>
    <w:rsid w:val="005849CC"/>
    <w:rsid w:val="00584B87"/>
    <w:rsid w:val="00584CB1"/>
    <w:rsid w:val="0058529B"/>
    <w:rsid w:val="0058532C"/>
    <w:rsid w:val="0058562B"/>
    <w:rsid w:val="00585958"/>
    <w:rsid w:val="00585A26"/>
    <w:rsid w:val="00585BFE"/>
    <w:rsid w:val="005861AE"/>
    <w:rsid w:val="005863C0"/>
    <w:rsid w:val="0058659F"/>
    <w:rsid w:val="005867F3"/>
    <w:rsid w:val="00586B3C"/>
    <w:rsid w:val="00586D05"/>
    <w:rsid w:val="00586FD5"/>
    <w:rsid w:val="00587274"/>
    <w:rsid w:val="0058740A"/>
    <w:rsid w:val="00587A6C"/>
    <w:rsid w:val="00590179"/>
    <w:rsid w:val="00590308"/>
    <w:rsid w:val="005904B7"/>
    <w:rsid w:val="005904E7"/>
    <w:rsid w:val="00590ABD"/>
    <w:rsid w:val="00590DB0"/>
    <w:rsid w:val="00590DB1"/>
    <w:rsid w:val="00590E42"/>
    <w:rsid w:val="00590FCE"/>
    <w:rsid w:val="005911B6"/>
    <w:rsid w:val="005918CD"/>
    <w:rsid w:val="00591E8B"/>
    <w:rsid w:val="00591F3A"/>
    <w:rsid w:val="0059247B"/>
    <w:rsid w:val="00592C2D"/>
    <w:rsid w:val="00592D87"/>
    <w:rsid w:val="00592E51"/>
    <w:rsid w:val="00593189"/>
    <w:rsid w:val="005934D9"/>
    <w:rsid w:val="00593517"/>
    <w:rsid w:val="00593632"/>
    <w:rsid w:val="005938DF"/>
    <w:rsid w:val="00593A40"/>
    <w:rsid w:val="00593ADF"/>
    <w:rsid w:val="00593B43"/>
    <w:rsid w:val="00593B61"/>
    <w:rsid w:val="00593F5D"/>
    <w:rsid w:val="005942B0"/>
    <w:rsid w:val="00594826"/>
    <w:rsid w:val="005948AA"/>
    <w:rsid w:val="00594C01"/>
    <w:rsid w:val="00594F4D"/>
    <w:rsid w:val="0059518A"/>
    <w:rsid w:val="00595226"/>
    <w:rsid w:val="0059531C"/>
    <w:rsid w:val="00595363"/>
    <w:rsid w:val="0059541E"/>
    <w:rsid w:val="0059563F"/>
    <w:rsid w:val="00595994"/>
    <w:rsid w:val="00595BF9"/>
    <w:rsid w:val="00595CE0"/>
    <w:rsid w:val="00595F5D"/>
    <w:rsid w:val="00596139"/>
    <w:rsid w:val="0059614B"/>
    <w:rsid w:val="005962DC"/>
    <w:rsid w:val="00596967"/>
    <w:rsid w:val="0059697E"/>
    <w:rsid w:val="005969EE"/>
    <w:rsid w:val="00596AE5"/>
    <w:rsid w:val="00596B54"/>
    <w:rsid w:val="00596E1B"/>
    <w:rsid w:val="00597043"/>
    <w:rsid w:val="00597244"/>
    <w:rsid w:val="005974B5"/>
    <w:rsid w:val="0059756A"/>
    <w:rsid w:val="0059765A"/>
    <w:rsid w:val="00597ABB"/>
    <w:rsid w:val="00597B1C"/>
    <w:rsid w:val="00597C29"/>
    <w:rsid w:val="00597F88"/>
    <w:rsid w:val="005A00B4"/>
    <w:rsid w:val="005A08DE"/>
    <w:rsid w:val="005A08F7"/>
    <w:rsid w:val="005A095A"/>
    <w:rsid w:val="005A096D"/>
    <w:rsid w:val="005A0B7A"/>
    <w:rsid w:val="005A0BAA"/>
    <w:rsid w:val="005A107D"/>
    <w:rsid w:val="005A1082"/>
    <w:rsid w:val="005A14E2"/>
    <w:rsid w:val="005A1767"/>
    <w:rsid w:val="005A194A"/>
    <w:rsid w:val="005A1C1B"/>
    <w:rsid w:val="005A1DA0"/>
    <w:rsid w:val="005A1F75"/>
    <w:rsid w:val="005A1F84"/>
    <w:rsid w:val="005A2114"/>
    <w:rsid w:val="005A245D"/>
    <w:rsid w:val="005A26DE"/>
    <w:rsid w:val="005A2703"/>
    <w:rsid w:val="005A28DB"/>
    <w:rsid w:val="005A2A06"/>
    <w:rsid w:val="005A2A08"/>
    <w:rsid w:val="005A2A72"/>
    <w:rsid w:val="005A2C20"/>
    <w:rsid w:val="005A2E2B"/>
    <w:rsid w:val="005A2E75"/>
    <w:rsid w:val="005A2F83"/>
    <w:rsid w:val="005A382E"/>
    <w:rsid w:val="005A3973"/>
    <w:rsid w:val="005A3AF2"/>
    <w:rsid w:val="005A3B1E"/>
    <w:rsid w:val="005A3CBE"/>
    <w:rsid w:val="005A3E9F"/>
    <w:rsid w:val="005A41A0"/>
    <w:rsid w:val="005A423E"/>
    <w:rsid w:val="005A4265"/>
    <w:rsid w:val="005A4403"/>
    <w:rsid w:val="005A4489"/>
    <w:rsid w:val="005A4679"/>
    <w:rsid w:val="005A477A"/>
    <w:rsid w:val="005A4797"/>
    <w:rsid w:val="005A47F8"/>
    <w:rsid w:val="005A4830"/>
    <w:rsid w:val="005A4D7B"/>
    <w:rsid w:val="005A4DFD"/>
    <w:rsid w:val="005A50A9"/>
    <w:rsid w:val="005A524C"/>
    <w:rsid w:val="005A5367"/>
    <w:rsid w:val="005A53C0"/>
    <w:rsid w:val="005A54C5"/>
    <w:rsid w:val="005A573B"/>
    <w:rsid w:val="005A5A99"/>
    <w:rsid w:val="005A5B3C"/>
    <w:rsid w:val="005A6555"/>
    <w:rsid w:val="005A69EA"/>
    <w:rsid w:val="005A6A4C"/>
    <w:rsid w:val="005A6A51"/>
    <w:rsid w:val="005A6E2D"/>
    <w:rsid w:val="005A78A7"/>
    <w:rsid w:val="005B0048"/>
    <w:rsid w:val="005B026A"/>
    <w:rsid w:val="005B0426"/>
    <w:rsid w:val="005B0584"/>
    <w:rsid w:val="005B09E4"/>
    <w:rsid w:val="005B0A76"/>
    <w:rsid w:val="005B0E2D"/>
    <w:rsid w:val="005B0E47"/>
    <w:rsid w:val="005B12BC"/>
    <w:rsid w:val="005B13C6"/>
    <w:rsid w:val="005B1AE6"/>
    <w:rsid w:val="005B1E3B"/>
    <w:rsid w:val="005B1E45"/>
    <w:rsid w:val="005B1F6A"/>
    <w:rsid w:val="005B2612"/>
    <w:rsid w:val="005B2744"/>
    <w:rsid w:val="005B2B1E"/>
    <w:rsid w:val="005B2BF1"/>
    <w:rsid w:val="005B2D76"/>
    <w:rsid w:val="005B2EA0"/>
    <w:rsid w:val="005B2EA7"/>
    <w:rsid w:val="005B2F6F"/>
    <w:rsid w:val="005B3388"/>
    <w:rsid w:val="005B3794"/>
    <w:rsid w:val="005B390E"/>
    <w:rsid w:val="005B3A6C"/>
    <w:rsid w:val="005B3BD2"/>
    <w:rsid w:val="005B3D9B"/>
    <w:rsid w:val="005B3F92"/>
    <w:rsid w:val="005B4055"/>
    <w:rsid w:val="005B4228"/>
    <w:rsid w:val="005B42F0"/>
    <w:rsid w:val="005B45C1"/>
    <w:rsid w:val="005B4660"/>
    <w:rsid w:val="005B4766"/>
    <w:rsid w:val="005B4E3D"/>
    <w:rsid w:val="005B4F66"/>
    <w:rsid w:val="005B562B"/>
    <w:rsid w:val="005B56B4"/>
    <w:rsid w:val="005B59A6"/>
    <w:rsid w:val="005B5A8A"/>
    <w:rsid w:val="005B5C30"/>
    <w:rsid w:val="005B60FF"/>
    <w:rsid w:val="005B641F"/>
    <w:rsid w:val="005B65CE"/>
    <w:rsid w:val="005B66FE"/>
    <w:rsid w:val="005B6856"/>
    <w:rsid w:val="005B6944"/>
    <w:rsid w:val="005B69D2"/>
    <w:rsid w:val="005B6B22"/>
    <w:rsid w:val="005B6B78"/>
    <w:rsid w:val="005B6E0B"/>
    <w:rsid w:val="005B6FEE"/>
    <w:rsid w:val="005B7292"/>
    <w:rsid w:val="005B72CE"/>
    <w:rsid w:val="005B7320"/>
    <w:rsid w:val="005B787A"/>
    <w:rsid w:val="005B78A8"/>
    <w:rsid w:val="005B796F"/>
    <w:rsid w:val="005B7994"/>
    <w:rsid w:val="005B7A58"/>
    <w:rsid w:val="005B7ACD"/>
    <w:rsid w:val="005B7BB2"/>
    <w:rsid w:val="005B7D43"/>
    <w:rsid w:val="005B7FD4"/>
    <w:rsid w:val="005C0295"/>
    <w:rsid w:val="005C03B7"/>
    <w:rsid w:val="005C04F1"/>
    <w:rsid w:val="005C0593"/>
    <w:rsid w:val="005C0786"/>
    <w:rsid w:val="005C07EF"/>
    <w:rsid w:val="005C08B2"/>
    <w:rsid w:val="005C08B4"/>
    <w:rsid w:val="005C0A4B"/>
    <w:rsid w:val="005C0AA5"/>
    <w:rsid w:val="005C0CC5"/>
    <w:rsid w:val="005C0E3C"/>
    <w:rsid w:val="005C0E50"/>
    <w:rsid w:val="005C0F91"/>
    <w:rsid w:val="005C110A"/>
    <w:rsid w:val="005C13F1"/>
    <w:rsid w:val="005C1BE1"/>
    <w:rsid w:val="005C1CF1"/>
    <w:rsid w:val="005C1DB9"/>
    <w:rsid w:val="005C2063"/>
    <w:rsid w:val="005C211D"/>
    <w:rsid w:val="005C28C2"/>
    <w:rsid w:val="005C2AFE"/>
    <w:rsid w:val="005C2DA7"/>
    <w:rsid w:val="005C3036"/>
    <w:rsid w:val="005C3338"/>
    <w:rsid w:val="005C33B1"/>
    <w:rsid w:val="005C3862"/>
    <w:rsid w:val="005C38A2"/>
    <w:rsid w:val="005C39AC"/>
    <w:rsid w:val="005C4301"/>
    <w:rsid w:val="005C447A"/>
    <w:rsid w:val="005C4569"/>
    <w:rsid w:val="005C46F9"/>
    <w:rsid w:val="005C4857"/>
    <w:rsid w:val="005C4980"/>
    <w:rsid w:val="005C4981"/>
    <w:rsid w:val="005C4A50"/>
    <w:rsid w:val="005C5237"/>
    <w:rsid w:val="005C5714"/>
    <w:rsid w:val="005C578E"/>
    <w:rsid w:val="005C5A17"/>
    <w:rsid w:val="005C5B03"/>
    <w:rsid w:val="005C601D"/>
    <w:rsid w:val="005C614F"/>
    <w:rsid w:val="005C66C8"/>
    <w:rsid w:val="005C6725"/>
    <w:rsid w:val="005C6790"/>
    <w:rsid w:val="005C680E"/>
    <w:rsid w:val="005C6DB6"/>
    <w:rsid w:val="005C6DD2"/>
    <w:rsid w:val="005C710D"/>
    <w:rsid w:val="005C71B1"/>
    <w:rsid w:val="005C73B5"/>
    <w:rsid w:val="005C7576"/>
    <w:rsid w:val="005C76A4"/>
    <w:rsid w:val="005C7BA7"/>
    <w:rsid w:val="005C7D1E"/>
    <w:rsid w:val="005C7E0C"/>
    <w:rsid w:val="005C7FF6"/>
    <w:rsid w:val="005D0BED"/>
    <w:rsid w:val="005D0D75"/>
    <w:rsid w:val="005D0E14"/>
    <w:rsid w:val="005D10F1"/>
    <w:rsid w:val="005D12F1"/>
    <w:rsid w:val="005D15FD"/>
    <w:rsid w:val="005D1AC2"/>
    <w:rsid w:val="005D1ADD"/>
    <w:rsid w:val="005D1CD2"/>
    <w:rsid w:val="005D1F28"/>
    <w:rsid w:val="005D1F41"/>
    <w:rsid w:val="005D1FC9"/>
    <w:rsid w:val="005D2096"/>
    <w:rsid w:val="005D2453"/>
    <w:rsid w:val="005D25CA"/>
    <w:rsid w:val="005D278C"/>
    <w:rsid w:val="005D2C11"/>
    <w:rsid w:val="005D347E"/>
    <w:rsid w:val="005D34C8"/>
    <w:rsid w:val="005D34DC"/>
    <w:rsid w:val="005D3921"/>
    <w:rsid w:val="005D3C1B"/>
    <w:rsid w:val="005D3CDD"/>
    <w:rsid w:val="005D469C"/>
    <w:rsid w:val="005D47F4"/>
    <w:rsid w:val="005D5078"/>
    <w:rsid w:val="005D52EC"/>
    <w:rsid w:val="005D5336"/>
    <w:rsid w:val="005D538F"/>
    <w:rsid w:val="005D543A"/>
    <w:rsid w:val="005D544D"/>
    <w:rsid w:val="005D55C7"/>
    <w:rsid w:val="005D5679"/>
    <w:rsid w:val="005D57F8"/>
    <w:rsid w:val="005D5948"/>
    <w:rsid w:val="005D59D9"/>
    <w:rsid w:val="005D5A45"/>
    <w:rsid w:val="005D5A66"/>
    <w:rsid w:val="005D5B60"/>
    <w:rsid w:val="005D5D56"/>
    <w:rsid w:val="005D5E98"/>
    <w:rsid w:val="005D5FA1"/>
    <w:rsid w:val="005D605B"/>
    <w:rsid w:val="005D60E3"/>
    <w:rsid w:val="005D6539"/>
    <w:rsid w:val="005D656B"/>
    <w:rsid w:val="005D6A36"/>
    <w:rsid w:val="005D6AB3"/>
    <w:rsid w:val="005D6B35"/>
    <w:rsid w:val="005D6D97"/>
    <w:rsid w:val="005D7282"/>
    <w:rsid w:val="005D7C2B"/>
    <w:rsid w:val="005D7D06"/>
    <w:rsid w:val="005D7D29"/>
    <w:rsid w:val="005D7DB7"/>
    <w:rsid w:val="005D7F80"/>
    <w:rsid w:val="005D7F9A"/>
    <w:rsid w:val="005E01A6"/>
    <w:rsid w:val="005E0331"/>
    <w:rsid w:val="005E086F"/>
    <w:rsid w:val="005E0B40"/>
    <w:rsid w:val="005E0BF6"/>
    <w:rsid w:val="005E0E2D"/>
    <w:rsid w:val="005E0FAD"/>
    <w:rsid w:val="005E134D"/>
    <w:rsid w:val="005E17C0"/>
    <w:rsid w:val="005E1AE3"/>
    <w:rsid w:val="005E1BE2"/>
    <w:rsid w:val="005E1DB0"/>
    <w:rsid w:val="005E2018"/>
    <w:rsid w:val="005E2547"/>
    <w:rsid w:val="005E258E"/>
    <w:rsid w:val="005E2788"/>
    <w:rsid w:val="005E2B26"/>
    <w:rsid w:val="005E2BE8"/>
    <w:rsid w:val="005E3154"/>
    <w:rsid w:val="005E381B"/>
    <w:rsid w:val="005E38CC"/>
    <w:rsid w:val="005E3971"/>
    <w:rsid w:val="005E3E0A"/>
    <w:rsid w:val="005E3F81"/>
    <w:rsid w:val="005E4007"/>
    <w:rsid w:val="005E445D"/>
    <w:rsid w:val="005E44B3"/>
    <w:rsid w:val="005E44D2"/>
    <w:rsid w:val="005E4575"/>
    <w:rsid w:val="005E4761"/>
    <w:rsid w:val="005E4825"/>
    <w:rsid w:val="005E49D5"/>
    <w:rsid w:val="005E4DF9"/>
    <w:rsid w:val="005E50B1"/>
    <w:rsid w:val="005E52A6"/>
    <w:rsid w:val="005E5371"/>
    <w:rsid w:val="005E5533"/>
    <w:rsid w:val="005E58F5"/>
    <w:rsid w:val="005E5ACD"/>
    <w:rsid w:val="005E5D16"/>
    <w:rsid w:val="005E62C1"/>
    <w:rsid w:val="005E63B0"/>
    <w:rsid w:val="005E66DF"/>
    <w:rsid w:val="005E68E8"/>
    <w:rsid w:val="005E69D0"/>
    <w:rsid w:val="005E6E95"/>
    <w:rsid w:val="005E7125"/>
    <w:rsid w:val="005E76EC"/>
    <w:rsid w:val="005E7A3A"/>
    <w:rsid w:val="005E7A57"/>
    <w:rsid w:val="005E7D93"/>
    <w:rsid w:val="005F0034"/>
    <w:rsid w:val="005F02BB"/>
    <w:rsid w:val="005F052C"/>
    <w:rsid w:val="005F0B52"/>
    <w:rsid w:val="005F0C37"/>
    <w:rsid w:val="005F0F08"/>
    <w:rsid w:val="005F0FE9"/>
    <w:rsid w:val="005F10B7"/>
    <w:rsid w:val="005F10BE"/>
    <w:rsid w:val="005F1233"/>
    <w:rsid w:val="005F12F6"/>
    <w:rsid w:val="005F170A"/>
    <w:rsid w:val="005F18EA"/>
    <w:rsid w:val="005F1A8B"/>
    <w:rsid w:val="005F1B60"/>
    <w:rsid w:val="005F1E96"/>
    <w:rsid w:val="005F205C"/>
    <w:rsid w:val="005F2593"/>
    <w:rsid w:val="005F265E"/>
    <w:rsid w:val="005F285D"/>
    <w:rsid w:val="005F292B"/>
    <w:rsid w:val="005F2C6C"/>
    <w:rsid w:val="005F2D9D"/>
    <w:rsid w:val="005F2DFB"/>
    <w:rsid w:val="005F337D"/>
    <w:rsid w:val="005F33A3"/>
    <w:rsid w:val="005F34CA"/>
    <w:rsid w:val="005F351F"/>
    <w:rsid w:val="005F3585"/>
    <w:rsid w:val="005F3613"/>
    <w:rsid w:val="005F39B8"/>
    <w:rsid w:val="005F3BDA"/>
    <w:rsid w:val="005F3CB6"/>
    <w:rsid w:val="005F3CD4"/>
    <w:rsid w:val="005F3D88"/>
    <w:rsid w:val="005F3FCD"/>
    <w:rsid w:val="005F41B7"/>
    <w:rsid w:val="005F43BE"/>
    <w:rsid w:val="005F44D6"/>
    <w:rsid w:val="005F4719"/>
    <w:rsid w:val="005F4755"/>
    <w:rsid w:val="005F488E"/>
    <w:rsid w:val="005F4947"/>
    <w:rsid w:val="005F4A22"/>
    <w:rsid w:val="005F4E5E"/>
    <w:rsid w:val="005F4FA6"/>
    <w:rsid w:val="005F4FF8"/>
    <w:rsid w:val="005F522E"/>
    <w:rsid w:val="005F5839"/>
    <w:rsid w:val="005F5AB4"/>
    <w:rsid w:val="005F5B19"/>
    <w:rsid w:val="005F5B43"/>
    <w:rsid w:val="005F5D72"/>
    <w:rsid w:val="005F5F50"/>
    <w:rsid w:val="005F60FD"/>
    <w:rsid w:val="005F6107"/>
    <w:rsid w:val="005F63C0"/>
    <w:rsid w:val="005F68E8"/>
    <w:rsid w:val="005F6970"/>
    <w:rsid w:val="005F6A7A"/>
    <w:rsid w:val="005F6B64"/>
    <w:rsid w:val="005F6D04"/>
    <w:rsid w:val="005F7137"/>
    <w:rsid w:val="005F7343"/>
    <w:rsid w:val="005F73A4"/>
    <w:rsid w:val="005F749F"/>
    <w:rsid w:val="005F74DB"/>
    <w:rsid w:val="005F767B"/>
    <w:rsid w:val="005F76C0"/>
    <w:rsid w:val="005F7E0A"/>
    <w:rsid w:val="005F7EF4"/>
    <w:rsid w:val="006007B7"/>
    <w:rsid w:val="00600852"/>
    <w:rsid w:val="0060086F"/>
    <w:rsid w:val="00600921"/>
    <w:rsid w:val="00600976"/>
    <w:rsid w:val="006009B8"/>
    <w:rsid w:val="00600D2D"/>
    <w:rsid w:val="00600D34"/>
    <w:rsid w:val="00600D88"/>
    <w:rsid w:val="00600ED1"/>
    <w:rsid w:val="0060120B"/>
    <w:rsid w:val="00601273"/>
    <w:rsid w:val="006013B5"/>
    <w:rsid w:val="006014D0"/>
    <w:rsid w:val="0060160F"/>
    <w:rsid w:val="006017CB"/>
    <w:rsid w:val="00601859"/>
    <w:rsid w:val="00601AB8"/>
    <w:rsid w:val="00601EA6"/>
    <w:rsid w:val="00601FA0"/>
    <w:rsid w:val="00601FDE"/>
    <w:rsid w:val="0060261E"/>
    <w:rsid w:val="00602641"/>
    <w:rsid w:val="006026D5"/>
    <w:rsid w:val="00602704"/>
    <w:rsid w:val="006027FD"/>
    <w:rsid w:val="00602BEC"/>
    <w:rsid w:val="00602DCC"/>
    <w:rsid w:val="00602FD2"/>
    <w:rsid w:val="00602FFA"/>
    <w:rsid w:val="006034E7"/>
    <w:rsid w:val="006038EB"/>
    <w:rsid w:val="00603A09"/>
    <w:rsid w:val="00603BE5"/>
    <w:rsid w:val="00603C01"/>
    <w:rsid w:val="00603D66"/>
    <w:rsid w:val="00603E10"/>
    <w:rsid w:val="006040DC"/>
    <w:rsid w:val="00604599"/>
    <w:rsid w:val="00604E1C"/>
    <w:rsid w:val="0060511D"/>
    <w:rsid w:val="006059DF"/>
    <w:rsid w:val="00605B6A"/>
    <w:rsid w:val="00605BA9"/>
    <w:rsid w:val="00605C5B"/>
    <w:rsid w:val="00605E90"/>
    <w:rsid w:val="00605F9F"/>
    <w:rsid w:val="00605FDF"/>
    <w:rsid w:val="0060610D"/>
    <w:rsid w:val="00606224"/>
    <w:rsid w:val="0060626E"/>
    <w:rsid w:val="006065C2"/>
    <w:rsid w:val="00606603"/>
    <w:rsid w:val="00606A8F"/>
    <w:rsid w:val="00606C55"/>
    <w:rsid w:val="00606CA8"/>
    <w:rsid w:val="00606E1F"/>
    <w:rsid w:val="006075C1"/>
    <w:rsid w:val="00607B32"/>
    <w:rsid w:val="00607D30"/>
    <w:rsid w:val="00607E02"/>
    <w:rsid w:val="00607E63"/>
    <w:rsid w:val="00610093"/>
    <w:rsid w:val="006103DB"/>
    <w:rsid w:val="0061057B"/>
    <w:rsid w:val="0061058C"/>
    <w:rsid w:val="006106E9"/>
    <w:rsid w:val="006106ED"/>
    <w:rsid w:val="00610784"/>
    <w:rsid w:val="006108CC"/>
    <w:rsid w:val="0061092D"/>
    <w:rsid w:val="00610D5F"/>
    <w:rsid w:val="006110CE"/>
    <w:rsid w:val="00611282"/>
    <w:rsid w:val="006113BF"/>
    <w:rsid w:val="006116CD"/>
    <w:rsid w:val="00611892"/>
    <w:rsid w:val="00611B4F"/>
    <w:rsid w:val="00611B6D"/>
    <w:rsid w:val="00611BAB"/>
    <w:rsid w:val="00611D01"/>
    <w:rsid w:val="00611FC0"/>
    <w:rsid w:val="0061216D"/>
    <w:rsid w:val="00612648"/>
    <w:rsid w:val="006127DD"/>
    <w:rsid w:val="00612A71"/>
    <w:rsid w:val="00612AD8"/>
    <w:rsid w:val="00612C53"/>
    <w:rsid w:val="00612DCB"/>
    <w:rsid w:val="00612E0B"/>
    <w:rsid w:val="00612EE4"/>
    <w:rsid w:val="00613467"/>
    <w:rsid w:val="0061346F"/>
    <w:rsid w:val="00613B95"/>
    <w:rsid w:val="00613BF4"/>
    <w:rsid w:val="00613D6C"/>
    <w:rsid w:val="0061428E"/>
    <w:rsid w:val="006143A8"/>
    <w:rsid w:val="0061467A"/>
    <w:rsid w:val="00614783"/>
    <w:rsid w:val="00614798"/>
    <w:rsid w:val="00614956"/>
    <w:rsid w:val="00614990"/>
    <w:rsid w:val="006149A7"/>
    <w:rsid w:val="00614E99"/>
    <w:rsid w:val="00615035"/>
    <w:rsid w:val="00615F82"/>
    <w:rsid w:val="006167DD"/>
    <w:rsid w:val="0061685F"/>
    <w:rsid w:val="00616887"/>
    <w:rsid w:val="00616E07"/>
    <w:rsid w:val="00617195"/>
    <w:rsid w:val="0061735B"/>
    <w:rsid w:val="00617396"/>
    <w:rsid w:val="006176A9"/>
    <w:rsid w:val="0061776E"/>
    <w:rsid w:val="0061787A"/>
    <w:rsid w:val="00617A8B"/>
    <w:rsid w:val="00617B30"/>
    <w:rsid w:val="00617B58"/>
    <w:rsid w:val="00617CE1"/>
    <w:rsid w:val="00617DAB"/>
    <w:rsid w:val="00617DEE"/>
    <w:rsid w:val="00620270"/>
    <w:rsid w:val="00620F30"/>
    <w:rsid w:val="006210C2"/>
    <w:rsid w:val="0062130B"/>
    <w:rsid w:val="00621A60"/>
    <w:rsid w:val="00621DE7"/>
    <w:rsid w:val="00621E17"/>
    <w:rsid w:val="00621E5C"/>
    <w:rsid w:val="00621F1D"/>
    <w:rsid w:val="006221EB"/>
    <w:rsid w:val="006222E2"/>
    <w:rsid w:val="006226A7"/>
    <w:rsid w:val="0062302A"/>
    <w:rsid w:val="00623100"/>
    <w:rsid w:val="0062348C"/>
    <w:rsid w:val="00623491"/>
    <w:rsid w:val="006236D7"/>
    <w:rsid w:val="00623A61"/>
    <w:rsid w:val="00623BB8"/>
    <w:rsid w:val="00623E6B"/>
    <w:rsid w:val="00623EB2"/>
    <w:rsid w:val="006242D3"/>
    <w:rsid w:val="006242FF"/>
    <w:rsid w:val="006248BB"/>
    <w:rsid w:val="00624BB4"/>
    <w:rsid w:val="00624D0E"/>
    <w:rsid w:val="00624F18"/>
    <w:rsid w:val="00624F20"/>
    <w:rsid w:val="00625021"/>
    <w:rsid w:val="00625498"/>
    <w:rsid w:val="006254BB"/>
    <w:rsid w:val="0062553E"/>
    <w:rsid w:val="006258B7"/>
    <w:rsid w:val="00625AD0"/>
    <w:rsid w:val="00625ADC"/>
    <w:rsid w:val="00625BB6"/>
    <w:rsid w:val="00625DBE"/>
    <w:rsid w:val="00625EA1"/>
    <w:rsid w:val="006261C7"/>
    <w:rsid w:val="00626223"/>
    <w:rsid w:val="00626375"/>
    <w:rsid w:val="006265DF"/>
    <w:rsid w:val="0062674F"/>
    <w:rsid w:val="006269D2"/>
    <w:rsid w:val="00627016"/>
    <w:rsid w:val="006273A4"/>
    <w:rsid w:val="00627739"/>
    <w:rsid w:val="00627E9B"/>
    <w:rsid w:val="0063018B"/>
    <w:rsid w:val="006302F1"/>
    <w:rsid w:val="00630324"/>
    <w:rsid w:val="0063039D"/>
    <w:rsid w:val="0063081E"/>
    <w:rsid w:val="00630955"/>
    <w:rsid w:val="006309FF"/>
    <w:rsid w:val="00630A2E"/>
    <w:rsid w:val="00630B5B"/>
    <w:rsid w:val="00631213"/>
    <w:rsid w:val="006318DF"/>
    <w:rsid w:val="00631A95"/>
    <w:rsid w:val="00631DBC"/>
    <w:rsid w:val="00631F1D"/>
    <w:rsid w:val="00632434"/>
    <w:rsid w:val="00632461"/>
    <w:rsid w:val="0063287F"/>
    <w:rsid w:val="0063298F"/>
    <w:rsid w:val="00632999"/>
    <w:rsid w:val="00632B67"/>
    <w:rsid w:val="00632F32"/>
    <w:rsid w:val="0063312D"/>
    <w:rsid w:val="006333D2"/>
    <w:rsid w:val="00633595"/>
    <w:rsid w:val="006336F0"/>
    <w:rsid w:val="00633C93"/>
    <w:rsid w:val="00633D14"/>
    <w:rsid w:val="00633F4A"/>
    <w:rsid w:val="0063416C"/>
    <w:rsid w:val="00634252"/>
    <w:rsid w:val="0063448C"/>
    <w:rsid w:val="006347FA"/>
    <w:rsid w:val="00634A1B"/>
    <w:rsid w:val="00634BB1"/>
    <w:rsid w:val="00634C23"/>
    <w:rsid w:val="00634E4B"/>
    <w:rsid w:val="00634E76"/>
    <w:rsid w:val="00635069"/>
    <w:rsid w:val="0063511F"/>
    <w:rsid w:val="006351CE"/>
    <w:rsid w:val="006352FE"/>
    <w:rsid w:val="006354B2"/>
    <w:rsid w:val="006354B5"/>
    <w:rsid w:val="00635515"/>
    <w:rsid w:val="00635562"/>
    <w:rsid w:val="0063576F"/>
    <w:rsid w:val="006358D9"/>
    <w:rsid w:val="006359EC"/>
    <w:rsid w:val="00635B92"/>
    <w:rsid w:val="00635BDE"/>
    <w:rsid w:val="0063618F"/>
    <w:rsid w:val="0063655B"/>
    <w:rsid w:val="00636719"/>
    <w:rsid w:val="0063689C"/>
    <w:rsid w:val="00636ABD"/>
    <w:rsid w:val="00636B47"/>
    <w:rsid w:val="00636B72"/>
    <w:rsid w:val="00636C40"/>
    <w:rsid w:val="00636F81"/>
    <w:rsid w:val="00636FB3"/>
    <w:rsid w:val="0063722E"/>
    <w:rsid w:val="00637284"/>
    <w:rsid w:val="0063731C"/>
    <w:rsid w:val="006375EA"/>
    <w:rsid w:val="00637652"/>
    <w:rsid w:val="00637834"/>
    <w:rsid w:val="00637926"/>
    <w:rsid w:val="00637BAA"/>
    <w:rsid w:val="00637F3C"/>
    <w:rsid w:val="00637FA2"/>
    <w:rsid w:val="00640180"/>
    <w:rsid w:val="006402AB"/>
    <w:rsid w:val="006403A3"/>
    <w:rsid w:val="006408AA"/>
    <w:rsid w:val="00640CC1"/>
    <w:rsid w:val="00640EDC"/>
    <w:rsid w:val="00640F98"/>
    <w:rsid w:val="00640FED"/>
    <w:rsid w:val="006412DE"/>
    <w:rsid w:val="006413F8"/>
    <w:rsid w:val="00641523"/>
    <w:rsid w:val="0064168E"/>
    <w:rsid w:val="0064184D"/>
    <w:rsid w:val="00641909"/>
    <w:rsid w:val="0064190A"/>
    <w:rsid w:val="00641F49"/>
    <w:rsid w:val="0064215B"/>
    <w:rsid w:val="0064226A"/>
    <w:rsid w:val="006424F3"/>
    <w:rsid w:val="00642777"/>
    <w:rsid w:val="006428D7"/>
    <w:rsid w:val="00642A4F"/>
    <w:rsid w:val="00642ECB"/>
    <w:rsid w:val="00642FF6"/>
    <w:rsid w:val="00643003"/>
    <w:rsid w:val="006430E9"/>
    <w:rsid w:val="0064327D"/>
    <w:rsid w:val="0064381A"/>
    <w:rsid w:val="00643961"/>
    <w:rsid w:val="00643BF0"/>
    <w:rsid w:val="00643E64"/>
    <w:rsid w:val="00643F1D"/>
    <w:rsid w:val="00643FD0"/>
    <w:rsid w:val="006440D9"/>
    <w:rsid w:val="0064420A"/>
    <w:rsid w:val="006443F2"/>
    <w:rsid w:val="0064444E"/>
    <w:rsid w:val="006446E8"/>
    <w:rsid w:val="006449EC"/>
    <w:rsid w:val="006449FC"/>
    <w:rsid w:val="00644B4D"/>
    <w:rsid w:val="00644D42"/>
    <w:rsid w:val="00644D81"/>
    <w:rsid w:val="00644F19"/>
    <w:rsid w:val="006452AA"/>
    <w:rsid w:val="0064559D"/>
    <w:rsid w:val="006457A0"/>
    <w:rsid w:val="006459B8"/>
    <w:rsid w:val="006461A9"/>
    <w:rsid w:val="006461E3"/>
    <w:rsid w:val="006462FA"/>
    <w:rsid w:val="0064650C"/>
    <w:rsid w:val="0064659A"/>
    <w:rsid w:val="00646995"/>
    <w:rsid w:val="00646CB8"/>
    <w:rsid w:val="00646CCA"/>
    <w:rsid w:val="00646CE5"/>
    <w:rsid w:val="00646DE1"/>
    <w:rsid w:val="00646DEA"/>
    <w:rsid w:val="00646EC8"/>
    <w:rsid w:val="006475B0"/>
    <w:rsid w:val="00647959"/>
    <w:rsid w:val="0065011A"/>
    <w:rsid w:val="00650188"/>
    <w:rsid w:val="00650199"/>
    <w:rsid w:val="006502E3"/>
    <w:rsid w:val="00650836"/>
    <w:rsid w:val="0065085A"/>
    <w:rsid w:val="00650BB5"/>
    <w:rsid w:val="00650D8A"/>
    <w:rsid w:val="0065109C"/>
    <w:rsid w:val="006511EC"/>
    <w:rsid w:val="00651446"/>
    <w:rsid w:val="006515B4"/>
    <w:rsid w:val="006518AB"/>
    <w:rsid w:val="00651AD1"/>
    <w:rsid w:val="00651CA9"/>
    <w:rsid w:val="00651D10"/>
    <w:rsid w:val="00651D7A"/>
    <w:rsid w:val="00651E25"/>
    <w:rsid w:val="00651EDA"/>
    <w:rsid w:val="00651EFD"/>
    <w:rsid w:val="00651FA7"/>
    <w:rsid w:val="006521E6"/>
    <w:rsid w:val="0065297A"/>
    <w:rsid w:val="00652BC0"/>
    <w:rsid w:val="00652CD2"/>
    <w:rsid w:val="006530A8"/>
    <w:rsid w:val="00653893"/>
    <w:rsid w:val="00653924"/>
    <w:rsid w:val="00653A3D"/>
    <w:rsid w:val="00653EEC"/>
    <w:rsid w:val="00654136"/>
    <w:rsid w:val="0065423E"/>
    <w:rsid w:val="006544E4"/>
    <w:rsid w:val="006547CF"/>
    <w:rsid w:val="00654891"/>
    <w:rsid w:val="00654CB6"/>
    <w:rsid w:val="00655679"/>
    <w:rsid w:val="00655740"/>
    <w:rsid w:val="00655BDB"/>
    <w:rsid w:val="00655EB9"/>
    <w:rsid w:val="0065615D"/>
    <w:rsid w:val="00656429"/>
    <w:rsid w:val="00656AD8"/>
    <w:rsid w:val="00656CA3"/>
    <w:rsid w:val="00656D2B"/>
    <w:rsid w:val="00656D45"/>
    <w:rsid w:val="00656F98"/>
    <w:rsid w:val="00657105"/>
    <w:rsid w:val="006571C6"/>
    <w:rsid w:val="006573AF"/>
    <w:rsid w:val="0065754A"/>
    <w:rsid w:val="006576D0"/>
    <w:rsid w:val="00657C84"/>
    <w:rsid w:val="00660637"/>
    <w:rsid w:val="006609A2"/>
    <w:rsid w:val="00660ADB"/>
    <w:rsid w:val="00660BD4"/>
    <w:rsid w:val="00660C42"/>
    <w:rsid w:val="00660DF4"/>
    <w:rsid w:val="0066141C"/>
    <w:rsid w:val="00661456"/>
    <w:rsid w:val="0066177C"/>
    <w:rsid w:val="0066178C"/>
    <w:rsid w:val="006618C4"/>
    <w:rsid w:val="00661D32"/>
    <w:rsid w:val="00661D59"/>
    <w:rsid w:val="00661F58"/>
    <w:rsid w:val="00662153"/>
    <w:rsid w:val="00662438"/>
    <w:rsid w:val="0066243C"/>
    <w:rsid w:val="0066251E"/>
    <w:rsid w:val="006626DA"/>
    <w:rsid w:val="00662BBF"/>
    <w:rsid w:val="00662C64"/>
    <w:rsid w:val="00662F1B"/>
    <w:rsid w:val="006630C9"/>
    <w:rsid w:val="0066344B"/>
    <w:rsid w:val="00663964"/>
    <w:rsid w:val="00663A00"/>
    <w:rsid w:val="00663A20"/>
    <w:rsid w:val="00663B9D"/>
    <w:rsid w:val="00663BD0"/>
    <w:rsid w:val="00663CF1"/>
    <w:rsid w:val="00663EAF"/>
    <w:rsid w:val="00663FE9"/>
    <w:rsid w:val="0066419E"/>
    <w:rsid w:val="0066428A"/>
    <w:rsid w:val="006642FB"/>
    <w:rsid w:val="0066432D"/>
    <w:rsid w:val="0066447C"/>
    <w:rsid w:val="006644AF"/>
    <w:rsid w:val="00664925"/>
    <w:rsid w:val="00664C07"/>
    <w:rsid w:val="00664C60"/>
    <w:rsid w:val="00664DD4"/>
    <w:rsid w:val="00664F4B"/>
    <w:rsid w:val="00665029"/>
    <w:rsid w:val="0066540E"/>
    <w:rsid w:val="00665910"/>
    <w:rsid w:val="00665AFA"/>
    <w:rsid w:val="00665D9F"/>
    <w:rsid w:val="00665E1D"/>
    <w:rsid w:val="00666252"/>
    <w:rsid w:val="00666468"/>
    <w:rsid w:val="0066664F"/>
    <w:rsid w:val="00666719"/>
    <w:rsid w:val="00666933"/>
    <w:rsid w:val="00666CC2"/>
    <w:rsid w:val="00666CCD"/>
    <w:rsid w:val="00666FDD"/>
    <w:rsid w:val="00667511"/>
    <w:rsid w:val="00667527"/>
    <w:rsid w:val="0066761B"/>
    <w:rsid w:val="00667933"/>
    <w:rsid w:val="00667AF8"/>
    <w:rsid w:val="00667B12"/>
    <w:rsid w:val="00667BEC"/>
    <w:rsid w:val="00667C3D"/>
    <w:rsid w:val="00667D24"/>
    <w:rsid w:val="00667FEA"/>
    <w:rsid w:val="006703E2"/>
    <w:rsid w:val="0067040E"/>
    <w:rsid w:val="00670439"/>
    <w:rsid w:val="00670451"/>
    <w:rsid w:val="00670890"/>
    <w:rsid w:val="006708B4"/>
    <w:rsid w:val="0067096C"/>
    <w:rsid w:val="00670C65"/>
    <w:rsid w:val="00670F55"/>
    <w:rsid w:val="00671074"/>
    <w:rsid w:val="00671178"/>
    <w:rsid w:val="0067133B"/>
    <w:rsid w:val="0067147C"/>
    <w:rsid w:val="0067166C"/>
    <w:rsid w:val="006718C3"/>
    <w:rsid w:val="00671920"/>
    <w:rsid w:val="00671A78"/>
    <w:rsid w:val="00671CAF"/>
    <w:rsid w:val="00671EE4"/>
    <w:rsid w:val="00671F4D"/>
    <w:rsid w:val="00671F51"/>
    <w:rsid w:val="00671F61"/>
    <w:rsid w:val="00671FF1"/>
    <w:rsid w:val="0067246F"/>
    <w:rsid w:val="00672B97"/>
    <w:rsid w:val="00672CDC"/>
    <w:rsid w:val="00672E4F"/>
    <w:rsid w:val="00672F08"/>
    <w:rsid w:val="00672F41"/>
    <w:rsid w:val="00673EFA"/>
    <w:rsid w:val="00673F59"/>
    <w:rsid w:val="00674068"/>
    <w:rsid w:val="0067408A"/>
    <w:rsid w:val="0067426E"/>
    <w:rsid w:val="0067462C"/>
    <w:rsid w:val="006746E1"/>
    <w:rsid w:val="00674804"/>
    <w:rsid w:val="0067481B"/>
    <w:rsid w:val="00674B97"/>
    <w:rsid w:val="006752DA"/>
    <w:rsid w:val="006755B7"/>
    <w:rsid w:val="0067598C"/>
    <w:rsid w:val="00675B73"/>
    <w:rsid w:val="00675CAC"/>
    <w:rsid w:val="00675DC5"/>
    <w:rsid w:val="00675DFA"/>
    <w:rsid w:val="00675EB9"/>
    <w:rsid w:val="00675F9C"/>
    <w:rsid w:val="00675F9E"/>
    <w:rsid w:val="006761B6"/>
    <w:rsid w:val="00676383"/>
    <w:rsid w:val="006765EF"/>
    <w:rsid w:val="00676662"/>
    <w:rsid w:val="0067681E"/>
    <w:rsid w:val="00676D0B"/>
    <w:rsid w:val="00676D13"/>
    <w:rsid w:val="00676E40"/>
    <w:rsid w:val="00676E48"/>
    <w:rsid w:val="00676EAF"/>
    <w:rsid w:val="00676FEF"/>
    <w:rsid w:val="006775CE"/>
    <w:rsid w:val="006776C9"/>
    <w:rsid w:val="00677BB1"/>
    <w:rsid w:val="00677C13"/>
    <w:rsid w:val="00677CE0"/>
    <w:rsid w:val="00677D82"/>
    <w:rsid w:val="00677F5D"/>
    <w:rsid w:val="006801CA"/>
    <w:rsid w:val="006806B8"/>
    <w:rsid w:val="0068070B"/>
    <w:rsid w:val="00680E09"/>
    <w:rsid w:val="00681411"/>
    <w:rsid w:val="00681500"/>
    <w:rsid w:val="0068159F"/>
    <w:rsid w:val="006815BC"/>
    <w:rsid w:val="0068169A"/>
    <w:rsid w:val="00681728"/>
    <w:rsid w:val="00681915"/>
    <w:rsid w:val="0068195C"/>
    <w:rsid w:val="00681A89"/>
    <w:rsid w:val="00681AAD"/>
    <w:rsid w:val="00682013"/>
    <w:rsid w:val="006820C2"/>
    <w:rsid w:val="0068226B"/>
    <w:rsid w:val="00682D79"/>
    <w:rsid w:val="00682E2B"/>
    <w:rsid w:val="00682E80"/>
    <w:rsid w:val="00682F4A"/>
    <w:rsid w:val="00683135"/>
    <w:rsid w:val="006831A1"/>
    <w:rsid w:val="00683270"/>
    <w:rsid w:val="0068334C"/>
    <w:rsid w:val="0068394B"/>
    <w:rsid w:val="00683A91"/>
    <w:rsid w:val="00683AFE"/>
    <w:rsid w:val="00683C1B"/>
    <w:rsid w:val="00683CF2"/>
    <w:rsid w:val="00683DCD"/>
    <w:rsid w:val="00683DE3"/>
    <w:rsid w:val="00683E1F"/>
    <w:rsid w:val="00683E59"/>
    <w:rsid w:val="00683E60"/>
    <w:rsid w:val="00683E99"/>
    <w:rsid w:val="00683FFD"/>
    <w:rsid w:val="00684033"/>
    <w:rsid w:val="00684134"/>
    <w:rsid w:val="00684139"/>
    <w:rsid w:val="00684321"/>
    <w:rsid w:val="006843D4"/>
    <w:rsid w:val="006847CF"/>
    <w:rsid w:val="00684AB1"/>
    <w:rsid w:val="00684B02"/>
    <w:rsid w:val="00684F13"/>
    <w:rsid w:val="006850DA"/>
    <w:rsid w:val="00685344"/>
    <w:rsid w:val="00685349"/>
    <w:rsid w:val="00685596"/>
    <w:rsid w:val="00685A92"/>
    <w:rsid w:val="00686048"/>
    <w:rsid w:val="0068619F"/>
    <w:rsid w:val="006861F6"/>
    <w:rsid w:val="00686299"/>
    <w:rsid w:val="00686405"/>
    <w:rsid w:val="00686485"/>
    <w:rsid w:val="00686921"/>
    <w:rsid w:val="00686A16"/>
    <w:rsid w:val="00686AC0"/>
    <w:rsid w:val="00686F5F"/>
    <w:rsid w:val="00687041"/>
    <w:rsid w:val="00687155"/>
    <w:rsid w:val="006874A3"/>
    <w:rsid w:val="00687764"/>
    <w:rsid w:val="0068794F"/>
    <w:rsid w:val="00687C79"/>
    <w:rsid w:val="00687ED5"/>
    <w:rsid w:val="00687F0F"/>
    <w:rsid w:val="00687F40"/>
    <w:rsid w:val="0069043A"/>
    <w:rsid w:val="006904D9"/>
    <w:rsid w:val="00690AF7"/>
    <w:rsid w:val="00690F0E"/>
    <w:rsid w:val="00690F20"/>
    <w:rsid w:val="00691475"/>
    <w:rsid w:val="006915C1"/>
    <w:rsid w:val="00691C26"/>
    <w:rsid w:val="00691CAC"/>
    <w:rsid w:val="00691DAA"/>
    <w:rsid w:val="00691E0C"/>
    <w:rsid w:val="00691E59"/>
    <w:rsid w:val="00692212"/>
    <w:rsid w:val="00692349"/>
    <w:rsid w:val="0069235A"/>
    <w:rsid w:val="00692365"/>
    <w:rsid w:val="0069250C"/>
    <w:rsid w:val="00692548"/>
    <w:rsid w:val="006927FD"/>
    <w:rsid w:val="00692805"/>
    <w:rsid w:val="00692882"/>
    <w:rsid w:val="00692E0D"/>
    <w:rsid w:val="00693571"/>
    <w:rsid w:val="006937A0"/>
    <w:rsid w:val="00693D2D"/>
    <w:rsid w:val="00693EA2"/>
    <w:rsid w:val="0069404F"/>
    <w:rsid w:val="00694250"/>
    <w:rsid w:val="00694285"/>
    <w:rsid w:val="006942F4"/>
    <w:rsid w:val="0069437B"/>
    <w:rsid w:val="006945C4"/>
    <w:rsid w:val="006945CA"/>
    <w:rsid w:val="00694618"/>
    <w:rsid w:val="0069486A"/>
    <w:rsid w:val="00694A17"/>
    <w:rsid w:val="00694C9B"/>
    <w:rsid w:val="00694DE0"/>
    <w:rsid w:val="006951D9"/>
    <w:rsid w:val="006953BD"/>
    <w:rsid w:val="006953E3"/>
    <w:rsid w:val="00695494"/>
    <w:rsid w:val="006954DC"/>
    <w:rsid w:val="0069597D"/>
    <w:rsid w:val="00695BEB"/>
    <w:rsid w:val="00695C00"/>
    <w:rsid w:val="006961D5"/>
    <w:rsid w:val="0069636E"/>
    <w:rsid w:val="0069639B"/>
    <w:rsid w:val="006963EF"/>
    <w:rsid w:val="00696436"/>
    <w:rsid w:val="006964C5"/>
    <w:rsid w:val="00696920"/>
    <w:rsid w:val="00696B4E"/>
    <w:rsid w:val="00696BC4"/>
    <w:rsid w:val="00696C97"/>
    <w:rsid w:val="00696EF7"/>
    <w:rsid w:val="00697477"/>
    <w:rsid w:val="006975F9"/>
    <w:rsid w:val="006976AB"/>
    <w:rsid w:val="0069797F"/>
    <w:rsid w:val="00697F30"/>
    <w:rsid w:val="006A03B2"/>
    <w:rsid w:val="006A077C"/>
    <w:rsid w:val="006A08EA"/>
    <w:rsid w:val="006A0A00"/>
    <w:rsid w:val="006A0A43"/>
    <w:rsid w:val="006A0A5C"/>
    <w:rsid w:val="006A0C80"/>
    <w:rsid w:val="006A0EC1"/>
    <w:rsid w:val="006A0F4F"/>
    <w:rsid w:val="006A14A1"/>
    <w:rsid w:val="006A14FE"/>
    <w:rsid w:val="006A1528"/>
    <w:rsid w:val="006A15CC"/>
    <w:rsid w:val="006A1818"/>
    <w:rsid w:val="006A1C54"/>
    <w:rsid w:val="006A1DA9"/>
    <w:rsid w:val="006A1EFB"/>
    <w:rsid w:val="006A218A"/>
    <w:rsid w:val="006A218B"/>
    <w:rsid w:val="006A22F8"/>
    <w:rsid w:val="006A2317"/>
    <w:rsid w:val="006A24D8"/>
    <w:rsid w:val="006A29BB"/>
    <w:rsid w:val="006A2BCD"/>
    <w:rsid w:val="006A2F34"/>
    <w:rsid w:val="006A2FB0"/>
    <w:rsid w:val="006A30E0"/>
    <w:rsid w:val="006A34C1"/>
    <w:rsid w:val="006A37A2"/>
    <w:rsid w:val="006A39C3"/>
    <w:rsid w:val="006A3F55"/>
    <w:rsid w:val="006A4024"/>
    <w:rsid w:val="006A40B4"/>
    <w:rsid w:val="006A4352"/>
    <w:rsid w:val="006A4382"/>
    <w:rsid w:val="006A4807"/>
    <w:rsid w:val="006A4A6B"/>
    <w:rsid w:val="006A4AF7"/>
    <w:rsid w:val="006A4AF9"/>
    <w:rsid w:val="006A5215"/>
    <w:rsid w:val="006A536A"/>
    <w:rsid w:val="006A54A2"/>
    <w:rsid w:val="006A5683"/>
    <w:rsid w:val="006A56BA"/>
    <w:rsid w:val="006A58BA"/>
    <w:rsid w:val="006A5AF0"/>
    <w:rsid w:val="006A5CA2"/>
    <w:rsid w:val="006A5F49"/>
    <w:rsid w:val="006A5F79"/>
    <w:rsid w:val="006A6048"/>
    <w:rsid w:val="006A60BF"/>
    <w:rsid w:val="006A7038"/>
    <w:rsid w:val="006A7094"/>
    <w:rsid w:val="006A70A0"/>
    <w:rsid w:val="006A710B"/>
    <w:rsid w:val="006A73CF"/>
    <w:rsid w:val="006A73F0"/>
    <w:rsid w:val="006A74D9"/>
    <w:rsid w:val="006A753F"/>
    <w:rsid w:val="006A7603"/>
    <w:rsid w:val="006A777C"/>
    <w:rsid w:val="006A782C"/>
    <w:rsid w:val="006A7A42"/>
    <w:rsid w:val="006A7D29"/>
    <w:rsid w:val="006B0025"/>
    <w:rsid w:val="006B0077"/>
    <w:rsid w:val="006B0083"/>
    <w:rsid w:val="006B09D9"/>
    <w:rsid w:val="006B0C6B"/>
    <w:rsid w:val="006B0C82"/>
    <w:rsid w:val="006B0C83"/>
    <w:rsid w:val="006B0D93"/>
    <w:rsid w:val="006B0E0F"/>
    <w:rsid w:val="006B104F"/>
    <w:rsid w:val="006B110C"/>
    <w:rsid w:val="006B1145"/>
    <w:rsid w:val="006B116F"/>
    <w:rsid w:val="006B1380"/>
    <w:rsid w:val="006B13E6"/>
    <w:rsid w:val="006B1423"/>
    <w:rsid w:val="006B1587"/>
    <w:rsid w:val="006B1590"/>
    <w:rsid w:val="006B184A"/>
    <w:rsid w:val="006B1E10"/>
    <w:rsid w:val="006B1F5A"/>
    <w:rsid w:val="006B2080"/>
    <w:rsid w:val="006B2519"/>
    <w:rsid w:val="006B264A"/>
    <w:rsid w:val="006B26A7"/>
    <w:rsid w:val="006B2718"/>
    <w:rsid w:val="006B2A4E"/>
    <w:rsid w:val="006B33D2"/>
    <w:rsid w:val="006B3614"/>
    <w:rsid w:val="006B366C"/>
    <w:rsid w:val="006B38A1"/>
    <w:rsid w:val="006B39C3"/>
    <w:rsid w:val="006B3A07"/>
    <w:rsid w:val="006B3AEE"/>
    <w:rsid w:val="006B3B8B"/>
    <w:rsid w:val="006B3DD6"/>
    <w:rsid w:val="006B420E"/>
    <w:rsid w:val="006B4406"/>
    <w:rsid w:val="006B497D"/>
    <w:rsid w:val="006B49BE"/>
    <w:rsid w:val="006B4A46"/>
    <w:rsid w:val="006B4CCB"/>
    <w:rsid w:val="006B4E47"/>
    <w:rsid w:val="006B4E7B"/>
    <w:rsid w:val="006B4F20"/>
    <w:rsid w:val="006B4FD7"/>
    <w:rsid w:val="006B572C"/>
    <w:rsid w:val="006B573E"/>
    <w:rsid w:val="006B5770"/>
    <w:rsid w:val="006B5AFE"/>
    <w:rsid w:val="006B5B16"/>
    <w:rsid w:val="006B5DA3"/>
    <w:rsid w:val="006B5F02"/>
    <w:rsid w:val="006B5FD9"/>
    <w:rsid w:val="006B6066"/>
    <w:rsid w:val="006B6082"/>
    <w:rsid w:val="006B61A9"/>
    <w:rsid w:val="006B62DD"/>
    <w:rsid w:val="006B6345"/>
    <w:rsid w:val="006B65DB"/>
    <w:rsid w:val="006B6795"/>
    <w:rsid w:val="006B6865"/>
    <w:rsid w:val="006B6902"/>
    <w:rsid w:val="006B6BFE"/>
    <w:rsid w:val="006B6C0E"/>
    <w:rsid w:val="006B6D37"/>
    <w:rsid w:val="006B6DAC"/>
    <w:rsid w:val="006B7153"/>
    <w:rsid w:val="006B7736"/>
    <w:rsid w:val="006B787A"/>
    <w:rsid w:val="006B7B1B"/>
    <w:rsid w:val="006B7B81"/>
    <w:rsid w:val="006B7BEC"/>
    <w:rsid w:val="006B7C65"/>
    <w:rsid w:val="006B7D29"/>
    <w:rsid w:val="006C0290"/>
    <w:rsid w:val="006C03EE"/>
    <w:rsid w:val="006C0450"/>
    <w:rsid w:val="006C065A"/>
    <w:rsid w:val="006C0727"/>
    <w:rsid w:val="006C079C"/>
    <w:rsid w:val="006C0A4D"/>
    <w:rsid w:val="006C0C7E"/>
    <w:rsid w:val="006C0F26"/>
    <w:rsid w:val="006C13AF"/>
    <w:rsid w:val="006C197F"/>
    <w:rsid w:val="006C1E6E"/>
    <w:rsid w:val="006C206F"/>
    <w:rsid w:val="006C20B9"/>
    <w:rsid w:val="006C218C"/>
    <w:rsid w:val="006C22D3"/>
    <w:rsid w:val="006C2720"/>
    <w:rsid w:val="006C2889"/>
    <w:rsid w:val="006C2B24"/>
    <w:rsid w:val="006C3083"/>
    <w:rsid w:val="006C31B8"/>
    <w:rsid w:val="006C3469"/>
    <w:rsid w:val="006C356A"/>
    <w:rsid w:val="006C3C0A"/>
    <w:rsid w:val="006C3E2C"/>
    <w:rsid w:val="006C3E8A"/>
    <w:rsid w:val="006C3EA3"/>
    <w:rsid w:val="006C3F55"/>
    <w:rsid w:val="006C44A9"/>
    <w:rsid w:val="006C44AF"/>
    <w:rsid w:val="006C44D5"/>
    <w:rsid w:val="006C463F"/>
    <w:rsid w:val="006C47A2"/>
    <w:rsid w:val="006C4AEA"/>
    <w:rsid w:val="006C4B2F"/>
    <w:rsid w:val="006C4C33"/>
    <w:rsid w:val="006C4D4E"/>
    <w:rsid w:val="006C4E21"/>
    <w:rsid w:val="006C5168"/>
    <w:rsid w:val="006C528B"/>
    <w:rsid w:val="006C539B"/>
    <w:rsid w:val="006C55C7"/>
    <w:rsid w:val="006C5A59"/>
    <w:rsid w:val="006C5A9C"/>
    <w:rsid w:val="006C6216"/>
    <w:rsid w:val="006C6413"/>
    <w:rsid w:val="006C64A0"/>
    <w:rsid w:val="006C6573"/>
    <w:rsid w:val="006C68E3"/>
    <w:rsid w:val="006C6D5B"/>
    <w:rsid w:val="006C6F34"/>
    <w:rsid w:val="006C712E"/>
    <w:rsid w:val="006C71BC"/>
    <w:rsid w:val="006C730F"/>
    <w:rsid w:val="006C740F"/>
    <w:rsid w:val="006C74A8"/>
    <w:rsid w:val="006C7968"/>
    <w:rsid w:val="006C79F0"/>
    <w:rsid w:val="006C7C85"/>
    <w:rsid w:val="006C7D69"/>
    <w:rsid w:val="006C7E0C"/>
    <w:rsid w:val="006D003F"/>
    <w:rsid w:val="006D0126"/>
    <w:rsid w:val="006D044E"/>
    <w:rsid w:val="006D0799"/>
    <w:rsid w:val="006D08E9"/>
    <w:rsid w:val="006D0A29"/>
    <w:rsid w:val="006D0A88"/>
    <w:rsid w:val="006D0EB6"/>
    <w:rsid w:val="006D1460"/>
    <w:rsid w:val="006D14C1"/>
    <w:rsid w:val="006D1590"/>
    <w:rsid w:val="006D1787"/>
    <w:rsid w:val="006D18CC"/>
    <w:rsid w:val="006D1D71"/>
    <w:rsid w:val="006D1F7C"/>
    <w:rsid w:val="006D1FCA"/>
    <w:rsid w:val="006D2008"/>
    <w:rsid w:val="006D20C7"/>
    <w:rsid w:val="006D2140"/>
    <w:rsid w:val="006D2390"/>
    <w:rsid w:val="006D270C"/>
    <w:rsid w:val="006D28F7"/>
    <w:rsid w:val="006D29DF"/>
    <w:rsid w:val="006D2ADF"/>
    <w:rsid w:val="006D2B2C"/>
    <w:rsid w:val="006D2D4D"/>
    <w:rsid w:val="006D2F93"/>
    <w:rsid w:val="006D3476"/>
    <w:rsid w:val="006D36E5"/>
    <w:rsid w:val="006D3979"/>
    <w:rsid w:val="006D3A5B"/>
    <w:rsid w:val="006D3AEF"/>
    <w:rsid w:val="006D3DB3"/>
    <w:rsid w:val="006D3E8A"/>
    <w:rsid w:val="006D41D7"/>
    <w:rsid w:val="006D44FC"/>
    <w:rsid w:val="006D451D"/>
    <w:rsid w:val="006D45EF"/>
    <w:rsid w:val="006D4851"/>
    <w:rsid w:val="006D4A20"/>
    <w:rsid w:val="006D4B42"/>
    <w:rsid w:val="006D4C5E"/>
    <w:rsid w:val="006D4D34"/>
    <w:rsid w:val="006D4F29"/>
    <w:rsid w:val="006D5148"/>
    <w:rsid w:val="006D51CE"/>
    <w:rsid w:val="006D5967"/>
    <w:rsid w:val="006D5D49"/>
    <w:rsid w:val="006D5DF7"/>
    <w:rsid w:val="006D675B"/>
    <w:rsid w:val="006D67D1"/>
    <w:rsid w:val="006D69BE"/>
    <w:rsid w:val="006D6CC7"/>
    <w:rsid w:val="006D6FA0"/>
    <w:rsid w:val="006D6FB9"/>
    <w:rsid w:val="006D7016"/>
    <w:rsid w:val="006D739E"/>
    <w:rsid w:val="006D7471"/>
    <w:rsid w:val="006D75DC"/>
    <w:rsid w:val="006D766C"/>
    <w:rsid w:val="006D7A4F"/>
    <w:rsid w:val="006D7CA2"/>
    <w:rsid w:val="006D7EC5"/>
    <w:rsid w:val="006D7F24"/>
    <w:rsid w:val="006E0212"/>
    <w:rsid w:val="006E0482"/>
    <w:rsid w:val="006E05F8"/>
    <w:rsid w:val="006E0618"/>
    <w:rsid w:val="006E0947"/>
    <w:rsid w:val="006E0AEE"/>
    <w:rsid w:val="006E0BCA"/>
    <w:rsid w:val="006E0BFB"/>
    <w:rsid w:val="006E0C49"/>
    <w:rsid w:val="006E0D48"/>
    <w:rsid w:val="006E10E3"/>
    <w:rsid w:val="006E124A"/>
    <w:rsid w:val="006E1368"/>
    <w:rsid w:val="006E1471"/>
    <w:rsid w:val="006E15BF"/>
    <w:rsid w:val="006E1681"/>
    <w:rsid w:val="006E1C36"/>
    <w:rsid w:val="006E1F1B"/>
    <w:rsid w:val="006E25BC"/>
    <w:rsid w:val="006E2643"/>
    <w:rsid w:val="006E2777"/>
    <w:rsid w:val="006E294F"/>
    <w:rsid w:val="006E321B"/>
    <w:rsid w:val="006E3228"/>
    <w:rsid w:val="006E336D"/>
    <w:rsid w:val="006E350A"/>
    <w:rsid w:val="006E3549"/>
    <w:rsid w:val="006E379B"/>
    <w:rsid w:val="006E3A4E"/>
    <w:rsid w:val="006E3B74"/>
    <w:rsid w:val="006E3C6C"/>
    <w:rsid w:val="006E3C74"/>
    <w:rsid w:val="006E3F8B"/>
    <w:rsid w:val="006E44AE"/>
    <w:rsid w:val="006E44F1"/>
    <w:rsid w:val="006E4636"/>
    <w:rsid w:val="006E46A3"/>
    <w:rsid w:val="006E46A6"/>
    <w:rsid w:val="006E4D0E"/>
    <w:rsid w:val="006E4DF7"/>
    <w:rsid w:val="006E5022"/>
    <w:rsid w:val="006E5341"/>
    <w:rsid w:val="006E57DD"/>
    <w:rsid w:val="006E58B1"/>
    <w:rsid w:val="006E5989"/>
    <w:rsid w:val="006E5AFC"/>
    <w:rsid w:val="006E5B15"/>
    <w:rsid w:val="006E5BC8"/>
    <w:rsid w:val="006E5DD0"/>
    <w:rsid w:val="006E62CC"/>
    <w:rsid w:val="006E6416"/>
    <w:rsid w:val="006E6DFB"/>
    <w:rsid w:val="006E6EE8"/>
    <w:rsid w:val="006E7012"/>
    <w:rsid w:val="006E706F"/>
    <w:rsid w:val="006E72DA"/>
    <w:rsid w:val="006E74DA"/>
    <w:rsid w:val="006E76F8"/>
    <w:rsid w:val="006E7A54"/>
    <w:rsid w:val="006F0133"/>
    <w:rsid w:val="006F03D0"/>
    <w:rsid w:val="006F0888"/>
    <w:rsid w:val="006F08A9"/>
    <w:rsid w:val="006F0A07"/>
    <w:rsid w:val="006F0D3A"/>
    <w:rsid w:val="006F0E95"/>
    <w:rsid w:val="006F1027"/>
    <w:rsid w:val="006F17F7"/>
    <w:rsid w:val="006F1B59"/>
    <w:rsid w:val="006F1C2C"/>
    <w:rsid w:val="006F1FCB"/>
    <w:rsid w:val="006F205B"/>
    <w:rsid w:val="006F2679"/>
    <w:rsid w:val="006F2EBC"/>
    <w:rsid w:val="006F3403"/>
    <w:rsid w:val="006F3496"/>
    <w:rsid w:val="006F34BD"/>
    <w:rsid w:val="006F34C0"/>
    <w:rsid w:val="006F34CE"/>
    <w:rsid w:val="006F34E4"/>
    <w:rsid w:val="006F3500"/>
    <w:rsid w:val="006F35D4"/>
    <w:rsid w:val="006F3939"/>
    <w:rsid w:val="006F3C70"/>
    <w:rsid w:val="006F3C79"/>
    <w:rsid w:val="006F3E92"/>
    <w:rsid w:val="006F3F0A"/>
    <w:rsid w:val="006F3FE9"/>
    <w:rsid w:val="006F47AC"/>
    <w:rsid w:val="006F47B8"/>
    <w:rsid w:val="006F49CF"/>
    <w:rsid w:val="006F4CC5"/>
    <w:rsid w:val="006F4D86"/>
    <w:rsid w:val="006F4E13"/>
    <w:rsid w:val="006F5102"/>
    <w:rsid w:val="006F513C"/>
    <w:rsid w:val="006F520E"/>
    <w:rsid w:val="006F56B0"/>
    <w:rsid w:val="006F5761"/>
    <w:rsid w:val="006F5866"/>
    <w:rsid w:val="006F59FC"/>
    <w:rsid w:val="006F5B6D"/>
    <w:rsid w:val="006F5C2E"/>
    <w:rsid w:val="006F5FE2"/>
    <w:rsid w:val="006F6355"/>
    <w:rsid w:val="006F69E5"/>
    <w:rsid w:val="006F6BE6"/>
    <w:rsid w:val="006F6F06"/>
    <w:rsid w:val="006F70DA"/>
    <w:rsid w:val="006F70E9"/>
    <w:rsid w:val="006F7140"/>
    <w:rsid w:val="006F7192"/>
    <w:rsid w:val="006F7427"/>
    <w:rsid w:val="006F77A0"/>
    <w:rsid w:val="006F7B49"/>
    <w:rsid w:val="006F7E3F"/>
    <w:rsid w:val="006F7E88"/>
    <w:rsid w:val="006F7EFA"/>
    <w:rsid w:val="006F7F62"/>
    <w:rsid w:val="007001B8"/>
    <w:rsid w:val="007001F4"/>
    <w:rsid w:val="007004B4"/>
    <w:rsid w:val="00700687"/>
    <w:rsid w:val="0070078C"/>
    <w:rsid w:val="00700795"/>
    <w:rsid w:val="007009AA"/>
    <w:rsid w:val="00700C56"/>
    <w:rsid w:val="00700D14"/>
    <w:rsid w:val="00700D73"/>
    <w:rsid w:val="0070103C"/>
    <w:rsid w:val="00701693"/>
    <w:rsid w:val="00701820"/>
    <w:rsid w:val="00701B2E"/>
    <w:rsid w:val="00701BE3"/>
    <w:rsid w:val="00701FAB"/>
    <w:rsid w:val="00702160"/>
    <w:rsid w:val="007024A8"/>
    <w:rsid w:val="00702542"/>
    <w:rsid w:val="007025DC"/>
    <w:rsid w:val="00702904"/>
    <w:rsid w:val="00702A56"/>
    <w:rsid w:val="00702A76"/>
    <w:rsid w:val="0070324E"/>
    <w:rsid w:val="00703337"/>
    <w:rsid w:val="007033E8"/>
    <w:rsid w:val="007034DF"/>
    <w:rsid w:val="007035FA"/>
    <w:rsid w:val="007036B0"/>
    <w:rsid w:val="00703ADC"/>
    <w:rsid w:val="00703E11"/>
    <w:rsid w:val="007045C4"/>
    <w:rsid w:val="00704A15"/>
    <w:rsid w:val="00704C12"/>
    <w:rsid w:val="00704D38"/>
    <w:rsid w:val="007051E0"/>
    <w:rsid w:val="007052DB"/>
    <w:rsid w:val="007052E5"/>
    <w:rsid w:val="0070571E"/>
    <w:rsid w:val="00705983"/>
    <w:rsid w:val="0070599C"/>
    <w:rsid w:val="00705E6C"/>
    <w:rsid w:val="00705ED6"/>
    <w:rsid w:val="007060D8"/>
    <w:rsid w:val="007062A6"/>
    <w:rsid w:val="0070647B"/>
    <w:rsid w:val="007064EF"/>
    <w:rsid w:val="00706589"/>
    <w:rsid w:val="00706688"/>
    <w:rsid w:val="00706AC7"/>
    <w:rsid w:val="00706C66"/>
    <w:rsid w:val="00706E3A"/>
    <w:rsid w:val="007071A8"/>
    <w:rsid w:val="00707251"/>
    <w:rsid w:val="00707384"/>
    <w:rsid w:val="007073EC"/>
    <w:rsid w:val="00707407"/>
    <w:rsid w:val="0070745F"/>
    <w:rsid w:val="007075EB"/>
    <w:rsid w:val="00707A25"/>
    <w:rsid w:val="00707CBE"/>
    <w:rsid w:val="00707CDC"/>
    <w:rsid w:val="0071014F"/>
    <w:rsid w:val="007103C5"/>
    <w:rsid w:val="0071078A"/>
    <w:rsid w:val="00710AB6"/>
    <w:rsid w:val="00710B95"/>
    <w:rsid w:val="00710F5D"/>
    <w:rsid w:val="00711060"/>
    <w:rsid w:val="0071178A"/>
    <w:rsid w:val="00711827"/>
    <w:rsid w:val="0071184A"/>
    <w:rsid w:val="00711920"/>
    <w:rsid w:val="00711B90"/>
    <w:rsid w:val="00711BA6"/>
    <w:rsid w:val="00711C04"/>
    <w:rsid w:val="00711CBA"/>
    <w:rsid w:val="00711D9E"/>
    <w:rsid w:val="0071233C"/>
    <w:rsid w:val="007124A8"/>
    <w:rsid w:val="007124CD"/>
    <w:rsid w:val="007124D7"/>
    <w:rsid w:val="00712E41"/>
    <w:rsid w:val="00712F18"/>
    <w:rsid w:val="0071301D"/>
    <w:rsid w:val="007132B1"/>
    <w:rsid w:val="00713655"/>
    <w:rsid w:val="00713917"/>
    <w:rsid w:val="00713B2C"/>
    <w:rsid w:val="00713BAF"/>
    <w:rsid w:val="00713CAA"/>
    <w:rsid w:val="00713F5B"/>
    <w:rsid w:val="00714372"/>
    <w:rsid w:val="00714490"/>
    <w:rsid w:val="0071482D"/>
    <w:rsid w:val="007148FC"/>
    <w:rsid w:val="007149E0"/>
    <w:rsid w:val="00714A00"/>
    <w:rsid w:val="00714F8C"/>
    <w:rsid w:val="007155C0"/>
    <w:rsid w:val="00715B4E"/>
    <w:rsid w:val="00715C5D"/>
    <w:rsid w:val="00715C94"/>
    <w:rsid w:val="00715D63"/>
    <w:rsid w:val="007160F7"/>
    <w:rsid w:val="0071615A"/>
    <w:rsid w:val="00716935"/>
    <w:rsid w:val="00716AAD"/>
    <w:rsid w:val="00716B8F"/>
    <w:rsid w:val="00716C73"/>
    <w:rsid w:val="00716E40"/>
    <w:rsid w:val="00716E57"/>
    <w:rsid w:val="00717020"/>
    <w:rsid w:val="007171D5"/>
    <w:rsid w:val="0071738B"/>
    <w:rsid w:val="00717402"/>
    <w:rsid w:val="0071757F"/>
    <w:rsid w:val="007176D9"/>
    <w:rsid w:val="00717BC2"/>
    <w:rsid w:val="00717C6B"/>
    <w:rsid w:val="00717EBD"/>
    <w:rsid w:val="00717ECB"/>
    <w:rsid w:val="00717F55"/>
    <w:rsid w:val="00717FC9"/>
    <w:rsid w:val="00720043"/>
    <w:rsid w:val="00720047"/>
    <w:rsid w:val="0072024C"/>
    <w:rsid w:val="007203FE"/>
    <w:rsid w:val="0072050D"/>
    <w:rsid w:val="0072067D"/>
    <w:rsid w:val="007208FE"/>
    <w:rsid w:val="00720B3D"/>
    <w:rsid w:val="00720D20"/>
    <w:rsid w:val="00720D5B"/>
    <w:rsid w:val="00720FB0"/>
    <w:rsid w:val="007214CD"/>
    <w:rsid w:val="007214E4"/>
    <w:rsid w:val="00721585"/>
    <w:rsid w:val="00721C44"/>
    <w:rsid w:val="00721D65"/>
    <w:rsid w:val="00721D67"/>
    <w:rsid w:val="00721DAA"/>
    <w:rsid w:val="00721E0D"/>
    <w:rsid w:val="00721EA2"/>
    <w:rsid w:val="00721F67"/>
    <w:rsid w:val="00721F86"/>
    <w:rsid w:val="00722153"/>
    <w:rsid w:val="0072265B"/>
    <w:rsid w:val="007226AC"/>
    <w:rsid w:val="0072272E"/>
    <w:rsid w:val="0072296E"/>
    <w:rsid w:val="00722B9B"/>
    <w:rsid w:val="007235AB"/>
    <w:rsid w:val="007235AF"/>
    <w:rsid w:val="007239C8"/>
    <w:rsid w:val="00723DAC"/>
    <w:rsid w:val="00723E9C"/>
    <w:rsid w:val="00723F32"/>
    <w:rsid w:val="00723F4F"/>
    <w:rsid w:val="007241FC"/>
    <w:rsid w:val="007242C1"/>
    <w:rsid w:val="007247AD"/>
    <w:rsid w:val="007248DC"/>
    <w:rsid w:val="00724945"/>
    <w:rsid w:val="00724A1D"/>
    <w:rsid w:val="00724B0E"/>
    <w:rsid w:val="00724BB8"/>
    <w:rsid w:val="00724C84"/>
    <w:rsid w:val="00724E4C"/>
    <w:rsid w:val="0072514E"/>
    <w:rsid w:val="007251C7"/>
    <w:rsid w:val="007252DA"/>
    <w:rsid w:val="00725B63"/>
    <w:rsid w:val="007264CE"/>
    <w:rsid w:val="00726628"/>
    <w:rsid w:val="007267FC"/>
    <w:rsid w:val="00726969"/>
    <w:rsid w:val="007269B8"/>
    <w:rsid w:val="00726A77"/>
    <w:rsid w:val="00726B8C"/>
    <w:rsid w:val="00726DDF"/>
    <w:rsid w:val="007271F0"/>
    <w:rsid w:val="0072737C"/>
    <w:rsid w:val="00727870"/>
    <w:rsid w:val="00727885"/>
    <w:rsid w:val="00727E81"/>
    <w:rsid w:val="00727F05"/>
    <w:rsid w:val="00727FB0"/>
    <w:rsid w:val="00727FB4"/>
    <w:rsid w:val="0073026E"/>
    <w:rsid w:val="007305A8"/>
    <w:rsid w:val="00730650"/>
    <w:rsid w:val="0073081A"/>
    <w:rsid w:val="00730963"/>
    <w:rsid w:val="00730ADE"/>
    <w:rsid w:val="00730DF9"/>
    <w:rsid w:val="00731018"/>
    <w:rsid w:val="0073114C"/>
    <w:rsid w:val="00731326"/>
    <w:rsid w:val="0073135D"/>
    <w:rsid w:val="0073170A"/>
    <w:rsid w:val="00731747"/>
    <w:rsid w:val="007317E1"/>
    <w:rsid w:val="00731BCE"/>
    <w:rsid w:val="00731CD0"/>
    <w:rsid w:val="00731E67"/>
    <w:rsid w:val="00732463"/>
    <w:rsid w:val="007325C5"/>
    <w:rsid w:val="00732698"/>
    <w:rsid w:val="0073278E"/>
    <w:rsid w:val="00732861"/>
    <w:rsid w:val="00732A0F"/>
    <w:rsid w:val="00732AFC"/>
    <w:rsid w:val="00732B91"/>
    <w:rsid w:val="00732BDD"/>
    <w:rsid w:val="00732CF7"/>
    <w:rsid w:val="00732D33"/>
    <w:rsid w:val="00732D84"/>
    <w:rsid w:val="00732E2E"/>
    <w:rsid w:val="00733153"/>
    <w:rsid w:val="007332B1"/>
    <w:rsid w:val="007335F8"/>
    <w:rsid w:val="0073385C"/>
    <w:rsid w:val="00733C50"/>
    <w:rsid w:val="00733FDC"/>
    <w:rsid w:val="00733FEE"/>
    <w:rsid w:val="007342DB"/>
    <w:rsid w:val="007344F3"/>
    <w:rsid w:val="00734575"/>
    <w:rsid w:val="00734605"/>
    <w:rsid w:val="00734911"/>
    <w:rsid w:val="00734C67"/>
    <w:rsid w:val="00734DF6"/>
    <w:rsid w:val="00734F95"/>
    <w:rsid w:val="00735053"/>
    <w:rsid w:val="007351DA"/>
    <w:rsid w:val="0073560E"/>
    <w:rsid w:val="00735ADF"/>
    <w:rsid w:val="00735DB8"/>
    <w:rsid w:val="00735F2D"/>
    <w:rsid w:val="00736288"/>
    <w:rsid w:val="00736B83"/>
    <w:rsid w:val="00736C05"/>
    <w:rsid w:val="00736ECC"/>
    <w:rsid w:val="007370C3"/>
    <w:rsid w:val="00737270"/>
    <w:rsid w:val="00737287"/>
    <w:rsid w:val="00737389"/>
    <w:rsid w:val="00737726"/>
    <w:rsid w:val="007378D6"/>
    <w:rsid w:val="00737D34"/>
    <w:rsid w:val="00737EAC"/>
    <w:rsid w:val="00737EC2"/>
    <w:rsid w:val="0074009C"/>
    <w:rsid w:val="0074014C"/>
    <w:rsid w:val="007404BA"/>
    <w:rsid w:val="00740571"/>
    <w:rsid w:val="0074078F"/>
    <w:rsid w:val="00740DF2"/>
    <w:rsid w:val="00740F04"/>
    <w:rsid w:val="00740F90"/>
    <w:rsid w:val="00740FA1"/>
    <w:rsid w:val="00740FA8"/>
    <w:rsid w:val="007412E2"/>
    <w:rsid w:val="00741406"/>
    <w:rsid w:val="00741804"/>
    <w:rsid w:val="00741809"/>
    <w:rsid w:val="007419CD"/>
    <w:rsid w:val="00741F89"/>
    <w:rsid w:val="00742225"/>
    <w:rsid w:val="0074234E"/>
    <w:rsid w:val="007424F2"/>
    <w:rsid w:val="0074260E"/>
    <w:rsid w:val="0074266D"/>
    <w:rsid w:val="007427B6"/>
    <w:rsid w:val="00742936"/>
    <w:rsid w:val="00742A6B"/>
    <w:rsid w:val="00742BBB"/>
    <w:rsid w:val="00742E85"/>
    <w:rsid w:val="00743097"/>
    <w:rsid w:val="00743343"/>
    <w:rsid w:val="007436F0"/>
    <w:rsid w:val="007444DC"/>
    <w:rsid w:val="007444E0"/>
    <w:rsid w:val="00744502"/>
    <w:rsid w:val="00744538"/>
    <w:rsid w:val="0074458A"/>
    <w:rsid w:val="00744808"/>
    <w:rsid w:val="00744BEF"/>
    <w:rsid w:val="00744CC2"/>
    <w:rsid w:val="007458ED"/>
    <w:rsid w:val="0074592F"/>
    <w:rsid w:val="007459E7"/>
    <w:rsid w:val="007459F8"/>
    <w:rsid w:val="00745B41"/>
    <w:rsid w:val="00745BCF"/>
    <w:rsid w:val="00745E1C"/>
    <w:rsid w:val="00745E5D"/>
    <w:rsid w:val="00745F1A"/>
    <w:rsid w:val="00745F2B"/>
    <w:rsid w:val="0074603A"/>
    <w:rsid w:val="00746099"/>
    <w:rsid w:val="0074614D"/>
    <w:rsid w:val="007462F1"/>
    <w:rsid w:val="0074655A"/>
    <w:rsid w:val="007465AE"/>
    <w:rsid w:val="007466C4"/>
    <w:rsid w:val="00746935"/>
    <w:rsid w:val="00746C3C"/>
    <w:rsid w:val="00746EB9"/>
    <w:rsid w:val="00747043"/>
    <w:rsid w:val="00747295"/>
    <w:rsid w:val="00747368"/>
    <w:rsid w:val="00747496"/>
    <w:rsid w:val="007474F5"/>
    <w:rsid w:val="0074753F"/>
    <w:rsid w:val="00747598"/>
    <w:rsid w:val="00747719"/>
    <w:rsid w:val="00747735"/>
    <w:rsid w:val="0074788B"/>
    <w:rsid w:val="007478F7"/>
    <w:rsid w:val="00747928"/>
    <w:rsid w:val="00747D7A"/>
    <w:rsid w:val="00750508"/>
    <w:rsid w:val="007505B4"/>
    <w:rsid w:val="00750735"/>
    <w:rsid w:val="00750795"/>
    <w:rsid w:val="00750A06"/>
    <w:rsid w:val="00750C6E"/>
    <w:rsid w:val="007511A3"/>
    <w:rsid w:val="007513FB"/>
    <w:rsid w:val="0075194C"/>
    <w:rsid w:val="00751CCB"/>
    <w:rsid w:val="00751EDA"/>
    <w:rsid w:val="007521BA"/>
    <w:rsid w:val="007521DC"/>
    <w:rsid w:val="00752248"/>
    <w:rsid w:val="007522BE"/>
    <w:rsid w:val="007522F8"/>
    <w:rsid w:val="007523D4"/>
    <w:rsid w:val="0075241B"/>
    <w:rsid w:val="007524F3"/>
    <w:rsid w:val="007526B1"/>
    <w:rsid w:val="00752766"/>
    <w:rsid w:val="00752827"/>
    <w:rsid w:val="007529A0"/>
    <w:rsid w:val="00752FEA"/>
    <w:rsid w:val="007532FE"/>
    <w:rsid w:val="00753D17"/>
    <w:rsid w:val="00753EA8"/>
    <w:rsid w:val="00753EC9"/>
    <w:rsid w:val="0075401F"/>
    <w:rsid w:val="0075437D"/>
    <w:rsid w:val="007544CD"/>
    <w:rsid w:val="0075483A"/>
    <w:rsid w:val="00754B17"/>
    <w:rsid w:val="00754B27"/>
    <w:rsid w:val="00754D6A"/>
    <w:rsid w:val="0075548C"/>
    <w:rsid w:val="00755867"/>
    <w:rsid w:val="00755EC8"/>
    <w:rsid w:val="00755F4E"/>
    <w:rsid w:val="00756410"/>
    <w:rsid w:val="0075660D"/>
    <w:rsid w:val="00756A16"/>
    <w:rsid w:val="0075707B"/>
    <w:rsid w:val="007571CB"/>
    <w:rsid w:val="00757382"/>
    <w:rsid w:val="007573BB"/>
    <w:rsid w:val="00757558"/>
    <w:rsid w:val="00757668"/>
    <w:rsid w:val="007576A3"/>
    <w:rsid w:val="0075798D"/>
    <w:rsid w:val="00757BFB"/>
    <w:rsid w:val="00757C91"/>
    <w:rsid w:val="00757E3B"/>
    <w:rsid w:val="007603AD"/>
    <w:rsid w:val="00760A99"/>
    <w:rsid w:val="00760D03"/>
    <w:rsid w:val="00760F20"/>
    <w:rsid w:val="00761072"/>
    <w:rsid w:val="0076107F"/>
    <w:rsid w:val="007613CA"/>
    <w:rsid w:val="00761547"/>
    <w:rsid w:val="00761773"/>
    <w:rsid w:val="007618E6"/>
    <w:rsid w:val="00761987"/>
    <w:rsid w:val="007619C1"/>
    <w:rsid w:val="007619C8"/>
    <w:rsid w:val="00761B8B"/>
    <w:rsid w:val="00761BEA"/>
    <w:rsid w:val="00761DDD"/>
    <w:rsid w:val="00761ED4"/>
    <w:rsid w:val="0076238B"/>
    <w:rsid w:val="0076256C"/>
    <w:rsid w:val="007627A5"/>
    <w:rsid w:val="0076287C"/>
    <w:rsid w:val="007628ED"/>
    <w:rsid w:val="007629D6"/>
    <w:rsid w:val="00762C7F"/>
    <w:rsid w:val="00763061"/>
    <w:rsid w:val="0076332B"/>
    <w:rsid w:val="007633A3"/>
    <w:rsid w:val="0076349C"/>
    <w:rsid w:val="00763904"/>
    <w:rsid w:val="00763B48"/>
    <w:rsid w:val="00763C2E"/>
    <w:rsid w:val="00763C5B"/>
    <w:rsid w:val="00764296"/>
    <w:rsid w:val="007642A9"/>
    <w:rsid w:val="00764584"/>
    <w:rsid w:val="007645DA"/>
    <w:rsid w:val="007646DB"/>
    <w:rsid w:val="00764723"/>
    <w:rsid w:val="0076495C"/>
    <w:rsid w:val="00764AB3"/>
    <w:rsid w:val="00764EBB"/>
    <w:rsid w:val="0076554C"/>
    <w:rsid w:val="0076574C"/>
    <w:rsid w:val="007658E7"/>
    <w:rsid w:val="007659B7"/>
    <w:rsid w:val="00765A84"/>
    <w:rsid w:val="00765AF5"/>
    <w:rsid w:val="00765AF7"/>
    <w:rsid w:val="00765F0D"/>
    <w:rsid w:val="00765F69"/>
    <w:rsid w:val="00766197"/>
    <w:rsid w:val="00766284"/>
    <w:rsid w:val="007665D3"/>
    <w:rsid w:val="00766656"/>
    <w:rsid w:val="00766D4A"/>
    <w:rsid w:val="00766D4B"/>
    <w:rsid w:val="00766D6C"/>
    <w:rsid w:val="00766DD5"/>
    <w:rsid w:val="0076700F"/>
    <w:rsid w:val="00767234"/>
    <w:rsid w:val="0076753B"/>
    <w:rsid w:val="00767625"/>
    <w:rsid w:val="00767870"/>
    <w:rsid w:val="00767913"/>
    <w:rsid w:val="007679E3"/>
    <w:rsid w:val="00767F46"/>
    <w:rsid w:val="00770097"/>
    <w:rsid w:val="007709DC"/>
    <w:rsid w:val="00770A0D"/>
    <w:rsid w:val="00770CF5"/>
    <w:rsid w:val="007715FE"/>
    <w:rsid w:val="00771A08"/>
    <w:rsid w:val="00771DB7"/>
    <w:rsid w:val="00771E3E"/>
    <w:rsid w:val="00771F28"/>
    <w:rsid w:val="007720CB"/>
    <w:rsid w:val="007722C2"/>
    <w:rsid w:val="007725E5"/>
    <w:rsid w:val="00772822"/>
    <w:rsid w:val="00772851"/>
    <w:rsid w:val="00772B37"/>
    <w:rsid w:val="0077317A"/>
    <w:rsid w:val="00773292"/>
    <w:rsid w:val="00773477"/>
    <w:rsid w:val="007735FB"/>
    <w:rsid w:val="0077371A"/>
    <w:rsid w:val="007737ED"/>
    <w:rsid w:val="00773C5E"/>
    <w:rsid w:val="00773D82"/>
    <w:rsid w:val="00773DB1"/>
    <w:rsid w:val="00773F1D"/>
    <w:rsid w:val="00773F68"/>
    <w:rsid w:val="0077473A"/>
    <w:rsid w:val="00774C19"/>
    <w:rsid w:val="00774D75"/>
    <w:rsid w:val="00774E7C"/>
    <w:rsid w:val="00774FB9"/>
    <w:rsid w:val="00775077"/>
    <w:rsid w:val="0077533A"/>
    <w:rsid w:val="007753F1"/>
    <w:rsid w:val="00775AEB"/>
    <w:rsid w:val="00775C66"/>
    <w:rsid w:val="00776353"/>
    <w:rsid w:val="00776820"/>
    <w:rsid w:val="0077689B"/>
    <w:rsid w:val="00776FDF"/>
    <w:rsid w:val="0077733C"/>
    <w:rsid w:val="007777E1"/>
    <w:rsid w:val="007778BE"/>
    <w:rsid w:val="00777926"/>
    <w:rsid w:val="00777C49"/>
    <w:rsid w:val="00777D50"/>
    <w:rsid w:val="00777FA8"/>
    <w:rsid w:val="007801B6"/>
    <w:rsid w:val="007801F7"/>
    <w:rsid w:val="0078034C"/>
    <w:rsid w:val="007804BC"/>
    <w:rsid w:val="0078055E"/>
    <w:rsid w:val="0078065C"/>
    <w:rsid w:val="00780716"/>
    <w:rsid w:val="00780766"/>
    <w:rsid w:val="00780915"/>
    <w:rsid w:val="00780B81"/>
    <w:rsid w:val="00780B99"/>
    <w:rsid w:val="00780C4E"/>
    <w:rsid w:val="00780D94"/>
    <w:rsid w:val="00780E21"/>
    <w:rsid w:val="00780E52"/>
    <w:rsid w:val="00780F48"/>
    <w:rsid w:val="007812A5"/>
    <w:rsid w:val="00781370"/>
    <w:rsid w:val="0078184F"/>
    <w:rsid w:val="00781BEC"/>
    <w:rsid w:val="00781F81"/>
    <w:rsid w:val="00782046"/>
    <w:rsid w:val="007821D4"/>
    <w:rsid w:val="0078257B"/>
    <w:rsid w:val="00782661"/>
    <w:rsid w:val="007828E7"/>
    <w:rsid w:val="0078293E"/>
    <w:rsid w:val="007829D3"/>
    <w:rsid w:val="00782C29"/>
    <w:rsid w:val="00782E88"/>
    <w:rsid w:val="00782EBB"/>
    <w:rsid w:val="00782F3A"/>
    <w:rsid w:val="007830B1"/>
    <w:rsid w:val="0078360D"/>
    <w:rsid w:val="00783C27"/>
    <w:rsid w:val="00783D37"/>
    <w:rsid w:val="00783DAD"/>
    <w:rsid w:val="00783E10"/>
    <w:rsid w:val="0078410B"/>
    <w:rsid w:val="00784120"/>
    <w:rsid w:val="0078427A"/>
    <w:rsid w:val="007842C6"/>
    <w:rsid w:val="00784321"/>
    <w:rsid w:val="00784405"/>
    <w:rsid w:val="0078495A"/>
    <w:rsid w:val="00784BC1"/>
    <w:rsid w:val="00784D8C"/>
    <w:rsid w:val="007851A6"/>
    <w:rsid w:val="00785480"/>
    <w:rsid w:val="007854F8"/>
    <w:rsid w:val="00785539"/>
    <w:rsid w:val="00785817"/>
    <w:rsid w:val="00785AD0"/>
    <w:rsid w:val="00785BF7"/>
    <w:rsid w:val="0078615D"/>
    <w:rsid w:val="00786310"/>
    <w:rsid w:val="00786658"/>
    <w:rsid w:val="007872F7"/>
    <w:rsid w:val="00787AE5"/>
    <w:rsid w:val="00787BFC"/>
    <w:rsid w:val="00787EC7"/>
    <w:rsid w:val="00787FA7"/>
    <w:rsid w:val="00790109"/>
    <w:rsid w:val="00790295"/>
    <w:rsid w:val="007902D4"/>
    <w:rsid w:val="00790693"/>
    <w:rsid w:val="00790847"/>
    <w:rsid w:val="007908AC"/>
    <w:rsid w:val="007909C3"/>
    <w:rsid w:val="00790A0C"/>
    <w:rsid w:val="00790A57"/>
    <w:rsid w:val="00790AB9"/>
    <w:rsid w:val="00790B0F"/>
    <w:rsid w:val="00790B46"/>
    <w:rsid w:val="00790C24"/>
    <w:rsid w:val="00790C5B"/>
    <w:rsid w:val="00790CE5"/>
    <w:rsid w:val="00790FAC"/>
    <w:rsid w:val="0079114A"/>
    <w:rsid w:val="007914E9"/>
    <w:rsid w:val="0079160A"/>
    <w:rsid w:val="0079165E"/>
    <w:rsid w:val="007917AD"/>
    <w:rsid w:val="00791A34"/>
    <w:rsid w:val="00791AF4"/>
    <w:rsid w:val="00791BBE"/>
    <w:rsid w:val="00791C67"/>
    <w:rsid w:val="00792180"/>
    <w:rsid w:val="00792181"/>
    <w:rsid w:val="00792214"/>
    <w:rsid w:val="00792557"/>
    <w:rsid w:val="007926B2"/>
    <w:rsid w:val="007929A5"/>
    <w:rsid w:val="00792AC6"/>
    <w:rsid w:val="00792BAF"/>
    <w:rsid w:val="00792CE2"/>
    <w:rsid w:val="00792D0D"/>
    <w:rsid w:val="00793039"/>
    <w:rsid w:val="00793112"/>
    <w:rsid w:val="007937D1"/>
    <w:rsid w:val="00793AF6"/>
    <w:rsid w:val="00793B0F"/>
    <w:rsid w:val="00793D1A"/>
    <w:rsid w:val="00793D58"/>
    <w:rsid w:val="00794148"/>
    <w:rsid w:val="007944B7"/>
    <w:rsid w:val="0079455B"/>
    <w:rsid w:val="007945CF"/>
    <w:rsid w:val="0079464C"/>
    <w:rsid w:val="0079469F"/>
    <w:rsid w:val="00794912"/>
    <w:rsid w:val="00794B6B"/>
    <w:rsid w:val="00794E5D"/>
    <w:rsid w:val="00794F9C"/>
    <w:rsid w:val="00795132"/>
    <w:rsid w:val="00795133"/>
    <w:rsid w:val="007952D1"/>
    <w:rsid w:val="00795305"/>
    <w:rsid w:val="007953D9"/>
    <w:rsid w:val="0079571E"/>
    <w:rsid w:val="00795948"/>
    <w:rsid w:val="00795962"/>
    <w:rsid w:val="00795EA9"/>
    <w:rsid w:val="00795F5F"/>
    <w:rsid w:val="00796748"/>
    <w:rsid w:val="00796B75"/>
    <w:rsid w:val="0079706A"/>
    <w:rsid w:val="007971D8"/>
    <w:rsid w:val="007972CA"/>
    <w:rsid w:val="00797C74"/>
    <w:rsid w:val="00797C80"/>
    <w:rsid w:val="00797D21"/>
    <w:rsid w:val="00797E3C"/>
    <w:rsid w:val="00797ECF"/>
    <w:rsid w:val="007A00D2"/>
    <w:rsid w:val="007A01DE"/>
    <w:rsid w:val="007A0288"/>
    <w:rsid w:val="007A03C1"/>
    <w:rsid w:val="007A059C"/>
    <w:rsid w:val="007A0A61"/>
    <w:rsid w:val="007A0BB9"/>
    <w:rsid w:val="007A0C79"/>
    <w:rsid w:val="007A0E45"/>
    <w:rsid w:val="007A0ED2"/>
    <w:rsid w:val="007A1008"/>
    <w:rsid w:val="007A108A"/>
    <w:rsid w:val="007A1131"/>
    <w:rsid w:val="007A11EA"/>
    <w:rsid w:val="007A1267"/>
    <w:rsid w:val="007A12FD"/>
    <w:rsid w:val="007A1547"/>
    <w:rsid w:val="007A1BD9"/>
    <w:rsid w:val="007A1D70"/>
    <w:rsid w:val="007A1E70"/>
    <w:rsid w:val="007A1FD0"/>
    <w:rsid w:val="007A20CB"/>
    <w:rsid w:val="007A23C9"/>
    <w:rsid w:val="007A24CF"/>
    <w:rsid w:val="007A2584"/>
    <w:rsid w:val="007A25A4"/>
    <w:rsid w:val="007A2614"/>
    <w:rsid w:val="007A2693"/>
    <w:rsid w:val="007A2891"/>
    <w:rsid w:val="007A28B4"/>
    <w:rsid w:val="007A2A9D"/>
    <w:rsid w:val="007A2C9C"/>
    <w:rsid w:val="007A2EFD"/>
    <w:rsid w:val="007A2F0B"/>
    <w:rsid w:val="007A3097"/>
    <w:rsid w:val="007A309D"/>
    <w:rsid w:val="007A31FF"/>
    <w:rsid w:val="007A337B"/>
    <w:rsid w:val="007A3430"/>
    <w:rsid w:val="007A3542"/>
    <w:rsid w:val="007A3868"/>
    <w:rsid w:val="007A3890"/>
    <w:rsid w:val="007A38A3"/>
    <w:rsid w:val="007A3BBF"/>
    <w:rsid w:val="007A3F5D"/>
    <w:rsid w:val="007A4114"/>
    <w:rsid w:val="007A4242"/>
    <w:rsid w:val="007A43DC"/>
    <w:rsid w:val="007A447E"/>
    <w:rsid w:val="007A44C6"/>
    <w:rsid w:val="007A4614"/>
    <w:rsid w:val="007A4631"/>
    <w:rsid w:val="007A46D4"/>
    <w:rsid w:val="007A4BDE"/>
    <w:rsid w:val="007A4E1B"/>
    <w:rsid w:val="007A4FD3"/>
    <w:rsid w:val="007A4FFD"/>
    <w:rsid w:val="007A537C"/>
    <w:rsid w:val="007A53B1"/>
    <w:rsid w:val="007A5525"/>
    <w:rsid w:val="007A57F1"/>
    <w:rsid w:val="007A5A38"/>
    <w:rsid w:val="007A5B89"/>
    <w:rsid w:val="007A5FFE"/>
    <w:rsid w:val="007A61D3"/>
    <w:rsid w:val="007A67EC"/>
    <w:rsid w:val="007A684C"/>
    <w:rsid w:val="007A6A0C"/>
    <w:rsid w:val="007A6CB7"/>
    <w:rsid w:val="007A7410"/>
    <w:rsid w:val="007A74BB"/>
    <w:rsid w:val="007A74DF"/>
    <w:rsid w:val="007A7A95"/>
    <w:rsid w:val="007A7B36"/>
    <w:rsid w:val="007A7B42"/>
    <w:rsid w:val="007A7C42"/>
    <w:rsid w:val="007A7E2E"/>
    <w:rsid w:val="007B0014"/>
    <w:rsid w:val="007B03CA"/>
    <w:rsid w:val="007B04B6"/>
    <w:rsid w:val="007B0739"/>
    <w:rsid w:val="007B0811"/>
    <w:rsid w:val="007B0970"/>
    <w:rsid w:val="007B0A32"/>
    <w:rsid w:val="007B0B51"/>
    <w:rsid w:val="007B0C78"/>
    <w:rsid w:val="007B10F2"/>
    <w:rsid w:val="007B2137"/>
    <w:rsid w:val="007B2256"/>
    <w:rsid w:val="007B230B"/>
    <w:rsid w:val="007B2C51"/>
    <w:rsid w:val="007B2C96"/>
    <w:rsid w:val="007B2CD5"/>
    <w:rsid w:val="007B30AF"/>
    <w:rsid w:val="007B333E"/>
    <w:rsid w:val="007B381A"/>
    <w:rsid w:val="007B39DF"/>
    <w:rsid w:val="007B3BB8"/>
    <w:rsid w:val="007B425B"/>
    <w:rsid w:val="007B4318"/>
    <w:rsid w:val="007B4490"/>
    <w:rsid w:val="007B4618"/>
    <w:rsid w:val="007B47B2"/>
    <w:rsid w:val="007B4830"/>
    <w:rsid w:val="007B4EEA"/>
    <w:rsid w:val="007B5070"/>
    <w:rsid w:val="007B5165"/>
    <w:rsid w:val="007B5225"/>
    <w:rsid w:val="007B554F"/>
    <w:rsid w:val="007B58F0"/>
    <w:rsid w:val="007B5BBB"/>
    <w:rsid w:val="007B5F6B"/>
    <w:rsid w:val="007B6038"/>
    <w:rsid w:val="007B6311"/>
    <w:rsid w:val="007B65A5"/>
    <w:rsid w:val="007B6660"/>
    <w:rsid w:val="007B68E0"/>
    <w:rsid w:val="007B6B00"/>
    <w:rsid w:val="007B6BFA"/>
    <w:rsid w:val="007B6DBC"/>
    <w:rsid w:val="007B6E96"/>
    <w:rsid w:val="007B7526"/>
    <w:rsid w:val="007B7721"/>
    <w:rsid w:val="007B777D"/>
    <w:rsid w:val="007B7802"/>
    <w:rsid w:val="007B7AC5"/>
    <w:rsid w:val="007C006F"/>
    <w:rsid w:val="007C0135"/>
    <w:rsid w:val="007C0409"/>
    <w:rsid w:val="007C057B"/>
    <w:rsid w:val="007C05E1"/>
    <w:rsid w:val="007C0661"/>
    <w:rsid w:val="007C0ADA"/>
    <w:rsid w:val="007C0E0B"/>
    <w:rsid w:val="007C10FB"/>
    <w:rsid w:val="007C1188"/>
    <w:rsid w:val="007C1191"/>
    <w:rsid w:val="007C119E"/>
    <w:rsid w:val="007C1480"/>
    <w:rsid w:val="007C16C6"/>
    <w:rsid w:val="007C17A7"/>
    <w:rsid w:val="007C1B36"/>
    <w:rsid w:val="007C1C1A"/>
    <w:rsid w:val="007C1C8D"/>
    <w:rsid w:val="007C24FD"/>
    <w:rsid w:val="007C2994"/>
    <w:rsid w:val="007C2E28"/>
    <w:rsid w:val="007C31B0"/>
    <w:rsid w:val="007C34E3"/>
    <w:rsid w:val="007C37EC"/>
    <w:rsid w:val="007C382A"/>
    <w:rsid w:val="007C39B2"/>
    <w:rsid w:val="007C3CB1"/>
    <w:rsid w:val="007C3D8A"/>
    <w:rsid w:val="007C3DA5"/>
    <w:rsid w:val="007C3F7A"/>
    <w:rsid w:val="007C4136"/>
    <w:rsid w:val="007C4197"/>
    <w:rsid w:val="007C4440"/>
    <w:rsid w:val="007C45CE"/>
    <w:rsid w:val="007C45FD"/>
    <w:rsid w:val="007C4915"/>
    <w:rsid w:val="007C49E0"/>
    <w:rsid w:val="007C4B31"/>
    <w:rsid w:val="007C4C3D"/>
    <w:rsid w:val="007C4EB8"/>
    <w:rsid w:val="007C4F3C"/>
    <w:rsid w:val="007C543E"/>
    <w:rsid w:val="007C548F"/>
    <w:rsid w:val="007C5554"/>
    <w:rsid w:val="007C5A09"/>
    <w:rsid w:val="007C5A8E"/>
    <w:rsid w:val="007C621B"/>
    <w:rsid w:val="007C631B"/>
    <w:rsid w:val="007C6399"/>
    <w:rsid w:val="007C6427"/>
    <w:rsid w:val="007C6464"/>
    <w:rsid w:val="007C6BCB"/>
    <w:rsid w:val="007C6EA9"/>
    <w:rsid w:val="007C6FF1"/>
    <w:rsid w:val="007C70C6"/>
    <w:rsid w:val="007C71DA"/>
    <w:rsid w:val="007C7241"/>
    <w:rsid w:val="007C728A"/>
    <w:rsid w:val="007C7626"/>
    <w:rsid w:val="007C762C"/>
    <w:rsid w:val="007C76DF"/>
    <w:rsid w:val="007C7714"/>
    <w:rsid w:val="007C7935"/>
    <w:rsid w:val="007C7A06"/>
    <w:rsid w:val="007C7AF0"/>
    <w:rsid w:val="007C7B34"/>
    <w:rsid w:val="007C7F32"/>
    <w:rsid w:val="007D03BC"/>
    <w:rsid w:val="007D041B"/>
    <w:rsid w:val="007D057A"/>
    <w:rsid w:val="007D05FB"/>
    <w:rsid w:val="007D0945"/>
    <w:rsid w:val="007D0D69"/>
    <w:rsid w:val="007D0F44"/>
    <w:rsid w:val="007D1275"/>
    <w:rsid w:val="007D143A"/>
    <w:rsid w:val="007D157C"/>
    <w:rsid w:val="007D1845"/>
    <w:rsid w:val="007D19ED"/>
    <w:rsid w:val="007D1ADC"/>
    <w:rsid w:val="007D1C6E"/>
    <w:rsid w:val="007D2160"/>
    <w:rsid w:val="007D21CC"/>
    <w:rsid w:val="007D2315"/>
    <w:rsid w:val="007D261D"/>
    <w:rsid w:val="007D27F2"/>
    <w:rsid w:val="007D280D"/>
    <w:rsid w:val="007D2812"/>
    <w:rsid w:val="007D2976"/>
    <w:rsid w:val="007D2A6D"/>
    <w:rsid w:val="007D2AF9"/>
    <w:rsid w:val="007D2C49"/>
    <w:rsid w:val="007D2E15"/>
    <w:rsid w:val="007D2EBF"/>
    <w:rsid w:val="007D3231"/>
    <w:rsid w:val="007D3494"/>
    <w:rsid w:val="007D36FE"/>
    <w:rsid w:val="007D3767"/>
    <w:rsid w:val="007D4370"/>
    <w:rsid w:val="007D498A"/>
    <w:rsid w:val="007D49E8"/>
    <w:rsid w:val="007D4C5D"/>
    <w:rsid w:val="007D4C69"/>
    <w:rsid w:val="007D4E19"/>
    <w:rsid w:val="007D50D7"/>
    <w:rsid w:val="007D52ED"/>
    <w:rsid w:val="007D54ED"/>
    <w:rsid w:val="007D5552"/>
    <w:rsid w:val="007D57B4"/>
    <w:rsid w:val="007D594F"/>
    <w:rsid w:val="007D5A58"/>
    <w:rsid w:val="007D5B66"/>
    <w:rsid w:val="007D5C28"/>
    <w:rsid w:val="007D5ED6"/>
    <w:rsid w:val="007D5F27"/>
    <w:rsid w:val="007D6078"/>
    <w:rsid w:val="007D629A"/>
    <w:rsid w:val="007D62A2"/>
    <w:rsid w:val="007D62BE"/>
    <w:rsid w:val="007D6390"/>
    <w:rsid w:val="007D6410"/>
    <w:rsid w:val="007D6423"/>
    <w:rsid w:val="007D67AD"/>
    <w:rsid w:val="007D6B5F"/>
    <w:rsid w:val="007D6D1D"/>
    <w:rsid w:val="007D704F"/>
    <w:rsid w:val="007D7143"/>
    <w:rsid w:val="007D74FE"/>
    <w:rsid w:val="007D7592"/>
    <w:rsid w:val="007D75E2"/>
    <w:rsid w:val="007D76B5"/>
    <w:rsid w:val="007D78DC"/>
    <w:rsid w:val="007D7F15"/>
    <w:rsid w:val="007D7FB1"/>
    <w:rsid w:val="007E0068"/>
    <w:rsid w:val="007E0103"/>
    <w:rsid w:val="007E0B3E"/>
    <w:rsid w:val="007E0D52"/>
    <w:rsid w:val="007E0E42"/>
    <w:rsid w:val="007E0EA2"/>
    <w:rsid w:val="007E0F36"/>
    <w:rsid w:val="007E1044"/>
    <w:rsid w:val="007E147B"/>
    <w:rsid w:val="007E18AF"/>
    <w:rsid w:val="007E19D2"/>
    <w:rsid w:val="007E1FA4"/>
    <w:rsid w:val="007E1FC8"/>
    <w:rsid w:val="007E20EF"/>
    <w:rsid w:val="007E228A"/>
    <w:rsid w:val="007E22AC"/>
    <w:rsid w:val="007E275F"/>
    <w:rsid w:val="007E2868"/>
    <w:rsid w:val="007E2887"/>
    <w:rsid w:val="007E2924"/>
    <w:rsid w:val="007E2DE0"/>
    <w:rsid w:val="007E2E45"/>
    <w:rsid w:val="007E2EF4"/>
    <w:rsid w:val="007E2F6D"/>
    <w:rsid w:val="007E3202"/>
    <w:rsid w:val="007E325D"/>
    <w:rsid w:val="007E424C"/>
    <w:rsid w:val="007E42CC"/>
    <w:rsid w:val="007E43B8"/>
    <w:rsid w:val="007E4560"/>
    <w:rsid w:val="007E4752"/>
    <w:rsid w:val="007E48A5"/>
    <w:rsid w:val="007E4B5F"/>
    <w:rsid w:val="007E4BCA"/>
    <w:rsid w:val="007E4FD6"/>
    <w:rsid w:val="007E5203"/>
    <w:rsid w:val="007E5290"/>
    <w:rsid w:val="007E52BA"/>
    <w:rsid w:val="007E5529"/>
    <w:rsid w:val="007E56A8"/>
    <w:rsid w:val="007E579F"/>
    <w:rsid w:val="007E58DA"/>
    <w:rsid w:val="007E5B5E"/>
    <w:rsid w:val="007E5E31"/>
    <w:rsid w:val="007E6079"/>
    <w:rsid w:val="007E6236"/>
    <w:rsid w:val="007E6359"/>
    <w:rsid w:val="007E64BF"/>
    <w:rsid w:val="007E64FC"/>
    <w:rsid w:val="007E65F8"/>
    <w:rsid w:val="007E6643"/>
    <w:rsid w:val="007E66C1"/>
    <w:rsid w:val="007E6873"/>
    <w:rsid w:val="007E6953"/>
    <w:rsid w:val="007E6A12"/>
    <w:rsid w:val="007E70F2"/>
    <w:rsid w:val="007E71D9"/>
    <w:rsid w:val="007E78FE"/>
    <w:rsid w:val="007E7BF7"/>
    <w:rsid w:val="007E7FCA"/>
    <w:rsid w:val="007F00E4"/>
    <w:rsid w:val="007F01E3"/>
    <w:rsid w:val="007F0246"/>
    <w:rsid w:val="007F0344"/>
    <w:rsid w:val="007F04A8"/>
    <w:rsid w:val="007F07C3"/>
    <w:rsid w:val="007F0C02"/>
    <w:rsid w:val="007F1055"/>
    <w:rsid w:val="007F11EB"/>
    <w:rsid w:val="007F12CA"/>
    <w:rsid w:val="007F1380"/>
    <w:rsid w:val="007F13DA"/>
    <w:rsid w:val="007F1481"/>
    <w:rsid w:val="007F1937"/>
    <w:rsid w:val="007F1951"/>
    <w:rsid w:val="007F1BDB"/>
    <w:rsid w:val="007F207E"/>
    <w:rsid w:val="007F20C3"/>
    <w:rsid w:val="007F2188"/>
    <w:rsid w:val="007F22E0"/>
    <w:rsid w:val="007F2371"/>
    <w:rsid w:val="007F257B"/>
    <w:rsid w:val="007F28CB"/>
    <w:rsid w:val="007F2BD5"/>
    <w:rsid w:val="007F305E"/>
    <w:rsid w:val="007F30ED"/>
    <w:rsid w:val="007F3131"/>
    <w:rsid w:val="007F320E"/>
    <w:rsid w:val="007F32CE"/>
    <w:rsid w:val="007F33D4"/>
    <w:rsid w:val="007F3457"/>
    <w:rsid w:val="007F3472"/>
    <w:rsid w:val="007F3711"/>
    <w:rsid w:val="007F396C"/>
    <w:rsid w:val="007F3B96"/>
    <w:rsid w:val="007F3BE7"/>
    <w:rsid w:val="007F3DFF"/>
    <w:rsid w:val="007F43CD"/>
    <w:rsid w:val="007F44A2"/>
    <w:rsid w:val="007F4AF5"/>
    <w:rsid w:val="007F4CBA"/>
    <w:rsid w:val="007F53D3"/>
    <w:rsid w:val="007F5448"/>
    <w:rsid w:val="007F548D"/>
    <w:rsid w:val="007F54F3"/>
    <w:rsid w:val="007F550F"/>
    <w:rsid w:val="007F55E5"/>
    <w:rsid w:val="007F5655"/>
    <w:rsid w:val="007F57CA"/>
    <w:rsid w:val="007F5B26"/>
    <w:rsid w:val="007F5DAA"/>
    <w:rsid w:val="007F5DB6"/>
    <w:rsid w:val="007F64F3"/>
    <w:rsid w:val="007F68F3"/>
    <w:rsid w:val="007F6BE5"/>
    <w:rsid w:val="007F6D9A"/>
    <w:rsid w:val="007F7033"/>
    <w:rsid w:val="007F7260"/>
    <w:rsid w:val="007F72EA"/>
    <w:rsid w:val="007F752C"/>
    <w:rsid w:val="007F76BE"/>
    <w:rsid w:val="007F7727"/>
    <w:rsid w:val="007F777E"/>
    <w:rsid w:val="007F7970"/>
    <w:rsid w:val="007F7AAA"/>
    <w:rsid w:val="007F7ADA"/>
    <w:rsid w:val="007F7D74"/>
    <w:rsid w:val="007F7D8B"/>
    <w:rsid w:val="007F7DF2"/>
    <w:rsid w:val="00800122"/>
    <w:rsid w:val="0080023E"/>
    <w:rsid w:val="008002D9"/>
    <w:rsid w:val="008005AE"/>
    <w:rsid w:val="008008EE"/>
    <w:rsid w:val="00800A0A"/>
    <w:rsid w:val="00800C9B"/>
    <w:rsid w:val="00800DFD"/>
    <w:rsid w:val="00800E28"/>
    <w:rsid w:val="008010A3"/>
    <w:rsid w:val="008010C5"/>
    <w:rsid w:val="00801147"/>
    <w:rsid w:val="00801155"/>
    <w:rsid w:val="00801213"/>
    <w:rsid w:val="00801236"/>
    <w:rsid w:val="008016D6"/>
    <w:rsid w:val="008018EE"/>
    <w:rsid w:val="00801979"/>
    <w:rsid w:val="00801AF3"/>
    <w:rsid w:val="00801E44"/>
    <w:rsid w:val="008021DF"/>
    <w:rsid w:val="008022B4"/>
    <w:rsid w:val="00802AF9"/>
    <w:rsid w:val="00802B96"/>
    <w:rsid w:val="00802D3B"/>
    <w:rsid w:val="0080339C"/>
    <w:rsid w:val="00803550"/>
    <w:rsid w:val="008037E5"/>
    <w:rsid w:val="00803857"/>
    <w:rsid w:val="008039AB"/>
    <w:rsid w:val="00803D8D"/>
    <w:rsid w:val="00803EF2"/>
    <w:rsid w:val="00803F02"/>
    <w:rsid w:val="00803F0B"/>
    <w:rsid w:val="00804029"/>
    <w:rsid w:val="0080407B"/>
    <w:rsid w:val="008042FE"/>
    <w:rsid w:val="00804324"/>
    <w:rsid w:val="0080451B"/>
    <w:rsid w:val="00804673"/>
    <w:rsid w:val="00804699"/>
    <w:rsid w:val="00804760"/>
    <w:rsid w:val="00804B08"/>
    <w:rsid w:val="00804D70"/>
    <w:rsid w:val="008051CA"/>
    <w:rsid w:val="00805392"/>
    <w:rsid w:val="008054FF"/>
    <w:rsid w:val="00805AAD"/>
    <w:rsid w:val="00805BB4"/>
    <w:rsid w:val="00806067"/>
    <w:rsid w:val="00806311"/>
    <w:rsid w:val="0080637F"/>
    <w:rsid w:val="00806791"/>
    <w:rsid w:val="00806BF2"/>
    <w:rsid w:val="00806D59"/>
    <w:rsid w:val="00806E54"/>
    <w:rsid w:val="00806FE9"/>
    <w:rsid w:val="00806FF3"/>
    <w:rsid w:val="00807028"/>
    <w:rsid w:val="00807283"/>
    <w:rsid w:val="00807474"/>
    <w:rsid w:val="0080749E"/>
    <w:rsid w:val="00807571"/>
    <w:rsid w:val="00807849"/>
    <w:rsid w:val="00807977"/>
    <w:rsid w:val="008100CA"/>
    <w:rsid w:val="00810121"/>
    <w:rsid w:val="008103C2"/>
    <w:rsid w:val="008103D4"/>
    <w:rsid w:val="008108B0"/>
    <w:rsid w:val="00810BD4"/>
    <w:rsid w:val="00810C8E"/>
    <w:rsid w:val="00810D45"/>
    <w:rsid w:val="00810EA0"/>
    <w:rsid w:val="00810EF2"/>
    <w:rsid w:val="00811B09"/>
    <w:rsid w:val="00811B7A"/>
    <w:rsid w:val="00811DFE"/>
    <w:rsid w:val="00811E35"/>
    <w:rsid w:val="008126CA"/>
    <w:rsid w:val="008127A6"/>
    <w:rsid w:val="00812B8B"/>
    <w:rsid w:val="00812BAE"/>
    <w:rsid w:val="00812BE7"/>
    <w:rsid w:val="00812CCA"/>
    <w:rsid w:val="00812F9D"/>
    <w:rsid w:val="0081305A"/>
    <w:rsid w:val="00813326"/>
    <w:rsid w:val="00813334"/>
    <w:rsid w:val="0081372C"/>
    <w:rsid w:val="0081376D"/>
    <w:rsid w:val="0081389C"/>
    <w:rsid w:val="00813A2D"/>
    <w:rsid w:val="00813B00"/>
    <w:rsid w:val="00813C0F"/>
    <w:rsid w:val="00813C2D"/>
    <w:rsid w:val="00814021"/>
    <w:rsid w:val="00814962"/>
    <w:rsid w:val="00814A53"/>
    <w:rsid w:val="00814B99"/>
    <w:rsid w:val="008152B6"/>
    <w:rsid w:val="008153DC"/>
    <w:rsid w:val="008154FC"/>
    <w:rsid w:val="0081559A"/>
    <w:rsid w:val="00815704"/>
    <w:rsid w:val="008158AA"/>
    <w:rsid w:val="00815904"/>
    <w:rsid w:val="0081597B"/>
    <w:rsid w:val="00815ADE"/>
    <w:rsid w:val="00815D6C"/>
    <w:rsid w:val="00815E55"/>
    <w:rsid w:val="00815F0E"/>
    <w:rsid w:val="00815F1F"/>
    <w:rsid w:val="0081600F"/>
    <w:rsid w:val="00816258"/>
    <w:rsid w:val="0081638A"/>
    <w:rsid w:val="008163A7"/>
    <w:rsid w:val="0081660D"/>
    <w:rsid w:val="00816644"/>
    <w:rsid w:val="0081669C"/>
    <w:rsid w:val="00816729"/>
    <w:rsid w:val="008167A7"/>
    <w:rsid w:val="00816A49"/>
    <w:rsid w:val="00816E67"/>
    <w:rsid w:val="00817091"/>
    <w:rsid w:val="00817333"/>
    <w:rsid w:val="00817A4A"/>
    <w:rsid w:val="00817C6D"/>
    <w:rsid w:val="00817C90"/>
    <w:rsid w:val="00817DF5"/>
    <w:rsid w:val="0082045A"/>
    <w:rsid w:val="00820C84"/>
    <w:rsid w:val="00820DAC"/>
    <w:rsid w:val="008210A9"/>
    <w:rsid w:val="00821240"/>
    <w:rsid w:val="00821453"/>
    <w:rsid w:val="008214F3"/>
    <w:rsid w:val="00821557"/>
    <w:rsid w:val="008216C5"/>
    <w:rsid w:val="008217F1"/>
    <w:rsid w:val="00821AB8"/>
    <w:rsid w:val="00821AFE"/>
    <w:rsid w:val="00821B47"/>
    <w:rsid w:val="00822080"/>
    <w:rsid w:val="00822204"/>
    <w:rsid w:val="0082224C"/>
    <w:rsid w:val="00822437"/>
    <w:rsid w:val="00822499"/>
    <w:rsid w:val="0082268C"/>
    <w:rsid w:val="008227D5"/>
    <w:rsid w:val="00822805"/>
    <w:rsid w:val="00822C9B"/>
    <w:rsid w:val="00822CB9"/>
    <w:rsid w:val="00822F2A"/>
    <w:rsid w:val="00823121"/>
    <w:rsid w:val="008231D7"/>
    <w:rsid w:val="00823280"/>
    <w:rsid w:val="00823436"/>
    <w:rsid w:val="0082367A"/>
    <w:rsid w:val="008236AC"/>
    <w:rsid w:val="00823F03"/>
    <w:rsid w:val="008242A9"/>
    <w:rsid w:val="008244DA"/>
    <w:rsid w:val="00824632"/>
    <w:rsid w:val="0082467B"/>
    <w:rsid w:val="00824802"/>
    <w:rsid w:val="00824A4A"/>
    <w:rsid w:val="00824D49"/>
    <w:rsid w:val="00824D8D"/>
    <w:rsid w:val="008250C5"/>
    <w:rsid w:val="00825637"/>
    <w:rsid w:val="00825645"/>
    <w:rsid w:val="00825A52"/>
    <w:rsid w:val="00825B30"/>
    <w:rsid w:val="00825ED2"/>
    <w:rsid w:val="00825F97"/>
    <w:rsid w:val="00826013"/>
    <w:rsid w:val="00826351"/>
    <w:rsid w:val="008264C1"/>
    <w:rsid w:val="00826533"/>
    <w:rsid w:val="008267C0"/>
    <w:rsid w:val="00826A01"/>
    <w:rsid w:val="00826FEE"/>
    <w:rsid w:val="00827101"/>
    <w:rsid w:val="008273D4"/>
    <w:rsid w:val="00827955"/>
    <w:rsid w:val="0082797D"/>
    <w:rsid w:val="00827AEF"/>
    <w:rsid w:val="00827BA8"/>
    <w:rsid w:val="00827DA9"/>
    <w:rsid w:val="0083010C"/>
    <w:rsid w:val="00830221"/>
    <w:rsid w:val="008304A3"/>
    <w:rsid w:val="00830752"/>
    <w:rsid w:val="008307D7"/>
    <w:rsid w:val="00830AF1"/>
    <w:rsid w:val="00830F8F"/>
    <w:rsid w:val="00830FB8"/>
    <w:rsid w:val="00830FC1"/>
    <w:rsid w:val="00831214"/>
    <w:rsid w:val="008312AD"/>
    <w:rsid w:val="008312CC"/>
    <w:rsid w:val="00831337"/>
    <w:rsid w:val="00831416"/>
    <w:rsid w:val="00831688"/>
    <w:rsid w:val="00831824"/>
    <w:rsid w:val="008319BB"/>
    <w:rsid w:val="00831AEC"/>
    <w:rsid w:val="00831AF3"/>
    <w:rsid w:val="00831CAF"/>
    <w:rsid w:val="00832497"/>
    <w:rsid w:val="00832A06"/>
    <w:rsid w:val="00832A19"/>
    <w:rsid w:val="00832B7C"/>
    <w:rsid w:val="00832D64"/>
    <w:rsid w:val="00833154"/>
    <w:rsid w:val="00833305"/>
    <w:rsid w:val="00833707"/>
    <w:rsid w:val="0083372B"/>
    <w:rsid w:val="0083395D"/>
    <w:rsid w:val="00833BB4"/>
    <w:rsid w:val="00833F52"/>
    <w:rsid w:val="00833F5B"/>
    <w:rsid w:val="0083427A"/>
    <w:rsid w:val="008347B2"/>
    <w:rsid w:val="00834892"/>
    <w:rsid w:val="00834A8B"/>
    <w:rsid w:val="00834CE7"/>
    <w:rsid w:val="00834D13"/>
    <w:rsid w:val="00835831"/>
    <w:rsid w:val="0083583C"/>
    <w:rsid w:val="00835B10"/>
    <w:rsid w:val="00835EF9"/>
    <w:rsid w:val="00836239"/>
    <w:rsid w:val="00836504"/>
    <w:rsid w:val="0083673F"/>
    <w:rsid w:val="008369ED"/>
    <w:rsid w:val="00836B4A"/>
    <w:rsid w:val="008373E7"/>
    <w:rsid w:val="00837453"/>
    <w:rsid w:val="008402CD"/>
    <w:rsid w:val="00840512"/>
    <w:rsid w:val="008408A6"/>
    <w:rsid w:val="00840B79"/>
    <w:rsid w:val="00840C28"/>
    <w:rsid w:val="00840CE6"/>
    <w:rsid w:val="00840F86"/>
    <w:rsid w:val="008410C7"/>
    <w:rsid w:val="008410E6"/>
    <w:rsid w:val="0084148F"/>
    <w:rsid w:val="008416C5"/>
    <w:rsid w:val="008416FE"/>
    <w:rsid w:val="00841894"/>
    <w:rsid w:val="00841BAE"/>
    <w:rsid w:val="00841EC2"/>
    <w:rsid w:val="00841F4F"/>
    <w:rsid w:val="0084209C"/>
    <w:rsid w:val="008421D6"/>
    <w:rsid w:val="0084236F"/>
    <w:rsid w:val="0084272E"/>
    <w:rsid w:val="00842B9B"/>
    <w:rsid w:val="00842DEE"/>
    <w:rsid w:val="00843164"/>
    <w:rsid w:val="0084328A"/>
    <w:rsid w:val="008432E0"/>
    <w:rsid w:val="00843361"/>
    <w:rsid w:val="0084341A"/>
    <w:rsid w:val="00843682"/>
    <w:rsid w:val="00843715"/>
    <w:rsid w:val="0084385A"/>
    <w:rsid w:val="00843884"/>
    <w:rsid w:val="008439D0"/>
    <w:rsid w:val="00843BA7"/>
    <w:rsid w:val="00843BEF"/>
    <w:rsid w:val="00843DCF"/>
    <w:rsid w:val="00844068"/>
    <w:rsid w:val="00844132"/>
    <w:rsid w:val="00844276"/>
    <w:rsid w:val="00844286"/>
    <w:rsid w:val="00844372"/>
    <w:rsid w:val="008444DC"/>
    <w:rsid w:val="00844513"/>
    <w:rsid w:val="00844679"/>
    <w:rsid w:val="00844905"/>
    <w:rsid w:val="00844B5A"/>
    <w:rsid w:val="00844EA4"/>
    <w:rsid w:val="00844ECB"/>
    <w:rsid w:val="00844F5E"/>
    <w:rsid w:val="00845208"/>
    <w:rsid w:val="00845250"/>
    <w:rsid w:val="0084525F"/>
    <w:rsid w:val="0084563A"/>
    <w:rsid w:val="00845661"/>
    <w:rsid w:val="00845785"/>
    <w:rsid w:val="008457AB"/>
    <w:rsid w:val="00845CD3"/>
    <w:rsid w:val="00846127"/>
    <w:rsid w:val="008464FE"/>
    <w:rsid w:val="00846609"/>
    <w:rsid w:val="00846C5C"/>
    <w:rsid w:val="00846DF6"/>
    <w:rsid w:val="00847337"/>
    <w:rsid w:val="008475FF"/>
    <w:rsid w:val="00847645"/>
    <w:rsid w:val="0084778C"/>
    <w:rsid w:val="00847BBD"/>
    <w:rsid w:val="008501F2"/>
    <w:rsid w:val="008505FC"/>
    <w:rsid w:val="008507C8"/>
    <w:rsid w:val="00850B18"/>
    <w:rsid w:val="00850DD1"/>
    <w:rsid w:val="00851669"/>
    <w:rsid w:val="008518BE"/>
    <w:rsid w:val="0085191F"/>
    <w:rsid w:val="00851998"/>
    <w:rsid w:val="00851B8A"/>
    <w:rsid w:val="00851E95"/>
    <w:rsid w:val="00851F13"/>
    <w:rsid w:val="00851F51"/>
    <w:rsid w:val="008521FA"/>
    <w:rsid w:val="00852366"/>
    <w:rsid w:val="0085249B"/>
    <w:rsid w:val="00852A79"/>
    <w:rsid w:val="00852F54"/>
    <w:rsid w:val="00853177"/>
    <w:rsid w:val="008532A4"/>
    <w:rsid w:val="008533D6"/>
    <w:rsid w:val="00853432"/>
    <w:rsid w:val="008535ED"/>
    <w:rsid w:val="00853954"/>
    <w:rsid w:val="00853A95"/>
    <w:rsid w:val="00853B80"/>
    <w:rsid w:val="00853CDF"/>
    <w:rsid w:val="008547AB"/>
    <w:rsid w:val="00854869"/>
    <w:rsid w:val="00854A64"/>
    <w:rsid w:val="00854C4C"/>
    <w:rsid w:val="00855626"/>
    <w:rsid w:val="00855972"/>
    <w:rsid w:val="0085598C"/>
    <w:rsid w:val="00855D35"/>
    <w:rsid w:val="00855F66"/>
    <w:rsid w:val="00856223"/>
    <w:rsid w:val="00856415"/>
    <w:rsid w:val="0085660F"/>
    <w:rsid w:val="0085694C"/>
    <w:rsid w:val="00856CE7"/>
    <w:rsid w:val="00856DB0"/>
    <w:rsid w:val="00856FA4"/>
    <w:rsid w:val="00857155"/>
    <w:rsid w:val="008572FC"/>
    <w:rsid w:val="0085751A"/>
    <w:rsid w:val="0085774C"/>
    <w:rsid w:val="008578D8"/>
    <w:rsid w:val="00860544"/>
    <w:rsid w:val="008606F8"/>
    <w:rsid w:val="00860F1B"/>
    <w:rsid w:val="00861259"/>
    <w:rsid w:val="008615D7"/>
    <w:rsid w:val="0086163B"/>
    <w:rsid w:val="00861655"/>
    <w:rsid w:val="00861980"/>
    <w:rsid w:val="008619E8"/>
    <w:rsid w:val="00862333"/>
    <w:rsid w:val="0086278C"/>
    <w:rsid w:val="00862811"/>
    <w:rsid w:val="008628CC"/>
    <w:rsid w:val="00862DDC"/>
    <w:rsid w:val="008639B0"/>
    <w:rsid w:val="00863A66"/>
    <w:rsid w:val="00863B1E"/>
    <w:rsid w:val="00863D7D"/>
    <w:rsid w:val="0086403F"/>
    <w:rsid w:val="00864061"/>
    <w:rsid w:val="008643A2"/>
    <w:rsid w:val="0086472E"/>
    <w:rsid w:val="00864851"/>
    <w:rsid w:val="0086493F"/>
    <w:rsid w:val="00864B33"/>
    <w:rsid w:val="00864FDD"/>
    <w:rsid w:val="00865151"/>
    <w:rsid w:val="00865188"/>
    <w:rsid w:val="0086521B"/>
    <w:rsid w:val="00865315"/>
    <w:rsid w:val="0086537E"/>
    <w:rsid w:val="008658FA"/>
    <w:rsid w:val="00865B0A"/>
    <w:rsid w:val="00865FCA"/>
    <w:rsid w:val="008662FC"/>
    <w:rsid w:val="008664B4"/>
    <w:rsid w:val="00866517"/>
    <w:rsid w:val="008665DA"/>
    <w:rsid w:val="008667BD"/>
    <w:rsid w:val="008667EA"/>
    <w:rsid w:val="00866818"/>
    <w:rsid w:val="00866B0E"/>
    <w:rsid w:val="00866E22"/>
    <w:rsid w:val="0086705B"/>
    <w:rsid w:val="00867144"/>
    <w:rsid w:val="008672DE"/>
    <w:rsid w:val="0086770C"/>
    <w:rsid w:val="008678DB"/>
    <w:rsid w:val="00867C27"/>
    <w:rsid w:val="00867C34"/>
    <w:rsid w:val="00867DB9"/>
    <w:rsid w:val="00867F5B"/>
    <w:rsid w:val="00867F66"/>
    <w:rsid w:val="00870002"/>
    <w:rsid w:val="008700D5"/>
    <w:rsid w:val="00870178"/>
    <w:rsid w:val="00870247"/>
    <w:rsid w:val="0087026A"/>
    <w:rsid w:val="0087027D"/>
    <w:rsid w:val="00870404"/>
    <w:rsid w:val="00870795"/>
    <w:rsid w:val="00870880"/>
    <w:rsid w:val="00870A2E"/>
    <w:rsid w:val="00870AF0"/>
    <w:rsid w:val="00870B67"/>
    <w:rsid w:val="00870DFB"/>
    <w:rsid w:val="00870EB7"/>
    <w:rsid w:val="00871017"/>
    <w:rsid w:val="0087107E"/>
    <w:rsid w:val="00871637"/>
    <w:rsid w:val="0087184C"/>
    <w:rsid w:val="008719C4"/>
    <w:rsid w:val="00871A20"/>
    <w:rsid w:val="00871D1F"/>
    <w:rsid w:val="00871EB4"/>
    <w:rsid w:val="008726DC"/>
    <w:rsid w:val="00872A6F"/>
    <w:rsid w:val="00872D7C"/>
    <w:rsid w:val="00872F4C"/>
    <w:rsid w:val="00872F7F"/>
    <w:rsid w:val="00873066"/>
    <w:rsid w:val="008732C9"/>
    <w:rsid w:val="0087339A"/>
    <w:rsid w:val="0087364C"/>
    <w:rsid w:val="0087384A"/>
    <w:rsid w:val="00874144"/>
    <w:rsid w:val="0087457B"/>
    <w:rsid w:val="00874636"/>
    <w:rsid w:val="0087468D"/>
    <w:rsid w:val="008748DA"/>
    <w:rsid w:val="00874902"/>
    <w:rsid w:val="008749D0"/>
    <w:rsid w:val="00874A92"/>
    <w:rsid w:val="00874BEB"/>
    <w:rsid w:val="00874C02"/>
    <w:rsid w:val="0087500D"/>
    <w:rsid w:val="0087502B"/>
    <w:rsid w:val="0087522A"/>
    <w:rsid w:val="00875235"/>
    <w:rsid w:val="0087547F"/>
    <w:rsid w:val="008754BC"/>
    <w:rsid w:val="00875A18"/>
    <w:rsid w:val="00875D67"/>
    <w:rsid w:val="008761B3"/>
    <w:rsid w:val="0087642B"/>
    <w:rsid w:val="00876510"/>
    <w:rsid w:val="0087668F"/>
    <w:rsid w:val="008766B3"/>
    <w:rsid w:val="008769BC"/>
    <w:rsid w:val="00876A69"/>
    <w:rsid w:val="00876A78"/>
    <w:rsid w:val="00876BDA"/>
    <w:rsid w:val="00876E23"/>
    <w:rsid w:val="00876E7D"/>
    <w:rsid w:val="00876EDB"/>
    <w:rsid w:val="00876F32"/>
    <w:rsid w:val="0087704C"/>
    <w:rsid w:val="0087721D"/>
    <w:rsid w:val="008772AF"/>
    <w:rsid w:val="008774CE"/>
    <w:rsid w:val="008775B2"/>
    <w:rsid w:val="00877714"/>
    <w:rsid w:val="00877FCE"/>
    <w:rsid w:val="00880063"/>
    <w:rsid w:val="00880143"/>
    <w:rsid w:val="0088042D"/>
    <w:rsid w:val="00880679"/>
    <w:rsid w:val="008806F7"/>
    <w:rsid w:val="008807C7"/>
    <w:rsid w:val="00880844"/>
    <w:rsid w:val="00880997"/>
    <w:rsid w:val="00880AE9"/>
    <w:rsid w:val="00880D40"/>
    <w:rsid w:val="00880DAA"/>
    <w:rsid w:val="0088126B"/>
    <w:rsid w:val="0088142B"/>
    <w:rsid w:val="0088196B"/>
    <w:rsid w:val="00881972"/>
    <w:rsid w:val="00881B0C"/>
    <w:rsid w:val="00881B5F"/>
    <w:rsid w:val="00881DFA"/>
    <w:rsid w:val="00881FA1"/>
    <w:rsid w:val="00882316"/>
    <w:rsid w:val="008824C7"/>
    <w:rsid w:val="008826E5"/>
    <w:rsid w:val="00882AE7"/>
    <w:rsid w:val="00882B50"/>
    <w:rsid w:val="00883033"/>
    <w:rsid w:val="00883429"/>
    <w:rsid w:val="00883889"/>
    <w:rsid w:val="00883A4B"/>
    <w:rsid w:val="00883AD7"/>
    <w:rsid w:val="00883BA4"/>
    <w:rsid w:val="00883C09"/>
    <w:rsid w:val="008840ED"/>
    <w:rsid w:val="00884142"/>
    <w:rsid w:val="008841E6"/>
    <w:rsid w:val="008841FB"/>
    <w:rsid w:val="008842A7"/>
    <w:rsid w:val="0088440F"/>
    <w:rsid w:val="0088459A"/>
    <w:rsid w:val="008845CA"/>
    <w:rsid w:val="0088468E"/>
    <w:rsid w:val="008846C1"/>
    <w:rsid w:val="00884772"/>
    <w:rsid w:val="00884880"/>
    <w:rsid w:val="00884975"/>
    <w:rsid w:val="00884A8D"/>
    <w:rsid w:val="00884B64"/>
    <w:rsid w:val="00884D23"/>
    <w:rsid w:val="00884E44"/>
    <w:rsid w:val="008855B1"/>
    <w:rsid w:val="008857B6"/>
    <w:rsid w:val="00885D33"/>
    <w:rsid w:val="00885E76"/>
    <w:rsid w:val="00885ECD"/>
    <w:rsid w:val="00885F75"/>
    <w:rsid w:val="0088619B"/>
    <w:rsid w:val="008865F5"/>
    <w:rsid w:val="00886B57"/>
    <w:rsid w:val="00886BAB"/>
    <w:rsid w:val="00886F63"/>
    <w:rsid w:val="008870A6"/>
    <w:rsid w:val="00887225"/>
    <w:rsid w:val="00890451"/>
    <w:rsid w:val="00890530"/>
    <w:rsid w:val="00890619"/>
    <w:rsid w:val="0089087B"/>
    <w:rsid w:val="00890F69"/>
    <w:rsid w:val="0089187B"/>
    <w:rsid w:val="00891A9E"/>
    <w:rsid w:val="00891AD0"/>
    <w:rsid w:val="00891F22"/>
    <w:rsid w:val="008922D2"/>
    <w:rsid w:val="0089260E"/>
    <w:rsid w:val="00892699"/>
    <w:rsid w:val="00892D55"/>
    <w:rsid w:val="00892FDB"/>
    <w:rsid w:val="00893076"/>
    <w:rsid w:val="00893254"/>
    <w:rsid w:val="008933CB"/>
    <w:rsid w:val="008933E8"/>
    <w:rsid w:val="00893480"/>
    <w:rsid w:val="008934C2"/>
    <w:rsid w:val="00893736"/>
    <w:rsid w:val="00893989"/>
    <w:rsid w:val="00893A98"/>
    <w:rsid w:val="00893CA5"/>
    <w:rsid w:val="00893D47"/>
    <w:rsid w:val="00894214"/>
    <w:rsid w:val="008944ED"/>
    <w:rsid w:val="0089498B"/>
    <w:rsid w:val="008949A0"/>
    <w:rsid w:val="00894BC1"/>
    <w:rsid w:val="00894F4B"/>
    <w:rsid w:val="00894FA8"/>
    <w:rsid w:val="0089506F"/>
    <w:rsid w:val="0089508A"/>
    <w:rsid w:val="0089547B"/>
    <w:rsid w:val="008954C6"/>
    <w:rsid w:val="008956A9"/>
    <w:rsid w:val="00895736"/>
    <w:rsid w:val="00895A20"/>
    <w:rsid w:val="00895EDD"/>
    <w:rsid w:val="00895EF2"/>
    <w:rsid w:val="00896155"/>
    <w:rsid w:val="008965AA"/>
    <w:rsid w:val="00896639"/>
    <w:rsid w:val="008967FC"/>
    <w:rsid w:val="00896A49"/>
    <w:rsid w:val="00896E55"/>
    <w:rsid w:val="00896E97"/>
    <w:rsid w:val="00896F53"/>
    <w:rsid w:val="00896FFA"/>
    <w:rsid w:val="008970B8"/>
    <w:rsid w:val="0089720C"/>
    <w:rsid w:val="00897476"/>
    <w:rsid w:val="008975D1"/>
    <w:rsid w:val="0089789F"/>
    <w:rsid w:val="00897991"/>
    <w:rsid w:val="00897A52"/>
    <w:rsid w:val="00897D65"/>
    <w:rsid w:val="00897E21"/>
    <w:rsid w:val="008A04DC"/>
    <w:rsid w:val="008A0A80"/>
    <w:rsid w:val="008A0CFC"/>
    <w:rsid w:val="008A0EF1"/>
    <w:rsid w:val="008A0F0F"/>
    <w:rsid w:val="008A0FAD"/>
    <w:rsid w:val="008A11A2"/>
    <w:rsid w:val="008A11CE"/>
    <w:rsid w:val="008A155E"/>
    <w:rsid w:val="008A1A05"/>
    <w:rsid w:val="008A1A42"/>
    <w:rsid w:val="008A1B41"/>
    <w:rsid w:val="008A1B67"/>
    <w:rsid w:val="008A1BFB"/>
    <w:rsid w:val="008A1D28"/>
    <w:rsid w:val="008A1FC6"/>
    <w:rsid w:val="008A2374"/>
    <w:rsid w:val="008A25DC"/>
    <w:rsid w:val="008A2630"/>
    <w:rsid w:val="008A2D35"/>
    <w:rsid w:val="008A2F3A"/>
    <w:rsid w:val="008A331F"/>
    <w:rsid w:val="008A3411"/>
    <w:rsid w:val="008A38AE"/>
    <w:rsid w:val="008A396E"/>
    <w:rsid w:val="008A3C80"/>
    <w:rsid w:val="008A46E4"/>
    <w:rsid w:val="008A4928"/>
    <w:rsid w:val="008A4B31"/>
    <w:rsid w:val="008A4BA7"/>
    <w:rsid w:val="008A5180"/>
    <w:rsid w:val="008A55AF"/>
    <w:rsid w:val="008A5989"/>
    <w:rsid w:val="008A5999"/>
    <w:rsid w:val="008A5E45"/>
    <w:rsid w:val="008A5F56"/>
    <w:rsid w:val="008A6021"/>
    <w:rsid w:val="008A60F4"/>
    <w:rsid w:val="008A6191"/>
    <w:rsid w:val="008A61EC"/>
    <w:rsid w:val="008A62B7"/>
    <w:rsid w:val="008A6717"/>
    <w:rsid w:val="008A684D"/>
    <w:rsid w:val="008A6B53"/>
    <w:rsid w:val="008A6CED"/>
    <w:rsid w:val="008A70C8"/>
    <w:rsid w:val="008A7297"/>
    <w:rsid w:val="008A7315"/>
    <w:rsid w:val="008A7A03"/>
    <w:rsid w:val="008A7B35"/>
    <w:rsid w:val="008A7C7B"/>
    <w:rsid w:val="008A7E0D"/>
    <w:rsid w:val="008A7FF1"/>
    <w:rsid w:val="008B0574"/>
    <w:rsid w:val="008B06F3"/>
    <w:rsid w:val="008B0F55"/>
    <w:rsid w:val="008B0F7B"/>
    <w:rsid w:val="008B1865"/>
    <w:rsid w:val="008B194E"/>
    <w:rsid w:val="008B1AD6"/>
    <w:rsid w:val="008B1B34"/>
    <w:rsid w:val="008B1C6B"/>
    <w:rsid w:val="008B223F"/>
    <w:rsid w:val="008B248B"/>
    <w:rsid w:val="008B26D9"/>
    <w:rsid w:val="008B27AD"/>
    <w:rsid w:val="008B2BC4"/>
    <w:rsid w:val="008B2C59"/>
    <w:rsid w:val="008B2D44"/>
    <w:rsid w:val="008B2D89"/>
    <w:rsid w:val="008B2EDF"/>
    <w:rsid w:val="008B3151"/>
    <w:rsid w:val="008B3158"/>
    <w:rsid w:val="008B32B3"/>
    <w:rsid w:val="008B34AB"/>
    <w:rsid w:val="008B3A1E"/>
    <w:rsid w:val="008B3DAC"/>
    <w:rsid w:val="008B3F02"/>
    <w:rsid w:val="008B402E"/>
    <w:rsid w:val="008B46AD"/>
    <w:rsid w:val="008B493C"/>
    <w:rsid w:val="008B4EAC"/>
    <w:rsid w:val="008B529C"/>
    <w:rsid w:val="008B5398"/>
    <w:rsid w:val="008B550E"/>
    <w:rsid w:val="008B57AA"/>
    <w:rsid w:val="008B5919"/>
    <w:rsid w:val="008B5C3C"/>
    <w:rsid w:val="008B5D65"/>
    <w:rsid w:val="008B5E41"/>
    <w:rsid w:val="008B602A"/>
    <w:rsid w:val="008B65A0"/>
    <w:rsid w:val="008B6E2B"/>
    <w:rsid w:val="008B72DC"/>
    <w:rsid w:val="008B7453"/>
    <w:rsid w:val="008B75A2"/>
    <w:rsid w:val="008B7695"/>
    <w:rsid w:val="008B7955"/>
    <w:rsid w:val="008B7F59"/>
    <w:rsid w:val="008B7F89"/>
    <w:rsid w:val="008B7FA2"/>
    <w:rsid w:val="008C00A0"/>
    <w:rsid w:val="008C0115"/>
    <w:rsid w:val="008C014F"/>
    <w:rsid w:val="008C040A"/>
    <w:rsid w:val="008C042D"/>
    <w:rsid w:val="008C0553"/>
    <w:rsid w:val="008C0731"/>
    <w:rsid w:val="008C088F"/>
    <w:rsid w:val="008C0B75"/>
    <w:rsid w:val="008C1121"/>
    <w:rsid w:val="008C11B5"/>
    <w:rsid w:val="008C191D"/>
    <w:rsid w:val="008C1DAA"/>
    <w:rsid w:val="008C1DE6"/>
    <w:rsid w:val="008C2062"/>
    <w:rsid w:val="008C249B"/>
    <w:rsid w:val="008C25D2"/>
    <w:rsid w:val="008C27D4"/>
    <w:rsid w:val="008C29DC"/>
    <w:rsid w:val="008C2D22"/>
    <w:rsid w:val="008C2F7D"/>
    <w:rsid w:val="008C2F9D"/>
    <w:rsid w:val="008C2FC6"/>
    <w:rsid w:val="008C2FD0"/>
    <w:rsid w:val="008C38D7"/>
    <w:rsid w:val="008C3D30"/>
    <w:rsid w:val="008C3D79"/>
    <w:rsid w:val="008C3DF8"/>
    <w:rsid w:val="008C3E00"/>
    <w:rsid w:val="008C3EAB"/>
    <w:rsid w:val="008C41E3"/>
    <w:rsid w:val="008C425F"/>
    <w:rsid w:val="008C4274"/>
    <w:rsid w:val="008C42F6"/>
    <w:rsid w:val="008C4950"/>
    <w:rsid w:val="008C4A64"/>
    <w:rsid w:val="008C56CC"/>
    <w:rsid w:val="008C579A"/>
    <w:rsid w:val="008C5A7D"/>
    <w:rsid w:val="008C5B1E"/>
    <w:rsid w:val="008C5B56"/>
    <w:rsid w:val="008C5C4C"/>
    <w:rsid w:val="008C5DC3"/>
    <w:rsid w:val="008C62D5"/>
    <w:rsid w:val="008C692D"/>
    <w:rsid w:val="008C6944"/>
    <w:rsid w:val="008C6987"/>
    <w:rsid w:val="008C6BD9"/>
    <w:rsid w:val="008C6C2B"/>
    <w:rsid w:val="008C6E10"/>
    <w:rsid w:val="008C6EA8"/>
    <w:rsid w:val="008C70AD"/>
    <w:rsid w:val="008C73E2"/>
    <w:rsid w:val="008C7459"/>
    <w:rsid w:val="008C7631"/>
    <w:rsid w:val="008C79D2"/>
    <w:rsid w:val="008C7A00"/>
    <w:rsid w:val="008C7F18"/>
    <w:rsid w:val="008C7F27"/>
    <w:rsid w:val="008D02A0"/>
    <w:rsid w:val="008D03DF"/>
    <w:rsid w:val="008D07E1"/>
    <w:rsid w:val="008D08CE"/>
    <w:rsid w:val="008D0C07"/>
    <w:rsid w:val="008D0C09"/>
    <w:rsid w:val="008D0DEF"/>
    <w:rsid w:val="008D1348"/>
    <w:rsid w:val="008D1455"/>
    <w:rsid w:val="008D1517"/>
    <w:rsid w:val="008D168E"/>
    <w:rsid w:val="008D17C5"/>
    <w:rsid w:val="008D18EE"/>
    <w:rsid w:val="008D1938"/>
    <w:rsid w:val="008D1ACE"/>
    <w:rsid w:val="008D1C0F"/>
    <w:rsid w:val="008D1D48"/>
    <w:rsid w:val="008D21A2"/>
    <w:rsid w:val="008D221F"/>
    <w:rsid w:val="008D22F2"/>
    <w:rsid w:val="008D295E"/>
    <w:rsid w:val="008D2EE4"/>
    <w:rsid w:val="008D2F6C"/>
    <w:rsid w:val="008D2FDC"/>
    <w:rsid w:val="008D300B"/>
    <w:rsid w:val="008D30F4"/>
    <w:rsid w:val="008D3117"/>
    <w:rsid w:val="008D316F"/>
    <w:rsid w:val="008D3369"/>
    <w:rsid w:val="008D33EF"/>
    <w:rsid w:val="008D34A8"/>
    <w:rsid w:val="008D34B5"/>
    <w:rsid w:val="008D3505"/>
    <w:rsid w:val="008D37C3"/>
    <w:rsid w:val="008D3904"/>
    <w:rsid w:val="008D3BC8"/>
    <w:rsid w:val="008D3C0D"/>
    <w:rsid w:val="008D3D0E"/>
    <w:rsid w:val="008D3DB8"/>
    <w:rsid w:val="008D4079"/>
    <w:rsid w:val="008D4097"/>
    <w:rsid w:val="008D45FE"/>
    <w:rsid w:val="008D477C"/>
    <w:rsid w:val="008D49F6"/>
    <w:rsid w:val="008D4C26"/>
    <w:rsid w:val="008D4E5E"/>
    <w:rsid w:val="008D4E90"/>
    <w:rsid w:val="008D4F83"/>
    <w:rsid w:val="008D5024"/>
    <w:rsid w:val="008D55D0"/>
    <w:rsid w:val="008D5709"/>
    <w:rsid w:val="008D57BA"/>
    <w:rsid w:val="008D586D"/>
    <w:rsid w:val="008D58E2"/>
    <w:rsid w:val="008D5926"/>
    <w:rsid w:val="008D5ADA"/>
    <w:rsid w:val="008D5E68"/>
    <w:rsid w:val="008D646C"/>
    <w:rsid w:val="008D6639"/>
    <w:rsid w:val="008D67A9"/>
    <w:rsid w:val="008D68C0"/>
    <w:rsid w:val="008D7017"/>
    <w:rsid w:val="008D7125"/>
    <w:rsid w:val="008D7494"/>
    <w:rsid w:val="008D74B5"/>
    <w:rsid w:val="008D7553"/>
    <w:rsid w:val="008D757E"/>
    <w:rsid w:val="008D76F6"/>
    <w:rsid w:val="008D7850"/>
    <w:rsid w:val="008D7A00"/>
    <w:rsid w:val="008D7C4B"/>
    <w:rsid w:val="008D7D7E"/>
    <w:rsid w:val="008D7E8D"/>
    <w:rsid w:val="008E017E"/>
    <w:rsid w:val="008E0581"/>
    <w:rsid w:val="008E0A9C"/>
    <w:rsid w:val="008E0CA1"/>
    <w:rsid w:val="008E0CFC"/>
    <w:rsid w:val="008E0F0A"/>
    <w:rsid w:val="008E1092"/>
    <w:rsid w:val="008E113D"/>
    <w:rsid w:val="008E1181"/>
    <w:rsid w:val="008E14B2"/>
    <w:rsid w:val="008E186D"/>
    <w:rsid w:val="008E18E1"/>
    <w:rsid w:val="008E1918"/>
    <w:rsid w:val="008E1B00"/>
    <w:rsid w:val="008E1D55"/>
    <w:rsid w:val="008E1EBC"/>
    <w:rsid w:val="008E1FAE"/>
    <w:rsid w:val="008E20B7"/>
    <w:rsid w:val="008E20C4"/>
    <w:rsid w:val="008E23C7"/>
    <w:rsid w:val="008E2494"/>
    <w:rsid w:val="008E251A"/>
    <w:rsid w:val="008E2850"/>
    <w:rsid w:val="008E2D1F"/>
    <w:rsid w:val="008E2E86"/>
    <w:rsid w:val="008E303E"/>
    <w:rsid w:val="008E328C"/>
    <w:rsid w:val="008E36AD"/>
    <w:rsid w:val="008E37FF"/>
    <w:rsid w:val="008E3BB3"/>
    <w:rsid w:val="008E4119"/>
    <w:rsid w:val="008E4170"/>
    <w:rsid w:val="008E42D4"/>
    <w:rsid w:val="008E451D"/>
    <w:rsid w:val="008E4716"/>
    <w:rsid w:val="008E47F0"/>
    <w:rsid w:val="008E4808"/>
    <w:rsid w:val="008E4C21"/>
    <w:rsid w:val="008E4DE6"/>
    <w:rsid w:val="008E4E66"/>
    <w:rsid w:val="008E50BA"/>
    <w:rsid w:val="008E55E1"/>
    <w:rsid w:val="008E5643"/>
    <w:rsid w:val="008E5852"/>
    <w:rsid w:val="008E5921"/>
    <w:rsid w:val="008E5C85"/>
    <w:rsid w:val="008E5EFF"/>
    <w:rsid w:val="008E5F8C"/>
    <w:rsid w:val="008E60ED"/>
    <w:rsid w:val="008E647A"/>
    <w:rsid w:val="008E688E"/>
    <w:rsid w:val="008E6A3D"/>
    <w:rsid w:val="008E6A7D"/>
    <w:rsid w:val="008E6CF2"/>
    <w:rsid w:val="008E767B"/>
    <w:rsid w:val="008E76C6"/>
    <w:rsid w:val="008E7779"/>
    <w:rsid w:val="008E7A70"/>
    <w:rsid w:val="008E7C49"/>
    <w:rsid w:val="008E7C5C"/>
    <w:rsid w:val="008E7D92"/>
    <w:rsid w:val="008F0242"/>
    <w:rsid w:val="008F0293"/>
    <w:rsid w:val="008F02D2"/>
    <w:rsid w:val="008F09A5"/>
    <w:rsid w:val="008F0B5E"/>
    <w:rsid w:val="008F0B84"/>
    <w:rsid w:val="008F0C25"/>
    <w:rsid w:val="008F10CB"/>
    <w:rsid w:val="008F11C5"/>
    <w:rsid w:val="008F142F"/>
    <w:rsid w:val="008F1849"/>
    <w:rsid w:val="008F18E7"/>
    <w:rsid w:val="008F190B"/>
    <w:rsid w:val="008F19AB"/>
    <w:rsid w:val="008F1A83"/>
    <w:rsid w:val="008F1B65"/>
    <w:rsid w:val="008F1F08"/>
    <w:rsid w:val="008F1FBA"/>
    <w:rsid w:val="008F21B9"/>
    <w:rsid w:val="008F21FD"/>
    <w:rsid w:val="008F2237"/>
    <w:rsid w:val="008F226B"/>
    <w:rsid w:val="008F240A"/>
    <w:rsid w:val="008F241D"/>
    <w:rsid w:val="008F28DC"/>
    <w:rsid w:val="008F2A22"/>
    <w:rsid w:val="008F2BCB"/>
    <w:rsid w:val="008F2CA9"/>
    <w:rsid w:val="008F2E1E"/>
    <w:rsid w:val="008F2E71"/>
    <w:rsid w:val="008F3089"/>
    <w:rsid w:val="008F32A9"/>
    <w:rsid w:val="008F32CC"/>
    <w:rsid w:val="008F3526"/>
    <w:rsid w:val="008F362B"/>
    <w:rsid w:val="008F3719"/>
    <w:rsid w:val="008F3D84"/>
    <w:rsid w:val="008F415A"/>
    <w:rsid w:val="008F41F7"/>
    <w:rsid w:val="008F4862"/>
    <w:rsid w:val="008F48E6"/>
    <w:rsid w:val="008F4F68"/>
    <w:rsid w:val="008F52FB"/>
    <w:rsid w:val="008F531D"/>
    <w:rsid w:val="008F559A"/>
    <w:rsid w:val="008F5798"/>
    <w:rsid w:val="008F590C"/>
    <w:rsid w:val="008F5B73"/>
    <w:rsid w:val="008F5D07"/>
    <w:rsid w:val="008F611E"/>
    <w:rsid w:val="008F61E8"/>
    <w:rsid w:val="008F637C"/>
    <w:rsid w:val="008F6855"/>
    <w:rsid w:val="008F72C8"/>
    <w:rsid w:val="008F72E8"/>
    <w:rsid w:val="008F789A"/>
    <w:rsid w:val="008F78C1"/>
    <w:rsid w:val="008F7A01"/>
    <w:rsid w:val="008F7F87"/>
    <w:rsid w:val="00900088"/>
    <w:rsid w:val="00900091"/>
    <w:rsid w:val="0090023F"/>
    <w:rsid w:val="00900248"/>
    <w:rsid w:val="009006D8"/>
    <w:rsid w:val="009008C8"/>
    <w:rsid w:val="00900B49"/>
    <w:rsid w:val="00900C28"/>
    <w:rsid w:val="00900D82"/>
    <w:rsid w:val="00900F17"/>
    <w:rsid w:val="00900F95"/>
    <w:rsid w:val="00901016"/>
    <w:rsid w:val="0090138D"/>
    <w:rsid w:val="00901655"/>
    <w:rsid w:val="00901751"/>
    <w:rsid w:val="00901A40"/>
    <w:rsid w:val="00901C50"/>
    <w:rsid w:val="00901CBF"/>
    <w:rsid w:val="00901ECF"/>
    <w:rsid w:val="00902144"/>
    <w:rsid w:val="0090218F"/>
    <w:rsid w:val="00902646"/>
    <w:rsid w:val="00902876"/>
    <w:rsid w:val="0090294C"/>
    <w:rsid w:val="00902976"/>
    <w:rsid w:val="00902C8C"/>
    <w:rsid w:val="00902DB8"/>
    <w:rsid w:val="009032F5"/>
    <w:rsid w:val="0090353F"/>
    <w:rsid w:val="00903716"/>
    <w:rsid w:val="00903AD9"/>
    <w:rsid w:val="00903B9D"/>
    <w:rsid w:val="00903DE5"/>
    <w:rsid w:val="00903DE9"/>
    <w:rsid w:val="00904165"/>
    <w:rsid w:val="00904540"/>
    <w:rsid w:val="009045A2"/>
    <w:rsid w:val="009045F2"/>
    <w:rsid w:val="009048D2"/>
    <w:rsid w:val="009048F8"/>
    <w:rsid w:val="00904A6D"/>
    <w:rsid w:val="00904DFA"/>
    <w:rsid w:val="00904EB3"/>
    <w:rsid w:val="00905145"/>
    <w:rsid w:val="009051D3"/>
    <w:rsid w:val="009052DA"/>
    <w:rsid w:val="00905420"/>
    <w:rsid w:val="0090566D"/>
    <w:rsid w:val="0090589C"/>
    <w:rsid w:val="00905BBD"/>
    <w:rsid w:val="00905BD7"/>
    <w:rsid w:val="00905C10"/>
    <w:rsid w:val="00905D52"/>
    <w:rsid w:val="00905EEC"/>
    <w:rsid w:val="0090632C"/>
    <w:rsid w:val="00906351"/>
    <w:rsid w:val="009065E9"/>
    <w:rsid w:val="00906647"/>
    <w:rsid w:val="00906833"/>
    <w:rsid w:val="00906A31"/>
    <w:rsid w:val="00906D36"/>
    <w:rsid w:val="0090724B"/>
    <w:rsid w:val="009073E6"/>
    <w:rsid w:val="009073E9"/>
    <w:rsid w:val="00907446"/>
    <w:rsid w:val="00907524"/>
    <w:rsid w:val="009075E8"/>
    <w:rsid w:val="009076F0"/>
    <w:rsid w:val="0090775B"/>
    <w:rsid w:val="009078AF"/>
    <w:rsid w:val="009078BC"/>
    <w:rsid w:val="009079F6"/>
    <w:rsid w:val="00907BE2"/>
    <w:rsid w:val="00907E1C"/>
    <w:rsid w:val="00910127"/>
    <w:rsid w:val="009101B3"/>
    <w:rsid w:val="009101B8"/>
    <w:rsid w:val="0091042F"/>
    <w:rsid w:val="00910436"/>
    <w:rsid w:val="00910443"/>
    <w:rsid w:val="0091072F"/>
    <w:rsid w:val="00910A1A"/>
    <w:rsid w:val="00910D2A"/>
    <w:rsid w:val="009111BD"/>
    <w:rsid w:val="00911290"/>
    <w:rsid w:val="009115C0"/>
    <w:rsid w:val="00911666"/>
    <w:rsid w:val="0091194C"/>
    <w:rsid w:val="00911B1E"/>
    <w:rsid w:val="00911C64"/>
    <w:rsid w:val="00911D49"/>
    <w:rsid w:val="00911E2D"/>
    <w:rsid w:val="00911F04"/>
    <w:rsid w:val="009121B3"/>
    <w:rsid w:val="00912317"/>
    <w:rsid w:val="0091254F"/>
    <w:rsid w:val="009125F0"/>
    <w:rsid w:val="00912685"/>
    <w:rsid w:val="009128F4"/>
    <w:rsid w:val="00912C79"/>
    <w:rsid w:val="009131D6"/>
    <w:rsid w:val="00913290"/>
    <w:rsid w:val="009133CB"/>
    <w:rsid w:val="009133D0"/>
    <w:rsid w:val="00913686"/>
    <w:rsid w:val="00913AE5"/>
    <w:rsid w:val="00913F46"/>
    <w:rsid w:val="00914123"/>
    <w:rsid w:val="009141C4"/>
    <w:rsid w:val="0091422B"/>
    <w:rsid w:val="00914837"/>
    <w:rsid w:val="009149C4"/>
    <w:rsid w:val="00914C66"/>
    <w:rsid w:val="00914E7F"/>
    <w:rsid w:val="00914EA2"/>
    <w:rsid w:val="00915060"/>
    <w:rsid w:val="00915110"/>
    <w:rsid w:val="009152D4"/>
    <w:rsid w:val="00915324"/>
    <w:rsid w:val="009153D8"/>
    <w:rsid w:val="0091548F"/>
    <w:rsid w:val="009155B0"/>
    <w:rsid w:val="009159E6"/>
    <w:rsid w:val="00915A7B"/>
    <w:rsid w:val="0091607E"/>
    <w:rsid w:val="009163BC"/>
    <w:rsid w:val="009165E1"/>
    <w:rsid w:val="0091687F"/>
    <w:rsid w:val="00916A51"/>
    <w:rsid w:val="00916B85"/>
    <w:rsid w:val="00916D27"/>
    <w:rsid w:val="009171C1"/>
    <w:rsid w:val="00917232"/>
    <w:rsid w:val="0091730E"/>
    <w:rsid w:val="009174E6"/>
    <w:rsid w:val="00917565"/>
    <w:rsid w:val="009175DA"/>
    <w:rsid w:val="0091779E"/>
    <w:rsid w:val="0091780C"/>
    <w:rsid w:val="009178A9"/>
    <w:rsid w:val="00917AE8"/>
    <w:rsid w:val="00917B50"/>
    <w:rsid w:val="00917E4F"/>
    <w:rsid w:val="00917E84"/>
    <w:rsid w:val="00920270"/>
    <w:rsid w:val="009204CA"/>
    <w:rsid w:val="0092063C"/>
    <w:rsid w:val="0092066F"/>
    <w:rsid w:val="00920764"/>
    <w:rsid w:val="00920C3A"/>
    <w:rsid w:val="009210B0"/>
    <w:rsid w:val="009210E3"/>
    <w:rsid w:val="0092141E"/>
    <w:rsid w:val="00921431"/>
    <w:rsid w:val="0092159B"/>
    <w:rsid w:val="00921608"/>
    <w:rsid w:val="009218F6"/>
    <w:rsid w:val="00921968"/>
    <w:rsid w:val="00921B29"/>
    <w:rsid w:val="00921B6A"/>
    <w:rsid w:val="00921DFF"/>
    <w:rsid w:val="00921E6E"/>
    <w:rsid w:val="00921F98"/>
    <w:rsid w:val="00921FFD"/>
    <w:rsid w:val="009222A7"/>
    <w:rsid w:val="00922653"/>
    <w:rsid w:val="00922833"/>
    <w:rsid w:val="0092284D"/>
    <w:rsid w:val="00922B1B"/>
    <w:rsid w:val="0092309D"/>
    <w:rsid w:val="00923328"/>
    <w:rsid w:val="009235A9"/>
    <w:rsid w:val="00923662"/>
    <w:rsid w:val="00923669"/>
    <w:rsid w:val="00923E5C"/>
    <w:rsid w:val="009242E9"/>
    <w:rsid w:val="009245FC"/>
    <w:rsid w:val="00924954"/>
    <w:rsid w:val="0092498E"/>
    <w:rsid w:val="00924A3C"/>
    <w:rsid w:val="00924B7D"/>
    <w:rsid w:val="00924BB6"/>
    <w:rsid w:val="00924F37"/>
    <w:rsid w:val="00925022"/>
    <w:rsid w:val="009253C1"/>
    <w:rsid w:val="00925AFD"/>
    <w:rsid w:val="00925E45"/>
    <w:rsid w:val="00925EA1"/>
    <w:rsid w:val="00925EFA"/>
    <w:rsid w:val="009260FC"/>
    <w:rsid w:val="00926175"/>
    <w:rsid w:val="009261FD"/>
    <w:rsid w:val="00926547"/>
    <w:rsid w:val="0092660E"/>
    <w:rsid w:val="00926936"/>
    <w:rsid w:val="00926C00"/>
    <w:rsid w:val="00926CBD"/>
    <w:rsid w:val="00926E9B"/>
    <w:rsid w:val="009272BD"/>
    <w:rsid w:val="00927464"/>
    <w:rsid w:val="0092755A"/>
    <w:rsid w:val="00927A7D"/>
    <w:rsid w:val="00927FE0"/>
    <w:rsid w:val="0093015C"/>
    <w:rsid w:val="00930219"/>
    <w:rsid w:val="009302AE"/>
    <w:rsid w:val="00930312"/>
    <w:rsid w:val="0093033E"/>
    <w:rsid w:val="00930447"/>
    <w:rsid w:val="00930472"/>
    <w:rsid w:val="00930581"/>
    <w:rsid w:val="009306DE"/>
    <w:rsid w:val="00930829"/>
    <w:rsid w:val="00930D12"/>
    <w:rsid w:val="00930F97"/>
    <w:rsid w:val="009311BD"/>
    <w:rsid w:val="009311DF"/>
    <w:rsid w:val="00931212"/>
    <w:rsid w:val="0093143C"/>
    <w:rsid w:val="00931441"/>
    <w:rsid w:val="009315A5"/>
    <w:rsid w:val="009318E1"/>
    <w:rsid w:val="00931917"/>
    <w:rsid w:val="00931CB3"/>
    <w:rsid w:val="00931CEF"/>
    <w:rsid w:val="00931ECC"/>
    <w:rsid w:val="00931F65"/>
    <w:rsid w:val="009320F8"/>
    <w:rsid w:val="00932123"/>
    <w:rsid w:val="00932150"/>
    <w:rsid w:val="009322A4"/>
    <w:rsid w:val="0093232F"/>
    <w:rsid w:val="009327E8"/>
    <w:rsid w:val="00933028"/>
    <w:rsid w:val="0093339E"/>
    <w:rsid w:val="00933780"/>
    <w:rsid w:val="00933923"/>
    <w:rsid w:val="00933AF2"/>
    <w:rsid w:val="00933B11"/>
    <w:rsid w:val="00933BB4"/>
    <w:rsid w:val="00933E50"/>
    <w:rsid w:val="0093417F"/>
    <w:rsid w:val="0093419A"/>
    <w:rsid w:val="0093422C"/>
    <w:rsid w:val="009343C2"/>
    <w:rsid w:val="009346BD"/>
    <w:rsid w:val="009346F7"/>
    <w:rsid w:val="009347B2"/>
    <w:rsid w:val="00934E6E"/>
    <w:rsid w:val="0093518D"/>
    <w:rsid w:val="009352A3"/>
    <w:rsid w:val="00935586"/>
    <w:rsid w:val="00935E70"/>
    <w:rsid w:val="009361C0"/>
    <w:rsid w:val="00936539"/>
    <w:rsid w:val="0093683E"/>
    <w:rsid w:val="009368B6"/>
    <w:rsid w:val="00936B8A"/>
    <w:rsid w:val="00936FBB"/>
    <w:rsid w:val="0093768E"/>
    <w:rsid w:val="0093774E"/>
    <w:rsid w:val="00937772"/>
    <w:rsid w:val="00937CA8"/>
    <w:rsid w:val="009405AF"/>
    <w:rsid w:val="00940856"/>
    <w:rsid w:val="00940999"/>
    <w:rsid w:val="00940A99"/>
    <w:rsid w:val="00940BBA"/>
    <w:rsid w:val="00940FF9"/>
    <w:rsid w:val="00941544"/>
    <w:rsid w:val="0094192E"/>
    <w:rsid w:val="00941EC7"/>
    <w:rsid w:val="00941F24"/>
    <w:rsid w:val="00941FDC"/>
    <w:rsid w:val="0094212A"/>
    <w:rsid w:val="00942215"/>
    <w:rsid w:val="00942740"/>
    <w:rsid w:val="0094280D"/>
    <w:rsid w:val="00942A20"/>
    <w:rsid w:val="00942A36"/>
    <w:rsid w:val="00942C02"/>
    <w:rsid w:val="00942D60"/>
    <w:rsid w:val="00943054"/>
    <w:rsid w:val="0094327C"/>
    <w:rsid w:val="009432CA"/>
    <w:rsid w:val="009434BE"/>
    <w:rsid w:val="0094364F"/>
    <w:rsid w:val="00943733"/>
    <w:rsid w:val="00943B2B"/>
    <w:rsid w:val="00943D39"/>
    <w:rsid w:val="00943E90"/>
    <w:rsid w:val="00943F23"/>
    <w:rsid w:val="00943F84"/>
    <w:rsid w:val="009442F1"/>
    <w:rsid w:val="00944560"/>
    <w:rsid w:val="00944564"/>
    <w:rsid w:val="00944812"/>
    <w:rsid w:val="0094496D"/>
    <w:rsid w:val="00944E0E"/>
    <w:rsid w:val="00945084"/>
    <w:rsid w:val="00945140"/>
    <w:rsid w:val="00945853"/>
    <w:rsid w:val="009459F7"/>
    <w:rsid w:val="00945C07"/>
    <w:rsid w:val="00945DCC"/>
    <w:rsid w:val="00945FA1"/>
    <w:rsid w:val="00945FF6"/>
    <w:rsid w:val="009460D1"/>
    <w:rsid w:val="00946130"/>
    <w:rsid w:val="00946165"/>
    <w:rsid w:val="0094622D"/>
    <w:rsid w:val="0094631C"/>
    <w:rsid w:val="00946456"/>
    <w:rsid w:val="009468E1"/>
    <w:rsid w:val="00946A78"/>
    <w:rsid w:val="00946AD9"/>
    <w:rsid w:val="00946C70"/>
    <w:rsid w:val="00946DF8"/>
    <w:rsid w:val="00947227"/>
    <w:rsid w:val="009472D2"/>
    <w:rsid w:val="009472FD"/>
    <w:rsid w:val="0094767B"/>
    <w:rsid w:val="00947925"/>
    <w:rsid w:val="0094792D"/>
    <w:rsid w:val="009479E2"/>
    <w:rsid w:val="00947D23"/>
    <w:rsid w:val="00947D97"/>
    <w:rsid w:val="00950199"/>
    <w:rsid w:val="009502A6"/>
    <w:rsid w:val="009504E8"/>
    <w:rsid w:val="0095053E"/>
    <w:rsid w:val="0095054B"/>
    <w:rsid w:val="00950737"/>
    <w:rsid w:val="00950AF4"/>
    <w:rsid w:val="00950C66"/>
    <w:rsid w:val="009511DB"/>
    <w:rsid w:val="009513D0"/>
    <w:rsid w:val="009514B8"/>
    <w:rsid w:val="00951538"/>
    <w:rsid w:val="009517F4"/>
    <w:rsid w:val="00951C43"/>
    <w:rsid w:val="0095223F"/>
    <w:rsid w:val="00952501"/>
    <w:rsid w:val="00952B5F"/>
    <w:rsid w:val="00952BA3"/>
    <w:rsid w:val="00952C74"/>
    <w:rsid w:val="00952FA2"/>
    <w:rsid w:val="009532C5"/>
    <w:rsid w:val="009532FA"/>
    <w:rsid w:val="009533FB"/>
    <w:rsid w:val="00953461"/>
    <w:rsid w:val="0095357D"/>
    <w:rsid w:val="009535CA"/>
    <w:rsid w:val="0095373D"/>
    <w:rsid w:val="009537BC"/>
    <w:rsid w:val="0095382B"/>
    <w:rsid w:val="00953B9E"/>
    <w:rsid w:val="00953C79"/>
    <w:rsid w:val="00953E37"/>
    <w:rsid w:val="00954569"/>
    <w:rsid w:val="009545FC"/>
    <w:rsid w:val="00954686"/>
    <w:rsid w:val="009547B5"/>
    <w:rsid w:val="00954DC4"/>
    <w:rsid w:val="00954F71"/>
    <w:rsid w:val="00955055"/>
    <w:rsid w:val="00955263"/>
    <w:rsid w:val="00955276"/>
    <w:rsid w:val="00955502"/>
    <w:rsid w:val="00955581"/>
    <w:rsid w:val="009555E6"/>
    <w:rsid w:val="00955C98"/>
    <w:rsid w:val="00955E8C"/>
    <w:rsid w:val="00955EBA"/>
    <w:rsid w:val="009562F7"/>
    <w:rsid w:val="009563DE"/>
    <w:rsid w:val="00956468"/>
    <w:rsid w:val="009566CE"/>
    <w:rsid w:val="0095676E"/>
    <w:rsid w:val="00956784"/>
    <w:rsid w:val="009567A4"/>
    <w:rsid w:val="00957545"/>
    <w:rsid w:val="00957AAD"/>
    <w:rsid w:val="00957AE7"/>
    <w:rsid w:val="00957B0E"/>
    <w:rsid w:val="00960193"/>
    <w:rsid w:val="009602DD"/>
    <w:rsid w:val="00960A25"/>
    <w:rsid w:val="00960B71"/>
    <w:rsid w:val="00960BAC"/>
    <w:rsid w:val="00960E55"/>
    <w:rsid w:val="00960FEA"/>
    <w:rsid w:val="00961070"/>
    <w:rsid w:val="009610BF"/>
    <w:rsid w:val="0096156C"/>
    <w:rsid w:val="00961DEB"/>
    <w:rsid w:val="009622A5"/>
    <w:rsid w:val="00962396"/>
    <w:rsid w:val="0096260B"/>
    <w:rsid w:val="009628DE"/>
    <w:rsid w:val="00962BF9"/>
    <w:rsid w:val="00962CA6"/>
    <w:rsid w:val="00962EF0"/>
    <w:rsid w:val="0096348B"/>
    <w:rsid w:val="0096364A"/>
    <w:rsid w:val="00963DFE"/>
    <w:rsid w:val="00963ED4"/>
    <w:rsid w:val="009643EF"/>
    <w:rsid w:val="00964529"/>
    <w:rsid w:val="009647A3"/>
    <w:rsid w:val="00964922"/>
    <w:rsid w:val="00964ADE"/>
    <w:rsid w:val="0096529F"/>
    <w:rsid w:val="0096596E"/>
    <w:rsid w:val="00965B61"/>
    <w:rsid w:val="00965CDA"/>
    <w:rsid w:val="00965E77"/>
    <w:rsid w:val="009661B1"/>
    <w:rsid w:val="00966295"/>
    <w:rsid w:val="00966351"/>
    <w:rsid w:val="00966A74"/>
    <w:rsid w:val="00966BFB"/>
    <w:rsid w:val="00966D95"/>
    <w:rsid w:val="00966DB2"/>
    <w:rsid w:val="00966E48"/>
    <w:rsid w:val="00967412"/>
    <w:rsid w:val="00967525"/>
    <w:rsid w:val="009677EF"/>
    <w:rsid w:val="00967843"/>
    <w:rsid w:val="009679C8"/>
    <w:rsid w:val="00967C8A"/>
    <w:rsid w:val="009701C0"/>
    <w:rsid w:val="0097053E"/>
    <w:rsid w:val="009705EB"/>
    <w:rsid w:val="0097069A"/>
    <w:rsid w:val="00970731"/>
    <w:rsid w:val="00970826"/>
    <w:rsid w:val="00970BAE"/>
    <w:rsid w:val="00970BB1"/>
    <w:rsid w:val="00970E09"/>
    <w:rsid w:val="00970F12"/>
    <w:rsid w:val="0097102C"/>
    <w:rsid w:val="009710CB"/>
    <w:rsid w:val="0097126E"/>
    <w:rsid w:val="009715D9"/>
    <w:rsid w:val="009719F2"/>
    <w:rsid w:val="00971BD8"/>
    <w:rsid w:val="00971DB7"/>
    <w:rsid w:val="009721BD"/>
    <w:rsid w:val="009724F3"/>
    <w:rsid w:val="009727F8"/>
    <w:rsid w:val="00972885"/>
    <w:rsid w:val="00972F4B"/>
    <w:rsid w:val="00972FEE"/>
    <w:rsid w:val="009730C8"/>
    <w:rsid w:val="00973896"/>
    <w:rsid w:val="00973E00"/>
    <w:rsid w:val="009744EB"/>
    <w:rsid w:val="00974550"/>
    <w:rsid w:val="0097489D"/>
    <w:rsid w:val="00974F1E"/>
    <w:rsid w:val="00975191"/>
    <w:rsid w:val="009753A5"/>
    <w:rsid w:val="0097579A"/>
    <w:rsid w:val="0097585F"/>
    <w:rsid w:val="009758FB"/>
    <w:rsid w:val="00975B3A"/>
    <w:rsid w:val="00975CC5"/>
    <w:rsid w:val="00975D20"/>
    <w:rsid w:val="00975DB4"/>
    <w:rsid w:val="00975EEF"/>
    <w:rsid w:val="009760E7"/>
    <w:rsid w:val="0097646F"/>
    <w:rsid w:val="009765F4"/>
    <w:rsid w:val="00976790"/>
    <w:rsid w:val="00977096"/>
    <w:rsid w:val="0097711F"/>
    <w:rsid w:val="009771DA"/>
    <w:rsid w:val="00977240"/>
    <w:rsid w:val="00977315"/>
    <w:rsid w:val="00977431"/>
    <w:rsid w:val="009774AF"/>
    <w:rsid w:val="0097756D"/>
    <w:rsid w:val="00977D1A"/>
    <w:rsid w:val="00977D9F"/>
    <w:rsid w:val="00977F0F"/>
    <w:rsid w:val="00980114"/>
    <w:rsid w:val="00980354"/>
    <w:rsid w:val="009803D9"/>
    <w:rsid w:val="009804A1"/>
    <w:rsid w:val="009805C6"/>
    <w:rsid w:val="0098131B"/>
    <w:rsid w:val="009813C0"/>
    <w:rsid w:val="009817E8"/>
    <w:rsid w:val="00981841"/>
    <w:rsid w:val="0098203D"/>
    <w:rsid w:val="00982E12"/>
    <w:rsid w:val="00982E7F"/>
    <w:rsid w:val="00982FB4"/>
    <w:rsid w:val="0098314D"/>
    <w:rsid w:val="0098358F"/>
    <w:rsid w:val="009836F6"/>
    <w:rsid w:val="00983DB4"/>
    <w:rsid w:val="00983FE2"/>
    <w:rsid w:val="0098404E"/>
    <w:rsid w:val="00984193"/>
    <w:rsid w:val="00984285"/>
    <w:rsid w:val="00984494"/>
    <w:rsid w:val="0098449D"/>
    <w:rsid w:val="00984609"/>
    <w:rsid w:val="00984798"/>
    <w:rsid w:val="00984D16"/>
    <w:rsid w:val="00984FF6"/>
    <w:rsid w:val="009850FC"/>
    <w:rsid w:val="009851B5"/>
    <w:rsid w:val="0098546E"/>
    <w:rsid w:val="009854EF"/>
    <w:rsid w:val="00985867"/>
    <w:rsid w:val="0098595C"/>
    <w:rsid w:val="00985B72"/>
    <w:rsid w:val="00985D1C"/>
    <w:rsid w:val="00985EE3"/>
    <w:rsid w:val="0098619E"/>
    <w:rsid w:val="009862C0"/>
    <w:rsid w:val="0098630D"/>
    <w:rsid w:val="00986485"/>
    <w:rsid w:val="00986DDC"/>
    <w:rsid w:val="00987147"/>
    <w:rsid w:val="009872E0"/>
    <w:rsid w:val="00987343"/>
    <w:rsid w:val="00987729"/>
    <w:rsid w:val="00987A16"/>
    <w:rsid w:val="00987A28"/>
    <w:rsid w:val="00987AA8"/>
    <w:rsid w:val="00987C75"/>
    <w:rsid w:val="00987D98"/>
    <w:rsid w:val="00987ED9"/>
    <w:rsid w:val="00990589"/>
    <w:rsid w:val="00990752"/>
    <w:rsid w:val="00990869"/>
    <w:rsid w:val="009908A4"/>
    <w:rsid w:val="0099091A"/>
    <w:rsid w:val="00990CE6"/>
    <w:rsid w:val="00990D36"/>
    <w:rsid w:val="00990DF4"/>
    <w:rsid w:val="009911C3"/>
    <w:rsid w:val="009914B2"/>
    <w:rsid w:val="009915D4"/>
    <w:rsid w:val="00991745"/>
    <w:rsid w:val="00991764"/>
    <w:rsid w:val="00991923"/>
    <w:rsid w:val="00991969"/>
    <w:rsid w:val="009919A5"/>
    <w:rsid w:val="00991AE1"/>
    <w:rsid w:val="00991C06"/>
    <w:rsid w:val="00991C6D"/>
    <w:rsid w:val="009924F3"/>
    <w:rsid w:val="00992A8F"/>
    <w:rsid w:val="00992C72"/>
    <w:rsid w:val="00992D38"/>
    <w:rsid w:val="0099366C"/>
    <w:rsid w:val="0099369B"/>
    <w:rsid w:val="009937FB"/>
    <w:rsid w:val="00994149"/>
    <w:rsid w:val="00994619"/>
    <w:rsid w:val="00994628"/>
    <w:rsid w:val="00994667"/>
    <w:rsid w:val="00994773"/>
    <w:rsid w:val="009949E3"/>
    <w:rsid w:val="00994A8C"/>
    <w:rsid w:val="00994CC6"/>
    <w:rsid w:val="00994CD3"/>
    <w:rsid w:val="00994FEF"/>
    <w:rsid w:val="009954D5"/>
    <w:rsid w:val="00995B87"/>
    <w:rsid w:val="00995C84"/>
    <w:rsid w:val="00995E91"/>
    <w:rsid w:val="00996244"/>
    <w:rsid w:val="00996509"/>
    <w:rsid w:val="009968DB"/>
    <w:rsid w:val="009969B7"/>
    <w:rsid w:val="00996CA0"/>
    <w:rsid w:val="00996CB4"/>
    <w:rsid w:val="00997299"/>
    <w:rsid w:val="009972A7"/>
    <w:rsid w:val="009972B3"/>
    <w:rsid w:val="009974DA"/>
    <w:rsid w:val="0099772D"/>
    <w:rsid w:val="009977EF"/>
    <w:rsid w:val="00997819"/>
    <w:rsid w:val="0099794D"/>
    <w:rsid w:val="00997A85"/>
    <w:rsid w:val="00997FF3"/>
    <w:rsid w:val="009A02DF"/>
    <w:rsid w:val="009A0412"/>
    <w:rsid w:val="009A04E5"/>
    <w:rsid w:val="009A05A4"/>
    <w:rsid w:val="009A0FC8"/>
    <w:rsid w:val="009A100F"/>
    <w:rsid w:val="009A1022"/>
    <w:rsid w:val="009A11FA"/>
    <w:rsid w:val="009A122F"/>
    <w:rsid w:val="009A12CD"/>
    <w:rsid w:val="009A130C"/>
    <w:rsid w:val="009A1477"/>
    <w:rsid w:val="009A1542"/>
    <w:rsid w:val="009A1742"/>
    <w:rsid w:val="009A1A13"/>
    <w:rsid w:val="009A1CE2"/>
    <w:rsid w:val="009A1FD9"/>
    <w:rsid w:val="009A26BC"/>
    <w:rsid w:val="009A27C0"/>
    <w:rsid w:val="009A28FD"/>
    <w:rsid w:val="009A2AF4"/>
    <w:rsid w:val="009A2D76"/>
    <w:rsid w:val="009A2F58"/>
    <w:rsid w:val="009A30A3"/>
    <w:rsid w:val="009A30D2"/>
    <w:rsid w:val="009A3365"/>
    <w:rsid w:val="009A35DB"/>
    <w:rsid w:val="009A35F0"/>
    <w:rsid w:val="009A35FA"/>
    <w:rsid w:val="009A3703"/>
    <w:rsid w:val="009A39AD"/>
    <w:rsid w:val="009A3A46"/>
    <w:rsid w:val="009A3C55"/>
    <w:rsid w:val="009A3D26"/>
    <w:rsid w:val="009A3DD6"/>
    <w:rsid w:val="009A3DE8"/>
    <w:rsid w:val="009A3E36"/>
    <w:rsid w:val="009A3FD2"/>
    <w:rsid w:val="009A41A8"/>
    <w:rsid w:val="009A4216"/>
    <w:rsid w:val="009A46AE"/>
    <w:rsid w:val="009A4BE4"/>
    <w:rsid w:val="009A4CC1"/>
    <w:rsid w:val="009A4FF6"/>
    <w:rsid w:val="009A5170"/>
    <w:rsid w:val="009A52C4"/>
    <w:rsid w:val="009A5545"/>
    <w:rsid w:val="009A5695"/>
    <w:rsid w:val="009A569E"/>
    <w:rsid w:val="009A576D"/>
    <w:rsid w:val="009A5836"/>
    <w:rsid w:val="009A585C"/>
    <w:rsid w:val="009A5A8A"/>
    <w:rsid w:val="009A5DCC"/>
    <w:rsid w:val="009A618A"/>
    <w:rsid w:val="009A6543"/>
    <w:rsid w:val="009A6708"/>
    <w:rsid w:val="009A6767"/>
    <w:rsid w:val="009A67AC"/>
    <w:rsid w:val="009A6883"/>
    <w:rsid w:val="009A68B8"/>
    <w:rsid w:val="009A691A"/>
    <w:rsid w:val="009A6AEE"/>
    <w:rsid w:val="009A6B21"/>
    <w:rsid w:val="009A7164"/>
    <w:rsid w:val="009A73F0"/>
    <w:rsid w:val="009A758E"/>
    <w:rsid w:val="009A7B93"/>
    <w:rsid w:val="009A7D82"/>
    <w:rsid w:val="009A7F25"/>
    <w:rsid w:val="009B092D"/>
    <w:rsid w:val="009B0C05"/>
    <w:rsid w:val="009B0C9C"/>
    <w:rsid w:val="009B0FFB"/>
    <w:rsid w:val="009B1246"/>
    <w:rsid w:val="009B12D4"/>
    <w:rsid w:val="009B144F"/>
    <w:rsid w:val="009B149B"/>
    <w:rsid w:val="009B1C84"/>
    <w:rsid w:val="009B1F01"/>
    <w:rsid w:val="009B1F72"/>
    <w:rsid w:val="009B2100"/>
    <w:rsid w:val="009B23D8"/>
    <w:rsid w:val="009B25D4"/>
    <w:rsid w:val="009B299F"/>
    <w:rsid w:val="009B2D6B"/>
    <w:rsid w:val="009B2D8E"/>
    <w:rsid w:val="009B2EC0"/>
    <w:rsid w:val="009B2FF2"/>
    <w:rsid w:val="009B321B"/>
    <w:rsid w:val="009B3584"/>
    <w:rsid w:val="009B35E2"/>
    <w:rsid w:val="009B37FF"/>
    <w:rsid w:val="009B3D5B"/>
    <w:rsid w:val="009B3E30"/>
    <w:rsid w:val="009B3E69"/>
    <w:rsid w:val="009B3E96"/>
    <w:rsid w:val="009B4087"/>
    <w:rsid w:val="009B44CC"/>
    <w:rsid w:val="009B46AC"/>
    <w:rsid w:val="009B47BB"/>
    <w:rsid w:val="009B4CC9"/>
    <w:rsid w:val="009B5110"/>
    <w:rsid w:val="009B52F1"/>
    <w:rsid w:val="009B5382"/>
    <w:rsid w:val="009B5465"/>
    <w:rsid w:val="009B54A3"/>
    <w:rsid w:val="009B5A51"/>
    <w:rsid w:val="009B5B5B"/>
    <w:rsid w:val="009B5BF7"/>
    <w:rsid w:val="009B5D5A"/>
    <w:rsid w:val="009B5F24"/>
    <w:rsid w:val="009B61AD"/>
    <w:rsid w:val="009B6426"/>
    <w:rsid w:val="009B64DA"/>
    <w:rsid w:val="009B6AF9"/>
    <w:rsid w:val="009B73B5"/>
    <w:rsid w:val="009B79CA"/>
    <w:rsid w:val="009B7A50"/>
    <w:rsid w:val="009B7BB7"/>
    <w:rsid w:val="009B7CEE"/>
    <w:rsid w:val="009B7D19"/>
    <w:rsid w:val="009B7EAF"/>
    <w:rsid w:val="009B7EF3"/>
    <w:rsid w:val="009C0107"/>
    <w:rsid w:val="009C024A"/>
    <w:rsid w:val="009C0340"/>
    <w:rsid w:val="009C0817"/>
    <w:rsid w:val="009C09B4"/>
    <w:rsid w:val="009C1150"/>
    <w:rsid w:val="009C115B"/>
    <w:rsid w:val="009C11C0"/>
    <w:rsid w:val="009C11E8"/>
    <w:rsid w:val="009C11E9"/>
    <w:rsid w:val="009C193D"/>
    <w:rsid w:val="009C1ACF"/>
    <w:rsid w:val="009C1C02"/>
    <w:rsid w:val="009C1DB4"/>
    <w:rsid w:val="009C1DCB"/>
    <w:rsid w:val="009C1DDF"/>
    <w:rsid w:val="009C1E18"/>
    <w:rsid w:val="009C229A"/>
    <w:rsid w:val="009C2365"/>
    <w:rsid w:val="009C23FC"/>
    <w:rsid w:val="009C2435"/>
    <w:rsid w:val="009C283C"/>
    <w:rsid w:val="009C29C8"/>
    <w:rsid w:val="009C2BA4"/>
    <w:rsid w:val="009C2F30"/>
    <w:rsid w:val="009C3280"/>
    <w:rsid w:val="009C32D4"/>
    <w:rsid w:val="009C35B6"/>
    <w:rsid w:val="009C383B"/>
    <w:rsid w:val="009C3C0B"/>
    <w:rsid w:val="009C4106"/>
    <w:rsid w:val="009C4301"/>
    <w:rsid w:val="009C4377"/>
    <w:rsid w:val="009C43AA"/>
    <w:rsid w:val="009C44A4"/>
    <w:rsid w:val="009C458F"/>
    <w:rsid w:val="009C4683"/>
    <w:rsid w:val="009C47FE"/>
    <w:rsid w:val="009C4981"/>
    <w:rsid w:val="009C4D74"/>
    <w:rsid w:val="009C50CF"/>
    <w:rsid w:val="009C5141"/>
    <w:rsid w:val="009C52BB"/>
    <w:rsid w:val="009C588D"/>
    <w:rsid w:val="009C58BC"/>
    <w:rsid w:val="009C6014"/>
    <w:rsid w:val="009C6322"/>
    <w:rsid w:val="009C63CC"/>
    <w:rsid w:val="009C6750"/>
    <w:rsid w:val="009C6C29"/>
    <w:rsid w:val="009C6D2A"/>
    <w:rsid w:val="009C6D6E"/>
    <w:rsid w:val="009C6E1F"/>
    <w:rsid w:val="009C72E0"/>
    <w:rsid w:val="009C79DF"/>
    <w:rsid w:val="009C7A4F"/>
    <w:rsid w:val="009C7D0A"/>
    <w:rsid w:val="009C7DF3"/>
    <w:rsid w:val="009C7E75"/>
    <w:rsid w:val="009C7FC8"/>
    <w:rsid w:val="009D01B5"/>
    <w:rsid w:val="009D046D"/>
    <w:rsid w:val="009D0604"/>
    <w:rsid w:val="009D077D"/>
    <w:rsid w:val="009D07E9"/>
    <w:rsid w:val="009D09B5"/>
    <w:rsid w:val="009D0A5C"/>
    <w:rsid w:val="009D0C6F"/>
    <w:rsid w:val="009D0DB6"/>
    <w:rsid w:val="009D0DD3"/>
    <w:rsid w:val="009D1473"/>
    <w:rsid w:val="009D1A71"/>
    <w:rsid w:val="009D1BCE"/>
    <w:rsid w:val="009D1D8E"/>
    <w:rsid w:val="009D201E"/>
    <w:rsid w:val="009D205C"/>
    <w:rsid w:val="009D207D"/>
    <w:rsid w:val="009D232B"/>
    <w:rsid w:val="009D235F"/>
    <w:rsid w:val="009D238F"/>
    <w:rsid w:val="009D253B"/>
    <w:rsid w:val="009D2713"/>
    <w:rsid w:val="009D29EC"/>
    <w:rsid w:val="009D2C89"/>
    <w:rsid w:val="009D2CA0"/>
    <w:rsid w:val="009D2D34"/>
    <w:rsid w:val="009D2E3A"/>
    <w:rsid w:val="009D3160"/>
    <w:rsid w:val="009D31DF"/>
    <w:rsid w:val="009D3BBF"/>
    <w:rsid w:val="009D3E14"/>
    <w:rsid w:val="009D4352"/>
    <w:rsid w:val="009D43DB"/>
    <w:rsid w:val="009D4460"/>
    <w:rsid w:val="009D45D7"/>
    <w:rsid w:val="009D46AC"/>
    <w:rsid w:val="009D490C"/>
    <w:rsid w:val="009D4C6D"/>
    <w:rsid w:val="009D4E34"/>
    <w:rsid w:val="009D4F55"/>
    <w:rsid w:val="009D50FB"/>
    <w:rsid w:val="009D52F8"/>
    <w:rsid w:val="009D5651"/>
    <w:rsid w:val="009D5B92"/>
    <w:rsid w:val="009D5F87"/>
    <w:rsid w:val="009D602C"/>
    <w:rsid w:val="009D65AC"/>
    <w:rsid w:val="009D65D4"/>
    <w:rsid w:val="009D695F"/>
    <w:rsid w:val="009D6ABC"/>
    <w:rsid w:val="009D6D15"/>
    <w:rsid w:val="009D6E02"/>
    <w:rsid w:val="009D702B"/>
    <w:rsid w:val="009D71CF"/>
    <w:rsid w:val="009D725C"/>
    <w:rsid w:val="009D72AF"/>
    <w:rsid w:val="009D73D5"/>
    <w:rsid w:val="009D7477"/>
    <w:rsid w:val="009D74E9"/>
    <w:rsid w:val="009D74EE"/>
    <w:rsid w:val="009D7538"/>
    <w:rsid w:val="009D7668"/>
    <w:rsid w:val="009D7748"/>
    <w:rsid w:val="009D78E3"/>
    <w:rsid w:val="009D792D"/>
    <w:rsid w:val="009D79CE"/>
    <w:rsid w:val="009D7A59"/>
    <w:rsid w:val="009D7B32"/>
    <w:rsid w:val="009D7C59"/>
    <w:rsid w:val="009D7C96"/>
    <w:rsid w:val="009D7E3F"/>
    <w:rsid w:val="009D7F2B"/>
    <w:rsid w:val="009E0396"/>
    <w:rsid w:val="009E09CD"/>
    <w:rsid w:val="009E0EC1"/>
    <w:rsid w:val="009E10DC"/>
    <w:rsid w:val="009E139A"/>
    <w:rsid w:val="009E1868"/>
    <w:rsid w:val="009E1C7C"/>
    <w:rsid w:val="009E2205"/>
    <w:rsid w:val="009E24CF"/>
    <w:rsid w:val="009E2554"/>
    <w:rsid w:val="009E262B"/>
    <w:rsid w:val="009E286E"/>
    <w:rsid w:val="009E2AFB"/>
    <w:rsid w:val="009E2B23"/>
    <w:rsid w:val="009E2BCC"/>
    <w:rsid w:val="009E2DC7"/>
    <w:rsid w:val="009E2E81"/>
    <w:rsid w:val="009E34CD"/>
    <w:rsid w:val="009E3731"/>
    <w:rsid w:val="009E378F"/>
    <w:rsid w:val="009E38DF"/>
    <w:rsid w:val="009E3B1A"/>
    <w:rsid w:val="009E3C70"/>
    <w:rsid w:val="009E3E35"/>
    <w:rsid w:val="009E403F"/>
    <w:rsid w:val="009E40F0"/>
    <w:rsid w:val="009E42C0"/>
    <w:rsid w:val="009E43DE"/>
    <w:rsid w:val="009E4414"/>
    <w:rsid w:val="009E48EC"/>
    <w:rsid w:val="009E4947"/>
    <w:rsid w:val="009E4B7C"/>
    <w:rsid w:val="009E4BE4"/>
    <w:rsid w:val="009E4C1F"/>
    <w:rsid w:val="009E5557"/>
    <w:rsid w:val="009E555F"/>
    <w:rsid w:val="009E55D2"/>
    <w:rsid w:val="009E56D7"/>
    <w:rsid w:val="009E5D8F"/>
    <w:rsid w:val="009E5E53"/>
    <w:rsid w:val="009E626E"/>
    <w:rsid w:val="009E62C1"/>
    <w:rsid w:val="009E6510"/>
    <w:rsid w:val="009E6591"/>
    <w:rsid w:val="009E6653"/>
    <w:rsid w:val="009E685D"/>
    <w:rsid w:val="009E6BBA"/>
    <w:rsid w:val="009E6C06"/>
    <w:rsid w:val="009E6D56"/>
    <w:rsid w:val="009E6E07"/>
    <w:rsid w:val="009E6E8C"/>
    <w:rsid w:val="009E702E"/>
    <w:rsid w:val="009E706F"/>
    <w:rsid w:val="009E7120"/>
    <w:rsid w:val="009E7867"/>
    <w:rsid w:val="009E792F"/>
    <w:rsid w:val="009E7DA3"/>
    <w:rsid w:val="009F023C"/>
    <w:rsid w:val="009F02E4"/>
    <w:rsid w:val="009F0558"/>
    <w:rsid w:val="009F0648"/>
    <w:rsid w:val="009F06A8"/>
    <w:rsid w:val="009F0994"/>
    <w:rsid w:val="009F0C17"/>
    <w:rsid w:val="009F0F7D"/>
    <w:rsid w:val="009F11DA"/>
    <w:rsid w:val="009F13EA"/>
    <w:rsid w:val="009F144A"/>
    <w:rsid w:val="009F147B"/>
    <w:rsid w:val="009F15FC"/>
    <w:rsid w:val="009F1AFF"/>
    <w:rsid w:val="009F1DE1"/>
    <w:rsid w:val="009F20AF"/>
    <w:rsid w:val="009F2320"/>
    <w:rsid w:val="009F2738"/>
    <w:rsid w:val="009F2A46"/>
    <w:rsid w:val="009F2ACB"/>
    <w:rsid w:val="009F306F"/>
    <w:rsid w:val="009F36BC"/>
    <w:rsid w:val="009F3A5D"/>
    <w:rsid w:val="009F3DA8"/>
    <w:rsid w:val="009F47F0"/>
    <w:rsid w:val="009F4DB1"/>
    <w:rsid w:val="009F4F98"/>
    <w:rsid w:val="009F509C"/>
    <w:rsid w:val="009F50D5"/>
    <w:rsid w:val="009F50D8"/>
    <w:rsid w:val="009F53EC"/>
    <w:rsid w:val="009F5486"/>
    <w:rsid w:val="009F5AD3"/>
    <w:rsid w:val="009F5C5A"/>
    <w:rsid w:val="009F5C62"/>
    <w:rsid w:val="009F5D4F"/>
    <w:rsid w:val="009F5DE1"/>
    <w:rsid w:val="009F6394"/>
    <w:rsid w:val="009F66B1"/>
    <w:rsid w:val="009F66FA"/>
    <w:rsid w:val="009F68D5"/>
    <w:rsid w:val="009F69A0"/>
    <w:rsid w:val="009F6A3E"/>
    <w:rsid w:val="009F6A44"/>
    <w:rsid w:val="009F6C0C"/>
    <w:rsid w:val="009F6E42"/>
    <w:rsid w:val="009F7156"/>
    <w:rsid w:val="009F7211"/>
    <w:rsid w:val="009F723D"/>
    <w:rsid w:val="009F730D"/>
    <w:rsid w:val="009F737C"/>
    <w:rsid w:val="009F75A8"/>
    <w:rsid w:val="009F7A5F"/>
    <w:rsid w:val="009F7C6F"/>
    <w:rsid w:val="009F7C87"/>
    <w:rsid w:val="009F7C8E"/>
    <w:rsid w:val="009F7F8B"/>
    <w:rsid w:val="009F7FCF"/>
    <w:rsid w:val="00A0007F"/>
    <w:rsid w:val="00A001C7"/>
    <w:rsid w:val="00A00208"/>
    <w:rsid w:val="00A00766"/>
    <w:rsid w:val="00A00884"/>
    <w:rsid w:val="00A008C7"/>
    <w:rsid w:val="00A00A52"/>
    <w:rsid w:val="00A01044"/>
    <w:rsid w:val="00A01064"/>
    <w:rsid w:val="00A012FE"/>
    <w:rsid w:val="00A01398"/>
    <w:rsid w:val="00A01599"/>
    <w:rsid w:val="00A015B0"/>
    <w:rsid w:val="00A01731"/>
    <w:rsid w:val="00A01816"/>
    <w:rsid w:val="00A0186B"/>
    <w:rsid w:val="00A01985"/>
    <w:rsid w:val="00A01B46"/>
    <w:rsid w:val="00A01BE6"/>
    <w:rsid w:val="00A01DB8"/>
    <w:rsid w:val="00A01E79"/>
    <w:rsid w:val="00A02041"/>
    <w:rsid w:val="00A02294"/>
    <w:rsid w:val="00A0233D"/>
    <w:rsid w:val="00A02394"/>
    <w:rsid w:val="00A023DC"/>
    <w:rsid w:val="00A02616"/>
    <w:rsid w:val="00A0275C"/>
    <w:rsid w:val="00A029D8"/>
    <w:rsid w:val="00A02B4B"/>
    <w:rsid w:val="00A02E14"/>
    <w:rsid w:val="00A02F38"/>
    <w:rsid w:val="00A03429"/>
    <w:rsid w:val="00A0349D"/>
    <w:rsid w:val="00A035F2"/>
    <w:rsid w:val="00A03759"/>
    <w:rsid w:val="00A037F6"/>
    <w:rsid w:val="00A03910"/>
    <w:rsid w:val="00A03B65"/>
    <w:rsid w:val="00A03CF8"/>
    <w:rsid w:val="00A03DD3"/>
    <w:rsid w:val="00A03FC5"/>
    <w:rsid w:val="00A04639"/>
    <w:rsid w:val="00A046C3"/>
    <w:rsid w:val="00A04ED5"/>
    <w:rsid w:val="00A05054"/>
    <w:rsid w:val="00A05237"/>
    <w:rsid w:val="00A052C1"/>
    <w:rsid w:val="00A06156"/>
    <w:rsid w:val="00A0652E"/>
    <w:rsid w:val="00A0660E"/>
    <w:rsid w:val="00A06720"/>
    <w:rsid w:val="00A068F4"/>
    <w:rsid w:val="00A06A13"/>
    <w:rsid w:val="00A06D8C"/>
    <w:rsid w:val="00A06DF5"/>
    <w:rsid w:val="00A070DC"/>
    <w:rsid w:val="00A07172"/>
    <w:rsid w:val="00A071AF"/>
    <w:rsid w:val="00A072D2"/>
    <w:rsid w:val="00A07535"/>
    <w:rsid w:val="00A076E6"/>
    <w:rsid w:val="00A0784E"/>
    <w:rsid w:val="00A078F5"/>
    <w:rsid w:val="00A07912"/>
    <w:rsid w:val="00A07AA4"/>
    <w:rsid w:val="00A07BBE"/>
    <w:rsid w:val="00A07D67"/>
    <w:rsid w:val="00A07E82"/>
    <w:rsid w:val="00A07FE1"/>
    <w:rsid w:val="00A100A4"/>
    <w:rsid w:val="00A106D7"/>
    <w:rsid w:val="00A10A8A"/>
    <w:rsid w:val="00A10ACC"/>
    <w:rsid w:val="00A10BB6"/>
    <w:rsid w:val="00A10CC6"/>
    <w:rsid w:val="00A10F00"/>
    <w:rsid w:val="00A11135"/>
    <w:rsid w:val="00A111D6"/>
    <w:rsid w:val="00A1128F"/>
    <w:rsid w:val="00A11417"/>
    <w:rsid w:val="00A119BD"/>
    <w:rsid w:val="00A11A0A"/>
    <w:rsid w:val="00A11EBA"/>
    <w:rsid w:val="00A120BA"/>
    <w:rsid w:val="00A12663"/>
    <w:rsid w:val="00A12D27"/>
    <w:rsid w:val="00A12F12"/>
    <w:rsid w:val="00A1319D"/>
    <w:rsid w:val="00A131B1"/>
    <w:rsid w:val="00A13371"/>
    <w:rsid w:val="00A13412"/>
    <w:rsid w:val="00A1364C"/>
    <w:rsid w:val="00A13770"/>
    <w:rsid w:val="00A13788"/>
    <w:rsid w:val="00A13824"/>
    <w:rsid w:val="00A138D1"/>
    <w:rsid w:val="00A139EC"/>
    <w:rsid w:val="00A13A0E"/>
    <w:rsid w:val="00A13B2E"/>
    <w:rsid w:val="00A13D94"/>
    <w:rsid w:val="00A13DB5"/>
    <w:rsid w:val="00A13E67"/>
    <w:rsid w:val="00A13EDD"/>
    <w:rsid w:val="00A13F8C"/>
    <w:rsid w:val="00A14133"/>
    <w:rsid w:val="00A1424A"/>
    <w:rsid w:val="00A144E5"/>
    <w:rsid w:val="00A14695"/>
    <w:rsid w:val="00A14796"/>
    <w:rsid w:val="00A148B9"/>
    <w:rsid w:val="00A14A38"/>
    <w:rsid w:val="00A14A4C"/>
    <w:rsid w:val="00A14BE9"/>
    <w:rsid w:val="00A14E62"/>
    <w:rsid w:val="00A14E64"/>
    <w:rsid w:val="00A151C4"/>
    <w:rsid w:val="00A158DA"/>
    <w:rsid w:val="00A15955"/>
    <w:rsid w:val="00A1601A"/>
    <w:rsid w:val="00A160F4"/>
    <w:rsid w:val="00A16113"/>
    <w:rsid w:val="00A167B7"/>
    <w:rsid w:val="00A1691D"/>
    <w:rsid w:val="00A16C31"/>
    <w:rsid w:val="00A16D8E"/>
    <w:rsid w:val="00A16F0D"/>
    <w:rsid w:val="00A170CE"/>
    <w:rsid w:val="00A17144"/>
    <w:rsid w:val="00A171A1"/>
    <w:rsid w:val="00A171B4"/>
    <w:rsid w:val="00A17305"/>
    <w:rsid w:val="00A17472"/>
    <w:rsid w:val="00A1768C"/>
    <w:rsid w:val="00A17724"/>
    <w:rsid w:val="00A1778F"/>
    <w:rsid w:val="00A17DB5"/>
    <w:rsid w:val="00A17FFA"/>
    <w:rsid w:val="00A20257"/>
    <w:rsid w:val="00A2036F"/>
    <w:rsid w:val="00A20D16"/>
    <w:rsid w:val="00A215B1"/>
    <w:rsid w:val="00A21701"/>
    <w:rsid w:val="00A21861"/>
    <w:rsid w:val="00A21C9B"/>
    <w:rsid w:val="00A21FC0"/>
    <w:rsid w:val="00A222E2"/>
    <w:rsid w:val="00A223F2"/>
    <w:rsid w:val="00A224D6"/>
    <w:rsid w:val="00A2257F"/>
    <w:rsid w:val="00A22A24"/>
    <w:rsid w:val="00A231F9"/>
    <w:rsid w:val="00A2337C"/>
    <w:rsid w:val="00A234D5"/>
    <w:rsid w:val="00A2359D"/>
    <w:rsid w:val="00A23644"/>
    <w:rsid w:val="00A23791"/>
    <w:rsid w:val="00A23CC1"/>
    <w:rsid w:val="00A23CCB"/>
    <w:rsid w:val="00A2409E"/>
    <w:rsid w:val="00A246EE"/>
    <w:rsid w:val="00A24872"/>
    <w:rsid w:val="00A24A82"/>
    <w:rsid w:val="00A24C94"/>
    <w:rsid w:val="00A24EC3"/>
    <w:rsid w:val="00A24F33"/>
    <w:rsid w:val="00A24F6D"/>
    <w:rsid w:val="00A251E9"/>
    <w:rsid w:val="00A256AD"/>
    <w:rsid w:val="00A258E0"/>
    <w:rsid w:val="00A25A84"/>
    <w:rsid w:val="00A25AFE"/>
    <w:rsid w:val="00A25B01"/>
    <w:rsid w:val="00A25ECE"/>
    <w:rsid w:val="00A261D2"/>
    <w:rsid w:val="00A263DD"/>
    <w:rsid w:val="00A2641F"/>
    <w:rsid w:val="00A266E8"/>
    <w:rsid w:val="00A26B42"/>
    <w:rsid w:val="00A26C69"/>
    <w:rsid w:val="00A26CEF"/>
    <w:rsid w:val="00A27380"/>
    <w:rsid w:val="00A27558"/>
    <w:rsid w:val="00A2768B"/>
    <w:rsid w:val="00A27826"/>
    <w:rsid w:val="00A279EA"/>
    <w:rsid w:val="00A27CE2"/>
    <w:rsid w:val="00A27F76"/>
    <w:rsid w:val="00A30003"/>
    <w:rsid w:val="00A30252"/>
    <w:rsid w:val="00A30331"/>
    <w:rsid w:val="00A3098B"/>
    <w:rsid w:val="00A30D18"/>
    <w:rsid w:val="00A30F77"/>
    <w:rsid w:val="00A3156D"/>
    <w:rsid w:val="00A31899"/>
    <w:rsid w:val="00A318DE"/>
    <w:rsid w:val="00A31BE1"/>
    <w:rsid w:val="00A31FD7"/>
    <w:rsid w:val="00A3201A"/>
    <w:rsid w:val="00A32156"/>
    <w:rsid w:val="00A3247B"/>
    <w:rsid w:val="00A32598"/>
    <w:rsid w:val="00A3280A"/>
    <w:rsid w:val="00A32860"/>
    <w:rsid w:val="00A32897"/>
    <w:rsid w:val="00A33078"/>
    <w:rsid w:val="00A332D2"/>
    <w:rsid w:val="00A333E7"/>
    <w:rsid w:val="00A33741"/>
    <w:rsid w:val="00A3395E"/>
    <w:rsid w:val="00A33A75"/>
    <w:rsid w:val="00A33C6D"/>
    <w:rsid w:val="00A33E46"/>
    <w:rsid w:val="00A33E78"/>
    <w:rsid w:val="00A33EC2"/>
    <w:rsid w:val="00A34845"/>
    <w:rsid w:val="00A348F0"/>
    <w:rsid w:val="00A34BD6"/>
    <w:rsid w:val="00A34C2B"/>
    <w:rsid w:val="00A34C43"/>
    <w:rsid w:val="00A34CDD"/>
    <w:rsid w:val="00A34FAF"/>
    <w:rsid w:val="00A350BD"/>
    <w:rsid w:val="00A35186"/>
    <w:rsid w:val="00A35544"/>
    <w:rsid w:val="00A357EA"/>
    <w:rsid w:val="00A3582A"/>
    <w:rsid w:val="00A35984"/>
    <w:rsid w:val="00A35FDA"/>
    <w:rsid w:val="00A3609E"/>
    <w:rsid w:val="00A360E0"/>
    <w:rsid w:val="00A36544"/>
    <w:rsid w:val="00A365CF"/>
    <w:rsid w:val="00A36BFC"/>
    <w:rsid w:val="00A37083"/>
    <w:rsid w:val="00A370C4"/>
    <w:rsid w:val="00A37377"/>
    <w:rsid w:val="00A37721"/>
    <w:rsid w:val="00A37D01"/>
    <w:rsid w:val="00A37F25"/>
    <w:rsid w:val="00A37FE4"/>
    <w:rsid w:val="00A40030"/>
    <w:rsid w:val="00A4037F"/>
    <w:rsid w:val="00A40576"/>
    <w:rsid w:val="00A405D3"/>
    <w:rsid w:val="00A408BE"/>
    <w:rsid w:val="00A40907"/>
    <w:rsid w:val="00A40C93"/>
    <w:rsid w:val="00A40F82"/>
    <w:rsid w:val="00A410FF"/>
    <w:rsid w:val="00A4121A"/>
    <w:rsid w:val="00A413C8"/>
    <w:rsid w:val="00A41519"/>
    <w:rsid w:val="00A4154E"/>
    <w:rsid w:val="00A41A69"/>
    <w:rsid w:val="00A41AE4"/>
    <w:rsid w:val="00A41C06"/>
    <w:rsid w:val="00A41E6C"/>
    <w:rsid w:val="00A421FE"/>
    <w:rsid w:val="00A4229D"/>
    <w:rsid w:val="00A423BE"/>
    <w:rsid w:val="00A4259D"/>
    <w:rsid w:val="00A425AD"/>
    <w:rsid w:val="00A42653"/>
    <w:rsid w:val="00A42761"/>
    <w:rsid w:val="00A4277C"/>
    <w:rsid w:val="00A4297A"/>
    <w:rsid w:val="00A42E2B"/>
    <w:rsid w:val="00A42EF8"/>
    <w:rsid w:val="00A43087"/>
    <w:rsid w:val="00A43668"/>
    <w:rsid w:val="00A43719"/>
    <w:rsid w:val="00A438F4"/>
    <w:rsid w:val="00A43A02"/>
    <w:rsid w:val="00A43D7A"/>
    <w:rsid w:val="00A43EB4"/>
    <w:rsid w:val="00A441B5"/>
    <w:rsid w:val="00A442A0"/>
    <w:rsid w:val="00A4432A"/>
    <w:rsid w:val="00A447AB"/>
    <w:rsid w:val="00A44903"/>
    <w:rsid w:val="00A449EC"/>
    <w:rsid w:val="00A451E3"/>
    <w:rsid w:val="00A45341"/>
    <w:rsid w:val="00A4563C"/>
    <w:rsid w:val="00A45822"/>
    <w:rsid w:val="00A461EB"/>
    <w:rsid w:val="00A46270"/>
    <w:rsid w:val="00A46679"/>
    <w:rsid w:val="00A46826"/>
    <w:rsid w:val="00A469B2"/>
    <w:rsid w:val="00A469D8"/>
    <w:rsid w:val="00A46A29"/>
    <w:rsid w:val="00A46AF1"/>
    <w:rsid w:val="00A46ED3"/>
    <w:rsid w:val="00A47006"/>
    <w:rsid w:val="00A47597"/>
    <w:rsid w:val="00A47890"/>
    <w:rsid w:val="00A479D4"/>
    <w:rsid w:val="00A47E94"/>
    <w:rsid w:val="00A505E6"/>
    <w:rsid w:val="00A50808"/>
    <w:rsid w:val="00A50FF1"/>
    <w:rsid w:val="00A5140F"/>
    <w:rsid w:val="00A5154F"/>
    <w:rsid w:val="00A51B9B"/>
    <w:rsid w:val="00A520FC"/>
    <w:rsid w:val="00A522CA"/>
    <w:rsid w:val="00A526DD"/>
    <w:rsid w:val="00A5278C"/>
    <w:rsid w:val="00A5287D"/>
    <w:rsid w:val="00A52DA2"/>
    <w:rsid w:val="00A5316C"/>
    <w:rsid w:val="00A53176"/>
    <w:rsid w:val="00A5324F"/>
    <w:rsid w:val="00A53387"/>
    <w:rsid w:val="00A533B4"/>
    <w:rsid w:val="00A5347F"/>
    <w:rsid w:val="00A5374C"/>
    <w:rsid w:val="00A5378D"/>
    <w:rsid w:val="00A541D5"/>
    <w:rsid w:val="00A54602"/>
    <w:rsid w:val="00A54637"/>
    <w:rsid w:val="00A547E3"/>
    <w:rsid w:val="00A548C1"/>
    <w:rsid w:val="00A548E6"/>
    <w:rsid w:val="00A5496C"/>
    <w:rsid w:val="00A54A34"/>
    <w:rsid w:val="00A54BCE"/>
    <w:rsid w:val="00A54C8B"/>
    <w:rsid w:val="00A54D44"/>
    <w:rsid w:val="00A54D6B"/>
    <w:rsid w:val="00A54EC1"/>
    <w:rsid w:val="00A54EC3"/>
    <w:rsid w:val="00A54F75"/>
    <w:rsid w:val="00A55032"/>
    <w:rsid w:val="00A550DE"/>
    <w:rsid w:val="00A5527B"/>
    <w:rsid w:val="00A55345"/>
    <w:rsid w:val="00A555A9"/>
    <w:rsid w:val="00A55A12"/>
    <w:rsid w:val="00A55F44"/>
    <w:rsid w:val="00A5629F"/>
    <w:rsid w:val="00A56848"/>
    <w:rsid w:val="00A568C2"/>
    <w:rsid w:val="00A56B3F"/>
    <w:rsid w:val="00A56B49"/>
    <w:rsid w:val="00A5706B"/>
    <w:rsid w:val="00A571A4"/>
    <w:rsid w:val="00A572DF"/>
    <w:rsid w:val="00A57415"/>
    <w:rsid w:val="00A5796B"/>
    <w:rsid w:val="00A57F94"/>
    <w:rsid w:val="00A6008D"/>
    <w:rsid w:val="00A60164"/>
    <w:rsid w:val="00A60386"/>
    <w:rsid w:val="00A604C3"/>
    <w:rsid w:val="00A6098B"/>
    <w:rsid w:val="00A60AA5"/>
    <w:rsid w:val="00A60EFB"/>
    <w:rsid w:val="00A61058"/>
    <w:rsid w:val="00A610F2"/>
    <w:rsid w:val="00A6124D"/>
    <w:rsid w:val="00A61698"/>
    <w:rsid w:val="00A61730"/>
    <w:rsid w:val="00A61AF7"/>
    <w:rsid w:val="00A61C8D"/>
    <w:rsid w:val="00A61CBF"/>
    <w:rsid w:val="00A61F0E"/>
    <w:rsid w:val="00A623DD"/>
    <w:rsid w:val="00A6273D"/>
    <w:rsid w:val="00A629B3"/>
    <w:rsid w:val="00A62AD9"/>
    <w:rsid w:val="00A62BCC"/>
    <w:rsid w:val="00A62FCE"/>
    <w:rsid w:val="00A633CD"/>
    <w:rsid w:val="00A63570"/>
    <w:rsid w:val="00A639FF"/>
    <w:rsid w:val="00A64645"/>
    <w:rsid w:val="00A64A06"/>
    <w:rsid w:val="00A64A54"/>
    <w:rsid w:val="00A64C9A"/>
    <w:rsid w:val="00A64DBA"/>
    <w:rsid w:val="00A64DEA"/>
    <w:rsid w:val="00A65100"/>
    <w:rsid w:val="00A65C9F"/>
    <w:rsid w:val="00A65E88"/>
    <w:rsid w:val="00A65F1B"/>
    <w:rsid w:val="00A66050"/>
    <w:rsid w:val="00A6629A"/>
    <w:rsid w:val="00A66403"/>
    <w:rsid w:val="00A66418"/>
    <w:rsid w:val="00A664C1"/>
    <w:rsid w:val="00A664E6"/>
    <w:rsid w:val="00A668C2"/>
    <w:rsid w:val="00A668C5"/>
    <w:rsid w:val="00A66945"/>
    <w:rsid w:val="00A66E87"/>
    <w:rsid w:val="00A67016"/>
    <w:rsid w:val="00A6705B"/>
    <w:rsid w:val="00A67374"/>
    <w:rsid w:val="00A6746A"/>
    <w:rsid w:val="00A6767E"/>
    <w:rsid w:val="00A67977"/>
    <w:rsid w:val="00A67C94"/>
    <w:rsid w:val="00A67DB4"/>
    <w:rsid w:val="00A67EFA"/>
    <w:rsid w:val="00A7013F"/>
    <w:rsid w:val="00A70606"/>
    <w:rsid w:val="00A70662"/>
    <w:rsid w:val="00A70703"/>
    <w:rsid w:val="00A70B50"/>
    <w:rsid w:val="00A711D3"/>
    <w:rsid w:val="00A711F7"/>
    <w:rsid w:val="00A71220"/>
    <w:rsid w:val="00A71323"/>
    <w:rsid w:val="00A719CB"/>
    <w:rsid w:val="00A71D5B"/>
    <w:rsid w:val="00A72013"/>
    <w:rsid w:val="00A72015"/>
    <w:rsid w:val="00A72316"/>
    <w:rsid w:val="00A72464"/>
    <w:rsid w:val="00A728A6"/>
    <w:rsid w:val="00A72BB9"/>
    <w:rsid w:val="00A72E03"/>
    <w:rsid w:val="00A72E16"/>
    <w:rsid w:val="00A72EB9"/>
    <w:rsid w:val="00A73046"/>
    <w:rsid w:val="00A7333F"/>
    <w:rsid w:val="00A7338B"/>
    <w:rsid w:val="00A733B7"/>
    <w:rsid w:val="00A73582"/>
    <w:rsid w:val="00A737A8"/>
    <w:rsid w:val="00A73B18"/>
    <w:rsid w:val="00A73B71"/>
    <w:rsid w:val="00A73F19"/>
    <w:rsid w:val="00A74358"/>
    <w:rsid w:val="00A744F1"/>
    <w:rsid w:val="00A74669"/>
    <w:rsid w:val="00A7467C"/>
    <w:rsid w:val="00A74931"/>
    <w:rsid w:val="00A74AC6"/>
    <w:rsid w:val="00A74CB9"/>
    <w:rsid w:val="00A74D59"/>
    <w:rsid w:val="00A74F0B"/>
    <w:rsid w:val="00A74FAC"/>
    <w:rsid w:val="00A7503E"/>
    <w:rsid w:val="00A7528C"/>
    <w:rsid w:val="00A7533D"/>
    <w:rsid w:val="00A75614"/>
    <w:rsid w:val="00A75ACE"/>
    <w:rsid w:val="00A75C65"/>
    <w:rsid w:val="00A75CBD"/>
    <w:rsid w:val="00A75CD4"/>
    <w:rsid w:val="00A75EA0"/>
    <w:rsid w:val="00A75F19"/>
    <w:rsid w:val="00A762F0"/>
    <w:rsid w:val="00A7644F"/>
    <w:rsid w:val="00A76923"/>
    <w:rsid w:val="00A76CAA"/>
    <w:rsid w:val="00A76CFE"/>
    <w:rsid w:val="00A76E4A"/>
    <w:rsid w:val="00A770D7"/>
    <w:rsid w:val="00A770E3"/>
    <w:rsid w:val="00A771B3"/>
    <w:rsid w:val="00A7733B"/>
    <w:rsid w:val="00A7789B"/>
    <w:rsid w:val="00A77E08"/>
    <w:rsid w:val="00A801BB"/>
    <w:rsid w:val="00A801D2"/>
    <w:rsid w:val="00A80A54"/>
    <w:rsid w:val="00A80BF9"/>
    <w:rsid w:val="00A80C2C"/>
    <w:rsid w:val="00A816FC"/>
    <w:rsid w:val="00A81835"/>
    <w:rsid w:val="00A819A5"/>
    <w:rsid w:val="00A81A03"/>
    <w:rsid w:val="00A81B67"/>
    <w:rsid w:val="00A81DBB"/>
    <w:rsid w:val="00A82223"/>
    <w:rsid w:val="00A8241E"/>
    <w:rsid w:val="00A8247A"/>
    <w:rsid w:val="00A8257D"/>
    <w:rsid w:val="00A829C1"/>
    <w:rsid w:val="00A82BD0"/>
    <w:rsid w:val="00A82C87"/>
    <w:rsid w:val="00A82E70"/>
    <w:rsid w:val="00A837AC"/>
    <w:rsid w:val="00A83862"/>
    <w:rsid w:val="00A83BBB"/>
    <w:rsid w:val="00A83D99"/>
    <w:rsid w:val="00A83DD7"/>
    <w:rsid w:val="00A83EA7"/>
    <w:rsid w:val="00A840B6"/>
    <w:rsid w:val="00A845B8"/>
    <w:rsid w:val="00A845B9"/>
    <w:rsid w:val="00A848B1"/>
    <w:rsid w:val="00A84E1E"/>
    <w:rsid w:val="00A84ED8"/>
    <w:rsid w:val="00A8514D"/>
    <w:rsid w:val="00A8542B"/>
    <w:rsid w:val="00A857B8"/>
    <w:rsid w:val="00A8648E"/>
    <w:rsid w:val="00A865DD"/>
    <w:rsid w:val="00A867BF"/>
    <w:rsid w:val="00A86F19"/>
    <w:rsid w:val="00A86F2C"/>
    <w:rsid w:val="00A87242"/>
    <w:rsid w:val="00A8752B"/>
    <w:rsid w:val="00A878FD"/>
    <w:rsid w:val="00A87A85"/>
    <w:rsid w:val="00A87B48"/>
    <w:rsid w:val="00A87EB3"/>
    <w:rsid w:val="00A9026E"/>
    <w:rsid w:val="00A902FA"/>
    <w:rsid w:val="00A9034B"/>
    <w:rsid w:val="00A904C8"/>
    <w:rsid w:val="00A90BA4"/>
    <w:rsid w:val="00A90D5E"/>
    <w:rsid w:val="00A90DE3"/>
    <w:rsid w:val="00A91534"/>
    <w:rsid w:val="00A91BBC"/>
    <w:rsid w:val="00A91E09"/>
    <w:rsid w:val="00A92057"/>
    <w:rsid w:val="00A92358"/>
    <w:rsid w:val="00A924C8"/>
    <w:rsid w:val="00A9266B"/>
    <w:rsid w:val="00A927FB"/>
    <w:rsid w:val="00A92A14"/>
    <w:rsid w:val="00A92A8B"/>
    <w:rsid w:val="00A92D72"/>
    <w:rsid w:val="00A92E1B"/>
    <w:rsid w:val="00A93204"/>
    <w:rsid w:val="00A93230"/>
    <w:rsid w:val="00A932E9"/>
    <w:rsid w:val="00A935E9"/>
    <w:rsid w:val="00A936CA"/>
    <w:rsid w:val="00A93737"/>
    <w:rsid w:val="00A93804"/>
    <w:rsid w:val="00A93866"/>
    <w:rsid w:val="00A93895"/>
    <w:rsid w:val="00A93B2C"/>
    <w:rsid w:val="00A93C4B"/>
    <w:rsid w:val="00A93F3A"/>
    <w:rsid w:val="00A9410C"/>
    <w:rsid w:val="00A94145"/>
    <w:rsid w:val="00A94598"/>
    <w:rsid w:val="00A947BE"/>
    <w:rsid w:val="00A94837"/>
    <w:rsid w:val="00A94A65"/>
    <w:rsid w:val="00A94AE0"/>
    <w:rsid w:val="00A94C0D"/>
    <w:rsid w:val="00A94C3B"/>
    <w:rsid w:val="00A94C64"/>
    <w:rsid w:val="00A94E60"/>
    <w:rsid w:val="00A951C1"/>
    <w:rsid w:val="00A9525C"/>
    <w:rsid w:val="00A95304"/>
    <w:rsid w:val="00A95840"/>
    <w:rsid w:val="00A95B94"/>
    <w:rsid w:val="00A95C80"/>
    <w:rsid w:val="00A95D9A"/>
    <w:rsid w:val="00A95E80"/>
    <w:rsid w:val="00A9629D"/>
    <w:rsid w:val="00A96692"/>
    <w:rsid w:val="00A968EE"/>
    <w:rsid w:val="00A96B76"/>
    <w:rsid w:val="00A96CF3"/>
    <w:rsid w:val="00A96D44"/>
    <w:rsid w:val="00A96F79"/>
    <w:rsid w:val="00A97224"/>
    <w:rsid w:val="00A9728A"/>
    <w:rsid w:val="00A973BE"/>
    <w:rsid w:val="00A97493"/>
    <w:rsid w:val="00A97622"/>
    <w:rsid w:val="00A978B3"/>
    <w:rsid w:val="00A97995"/>
    <w:rsid w:val="00A97ABF"/>
    <w:rsid w:val="00A97F24"/>
    <w:rsid w:val="00AA0035"/>
    <w:rsid w:val="00AA00AC"/>
    <w:rsid w:val="00AA0227"/>
    <w:rsid w:val="00AA02F1"/>
    <w:rsid w:val="00AA05E2"/>
    <w:rsid w:val="00AA064E"/>
    <w:rsid w:val="00AA0711"/>
    <w:rsid w:val="00AA0DB5"/>
    <w:rsid w:val="00AA169A"/>
    <w:rsid w:val="00AA1914"/>
    <w:rsid w:val="00AA19E7"/>
    <w:rsid w:val="00AA1AF7"/>
    <w:rsid w:val="00AA1C3F"/>
    <w:rsid w:val="00AA1D47"/>
    <w:rsid w:val="00AA1D5E"/>
    <w:rsid w:val="00AA2033"/>
    <w:rsid w:val="00AA2146"/>
    <w:rsid w:val="00AA2478"/>
    <w:rsid w:val="00AA24DC"/>
    <w:rsid w:val="00AA2551"/>
    <w:rsid w:val="00AA262C"/>
    <w:rsid w:val="00AA26C0"/>
    <w:rsid w:val="00AA28D6"/>
    <w:rsid w:val="00AA2E39"/>
    <w:rsid w:val="00AA34E5"/>
    <w:rsid w:val="00AA35D0"/>
    <w:rsid w:val="00AA3718"/>
    <w:rsid w:val="00AA378E"/>
    <w:rsid w:val="00AA37F6"/>
    <w:rsid w:val="00AA37FA"/>
    <w:rsid w:val="00AA38CC"/>
    <w:rsid w:val="00AA3C19"/>
    <w:rsid w:val="00AA3E02"/>
    <w:rsid w:val="00AA409E"/>
    <w:rsid w:val="00AA4592"/>
    <w:rsid w:val="00AA4862"/>
    <w:rsid w:val="00AA4B35"/>
    <w:rsid w:val="00AA4F35"/>
    <w:rsid w:val="00AA5309"/>
    <w:rsid w:val="00AA5690"/>
    <w:rsid w:val="00AA5E31"/>
    <w:rsid w:val="00AA6044"/>
    <w:rsid w:val="00AA60F4"/>
    <w:rsid w:val="00AA611F"/>
    <w:rsid w:val="00AA6309"/>
    <w:rsid w:val="00AA668D"/>
    <w:rsid w:val="00AA68E3"/>
    <w:rsid w:val="00AA699A"/>
    <w:rsid w:val="00AA6A07"/>
    <w:rsid w:val="00AA6C64"/>
    <w:rsid w:val="00AA6D63"/>
    <w:rsid w:val="00AA6D75"/>
    <w:rsid w:val="00AA6DA2"/>
    <w:rsid w:val="00AA72F8"/>
    <w:rsid w:val="00AA7414"/>
    <w:rsid w:val="00AA7480"/>
    <w:rsid w:val="00AA7792"/>
    <w:rsid w:val="00AA77BA"/>
    <w:rsid w:val="00AA7E9D"/>
    <w:rsid w:val="00AA7EA0"/>
    <w:rsid w:val="00AA7F3E"/>
    <w:rsid w:val="00AB00EC"/>
    <w:rsid w:val="00AB0128"/>
    <w:rsid w:val="00AB01FD"/>
    <w:rsid w:val="00AB0324"/>
    <w:rsid w:val="00AB05E7"/>
    <w:rsid w:val="00AB0A8F"/>
    <w:rsid w:val="00AB0AF6"/>
    <w:rsid w:val="00AB1288"/>
    <w:rsid w:val="00AB13AC"/>
    <w:rsid w:val="00AB1415"/>
    <w:rsid w:val="00AB146D"/>
    <w:rsid w:val="00AB16A6"/>
    <w:rsid w:val="00AB1861"/>
    <w:rsid w:val="00AB19E3"/>
    <w:rsid w:val="00AB1A46"/>
    <w:rsid w:val="00AB1C01"/>
    <w:rsid w:val="00AB1C69"/>
    <w:rsid w:val="00AB1E65"/>
    <w:rsid w:val="00AB1F94"/>
    <w:rsid w:val="00AB206D"/>
    <w:rsid w:val="00AB2538"/>
    <w:rsid w:val="00AB25E3"/>
    <w:rsid w:val="00AB26C6"/>
    <w:rsid w:val="00AB26D4"/>
    <w:rsid w:val="00AB26FB"/>
    <w:rsid w:val="00AB2928"/>
    <w:rsid w:val="00AB2DA4"/>
    <w:rsid w:val="00AB2DB2"/>
    <w:rsid w:val="00AB2F93"/>
    <w:rsid w:val="00AB320E"/>
    <w:rsid w:val="00AB347D"/>
    <w:rsid w:val="00AB3784"/>
    <w:rsid w:val="00AB3B44"/>
    <w:rsid w:val="00AB42B8"/>
    <w:rsid w:val="00AB44CC"/>
    <w:rsid w:val="00AB4A3A"/>
    <w:rsid w:val="00AB4C28"/>
    <w:rsid w:val="00AB5090"/>
    <w:rsid w:val="00AB50E5"/>
    <w:rsid w:val="00AB540C"/>
    <w:rsid w:val="00AB5ED6"/>
    <w:rsid w:val="00AB634B"/>
    <w:rsid w:val="00AB6500"/>
    <w:rsid w:val="00AB678D"/>
    <w:rsid w:val="00AB685C"/>
    <w:rsid w:val="00AB69EF"/>
    <w:rsid w:val="00AB6DA1"/>
    <w:rsid w:val="00AB70E1"/>
    <w:rsid w:val="00AB71A2"/>
    <w:rsid w:val="00AB7489"/>
    <w:rsid w:val="00AB790B"/>
    <w:rsid w:val="00AB79CE"/>
    <w:rsid w:val="00AB7A47"/>
    <w:rsid w:val="00AB7E61"/>
    <w:rsid w:val="00AB7F8E"/>
    <w:rsid w:val="00AC007A"/>
    <w:rsid w:val="00AC0801"/>
    <w:rsid w:val="00AC0984"/>
    <w:rsid w:val="00AC09C3"/>
    <w:rsid w:val="00AC0C5A"/>
    <w:rsid w:val="00AC12C8"/>
    <w:rsid w:val="00AC1314"/>
    <w:rsid w:val="00AC1771"/>
    <w:rsid w:val="00AC182D"/>
    <w:rsid w:val="00AC1CC2"/>
    <w:rsid w:val="00AC1EB5"/>
    <w:rsid w:val="00AC1F94"/>
    <w:rsid w:val="00AC229C"/>
    <w:rsid w:val="00AC2641"/>
    <w:rsid w:val="00AC2A21"/>
    <w:rsid w:val="00AC2A7B"/>
    <w:rsid w:val="00AC3070"/>
    <w:rsid w:val="00AC3156"/>
    <w:rsid w:val="00AC3273"/>
    <w:rsid w:val="00AC3564"/>
    <w:rsid w:val="00AC3917"/>
    <w:rsid w:val="00AC3AC2"/>
    <w:rsid w:val="00AC3E6F"/>
    <w:rsid w:val="00AC450C"/>
    <w:rsid w:val="00AC4B14"/>
    <w:rsid w:val="00AC4B5B"/>
    <w:rsid w:val="00AC4E37"/>
    <w:rsid w:val="00AC5019"/>
    <w:rsid w:val="00AC50C0"/>
    <w:rsid w:val="00AC54FB"/>
    <w:rsid w:val="00AC55E1"/>
    <w:rsid w:val="00AC5657"/>
    <w:rsid w:val="00AC5733"/>
    <w:rsid w:val="00AC57F5"/>
    <w:rsid w:val="00AC5A4B"/>
    <w:rsid w:val="00AC5AE5"/>
    <w:rsid w:val="00AC5D33"/>
    <w:rsid w:val="00AC5E27"/>
    <w:rsid w:val="00AC5F4B"/>
    <w:rsid w:val="00AC630C"/>
    <w:rsid w:val="00AC6575"/>
    <w:rsid w:val="00AC6603"/>
    <w:rsid w:val="00AC669E"/>
    <w:rsid w:val="00AC677E"/>
    <w:rsid w:val="00AC6955"/>
    <w:rsid w:val="00AC69EB"/>
    <w:rsid w:val="00AC6AA3"/>
    <w:rsid w:val="00AC6AB3"/>
    <w:rsid w:val="00AC6B78"/>
    <w:rsid w:val="00AC6E8B"/>
    <w:rsid w:val="00AC6F49"/>
    <w:rsid w:val="00AC703C"/>
    <w:rsid w:val="00AC70B3"/>
    <w:rsid w:val="00AC7186"/>
    <w:rsid w:val="00AC7260"/>
    <w:rsid w:val="00AC7377"/>
    <w:rsid w:val="00AC75F9"/>
    <w:rsid w:val="00AC7603"/>
    <w:rsid w:val="00AC76CB"/>
    <w:rsid w:val="00AC7771"/>
    <w:rsid w:val="00AC781D"/>
    <w:rsid w:val="00AC785B"/>
    <w:rsid w:val="00AC78D8"/>
    <w:rsid w:val="00AC7B25"/>
    <w:rsid w:val="00AC7B56"/>
    <w:rsid w:val="00AC7B5F"/>
    <w:rsid w:val="00AC7BA2"/>
    <w:rsid w:val="00AC7CC5"/>
    <w:rsid w:val="00AC7CEB"/>
    <w:rsid w:val="00AC7DF7"/>
    <w:rsid w:val="00AD01FA"/>
    <w:rsid w:val="00AD0405"/>
    <w:rsid w:val="00AD0720"/>
    <w:rsid w:val="00AD074D"/>
    <w:rsid w:val="00AD0783"/>
    <w:rsid w:val="00AD099A"/>
    <w:rsid w:val="00AD0A00"/>
    <w:rsid w:val="00AD0CA6"/>
    <w:rsid w:val="00AD1051"/>
    <w:rsid w:val="00AD1180"/>
    <w:rsid w:val="00AD13D4"/>
    <w:rsid w:val="00AD13EC"/>
    <w:rsid w:val="00AD14DD"/>
    <w:rsid w:val="00AD1A19"/>
    <w:rsid w:val="00AD1AC7"/>
    <w:rsid w:val="00AD1FEC"/>
    <w:rsid w:val="00AD202A"/>
    <w:rsid w:val="00AD21AE"/>
    <w:rsid w:val="00AD2208"/>
    <w:rsid w:val="00AD24BD"/>
    <w:rsid w:val="00AD2503"/>
    <w:rsid w:val="00AD2A16"/>
    <w:rsid w:val="00AD2A4C"/>
    <w:rsid w:val="00AD2BC9"/>
    <w:rsid w:val="00AD2D8B"/>
    <w:rsid w:val="00AD2DB0"/>
    <w:rsid w:val="00AD2F94"/>
    <w:rsid w:val="00AD2F95"/>
    <w:rsid w:val="00AD3023"/>
    <w:rsid w:val="00AD308F"/>
    <w:rsid w:val="00AD3841"/>
    <w:rsid w:val="00AD3B6E"/>
    <w:rsid w:val="00AD3C31"/>
    <w:rsid w:val="00AD3C9A"/>
    <w:rsid w:val="00AD3DFB"/>
    <w:rsid w:val="00AD3E9E"/>
    <w:rsid w:val="00AD44A6"/>
    <w:rsid w:val="00AD458F"/>
    <w:rsid w:val="00AD4B4F"/>
    <w:rsid w:val="00AD4CBA"/>
    <w:rsid w:val="00AD4E43"/>
    <w:rsid w:val="00AD5002"/>
    <w:rsid w:val="00AD50E0"/>
    <w:rsid w:val="00AD541D"/>
    <w:rsid w:val="00AD54E4"/>
    <w:rsid w:val="00AD56E1"/>
    <w:rsid w:val="00AD5756"/>
    <w:rsid w:val="00AD57A1"/>
    <w:rsid w:val="00AD59A9"/>
    <w:rsid w:val="00AD5D84"/>
    <w:rsid w:val="00AD5DEA"/>
    <w:rsid w:val="00AD5ECC"/>
    <w:rsid w:val="00AD601C"/>
    <w:rsid w:val="00AD656E"/>
    <w:rsid w:val="00AD6656"/>
    <w:rsid w:val="00AD682E"/>
    <w:rsid w:val="00AD694B"/>
    <w:rsid w:val="00AD6957"/>
    <w:rsid w:val="00AD699D"/>
    <w:rsid w:val="00AD6A66"/>
    <w:rsid w:val="00AD6AD5"/>
    <w:rsid w:val="00AD6F57"/>
    <w:rsid w:val="00AD707D"/>
    <w:rsid w:val="00AD71A2"/>
    <w:rsid w:val="00AD71F1"/>
    <w:rsid w:val="00AD73C5"/>
    <w:rsid w:val="00AD763E"/>
    <w:rsid w:val="00AD772F"/>
    <w:rsid w:val="00AD7AB1"/>
    <w:rsid w:val="00AD7B71"/>
    <w:rsid w:val="00AD7F51"/>
    <w:rsid w:val="00AE023C"/>
    <w:rsid w:val="00AE02B7"/>
    <w:rsid w:val="00AE05A7"/>
    <w:rsid w:val="00AE09AC"/>
    <w:rsid w:val="00AE0B81"/>
    <w:rsid w:val="00AE0D54"/>
    <w:rsid w:val="00AE0EA4"/>
    <w:rsid w:val="00AE188C"/>
    <w:rsid w:val="00AE18C2"/>
    <w:rsid w:val="00AE1A6C"/>
    <w:rsid w:val="00AE1A7F"/>
    <w:rsid w:val="00AE1D45"/>
    <w:rsid w:val="00AE1F1F"/>
    <w:rsid w:val="00AE1F22"/>
    <w:rsid w:val="00AE2088"/>
    <w:rsid w:val="00AE2090"/>
    <w:rsid w:val="00AE21D3"/>
    <w:rsid w:val="00AE2210"/>
    <w:rsid w:val="00AE28FC"/>
    <w:rsid w:val="00AE29F1"/>
    <w:rsid w:val="00AE2FA3"/>
    <w:rsid w:val="00AE3143"/>
    <w:rsid w:val="00AE322C"/>
    <w:rsid w:val="00AE33BD"/>
    <w:rsid w:val="00AE3CDD"/>
    <w:rsid w:val="00AE3CFA"/>
    <w:rsid w:val="00AE3EC5"/>
    <w:rsid w:val="00AE3F19"/>
    <w:rsid w:val="00AE3FB1"/>
    <w:rsid w:val="00AE46B6"/>
    <w:rsid w:val="00AE47FC"/>
    <w:rsid w:val="00AE4976"/>
    <w:rsid w:val="00AE4A9F"/>
    <w:rsid w:val="00AE4FE4"/>
    <w:rsid w:val="00AE5587"/>
    <w:rsid w:val="00AE5CDF"/>
    <w:rsid w:val="00AE5DE3"/>
    <w:rsid w:val="00AE5F3A"/>
    <w:rsid w:val="00AE5F3D"/>
    <w:rsid w:val="00AE61BB"/>
    <w:rsid w:val="00AE625A"/>
    <w:rsid w:val="00AE6446"/>
    <w:rsid w:val="00AE6566"/>
    <w:rsid w:val="00AE6577"/>
    <w:rsid w:val="00AE6B8D"/>
    <w:rsid w:val="00AE6DDD"/>
    <w:rsid w:val="00AE6E4D"/>
    <w:rsid w:val="00AE6E5D"/>
    <w:rsid w:val="00AE7065"/>
    <w:rsid w:val="00AE72D4"/>
    <w:rsid w:val="00AE72E9"/>
    <w:rsid w:val="00AE7384"/>
    <w:rsid w:val="00AE7471"/>
    <w:rsid w:val="00AE7530"/>
    <w:rsid w:val="00AE792C"/>
    <w:rsid w:val="00AE79B3"/>
    <w:rsid w:val="00AE7DF1"/>
    <w:rsid w:val="00AE7E65"/>
    <w:rsid w:val="00AF0454"/>
    <w:rsid w:val="00AF0614"/>
    <w:rsid w:val="00AF064B"/>
    <w:rsid w:val="00AF07D7"/>
    <w:rsid w:val="00AF0B36"/>
    <w:rsid w:val="00AF0BAE"/>
    <w:rsid w:val="00AF0C33"/>
    <w:rsid w:val="00AF1107"/>
    <w:rsid w:val="00AF11CE"/>
    <w:rsid w:val="00AF13C7"/>
    <w:rsid w:val="00AF14C4"/>
    <w:rsid w:val="00AF15E6"/>
    <w:rsid w:val="00AF1AC4"/>
    <w:rsid w:val="00AF237A"/>
    <w:rsid w:val="00AF273A"/>
    <w:rsid w:val="00AF2811"/>
    <w:rsid w:val="00AF2993"/>
    <w:rsid w:val="00AF2D1A"/>
    <w:rsid w:val="00AF302B"/>
    <w:rsid w:val="00AF376D"/>
    <w:rsid w:val="00AF3956"/>
    <w:rsid w:val="00AF3966"/>
    <w:rsid w:val="00AF3B4C"/>
    <w:rsid w:val="00AF3B80"/>
    <w:rsid w:val="00AF4230"/>
    <w:rsid w:val="00AF42A1"/>
    <w:rsid w:val="00AF45FB"/>
    <w:rsid w:val="00AF465F"/>
    <w:rsid w:val="00AF4688"/>
    <w:rsid w:val="00AF472A"/>
    <w:rsid w:val="00AF47CE"/>
    <w:rsid w:val="00AF4D07"/>
    <w:rsid w:val="00AF52D9"/>
    <w:rsid w:val="00AF546B"/>
    <w:rsid w:val="00AF54C7"/>
    <w:rsid w:val="00AF55CB"/>
    <w:rsid w:val="00AF562A"/>
    <w:rsid w:val="00AF5635"/>
    <w:rsid w:val="00AF59F7"/>
    <w:rsid w:val="00AF5CC5"/>
    <w:rsid w:val="00AF6028"/>
    <w:rsid w:val="00AF620F"/>
    <w:rsid w:val="00AF63FF"/>
    <w:rsid w:val="00AF6638"/>
    <w:rsid w:val="00AF66E0"/>
    <w:rsid w:val="00AF67C2"/>
    <w:rsid w:val="00AF687F"/>
    <w:rsid w:val="00AF69BA"/>
    <w:rsid w:val="00AF6ABB"/>
    <w:rsid w:val="00AF6CD3"/>
    <w:rsid w:val="00AF6D80"/>
    <w:rsid w:val="00AF6EEE"/>
    <w:rsid w:val="00AF717C"/>
    <w:rsid w:val="00AF71AD"/>
    <w:rsid w:val="00AF727F"/>
    <w:rsid w:val="00AF72B6"/>
    <w:rsid w:val="00AF73AC"/>
    <w:rsid w:val="00AF73B4"/>
    <w:rsid w:val="00AF73EE"/>
    <w:rsid w:val="00AF7711"/>
    <w:rsid w:val="00AF7815"/>
    <w:rsid w:val="00AF78D5"/>
    <w:rsid w:val="00AF79DD"/>
    <w:rsid w:val="00AF7A52"/>
    <w:rsid w:val="00AF7A80"/>
    <w:rsid w:val="00AF7B8C"/>
    <w:rsid w:val="00AF7CA0"/>
    <w:rsid w:val="00AF7F0D"/>
    <w:rsid w:val="00B00034"/>
    <w:rsid w:val="00B000B4"/>
    <w:rsid w:val="00B001FF"/>
    <w:rsid w:val="00B0078D"/>
    <w:rsid w:val="00B00C2D"/>
    <w:rsid w:val="00B00CD8"/>
    <w:rsid w:val="00B00D21"/>
    <w:rsid w:val="00B01421"/>
    <w:rsid w:val="00B0150A"/>
    <w:rsid w:val="00B015FD"/>
    <w:rsid w:val="00B015FF"/>
    <w:rsid w:val="00B018CD"/>
    <w:rsid w:val="00B01A23"/>
    <w:rsid w:val="00B01CF7"/>
    <w:rsid w:val="00B01CF8"/>
    <w:rsid w:val="00B02763"/>
    <w:rsid w:val="00B02BC6"/>
    <w:rsid w:val="00B02C4C"/>
    <w:rsid w:val="00B02C55"/>
    <w:rsid w:val="00B02ED4"/>
    <w:rsid w:val="00B03049"/>
    <w:rsid w:val="00B030C0"/>
    <w:rsid w:val="00B03805"/>
    <w:rsid w:val="00B03A7C"/>
    <w:rsid w:val="00B03F59"/>
    <w:rsid w:val="00B040F9"/>
    <w:rsid w:val="00B04160"/>
    <w:rsid w:val="00B04584"/>
    <w:rsid w:val="00B04802"/>
    <w:rsid w:val="00B04821"/>
    <w:rsid w:val="00B049D4"/>
    <w:rsid w:val="00B04D44"/>
    <w:rsid w:val="00B04DE3"/>
    <w:rsid w:val="00B05021"/>
    <w:rsid w:val="00B05C8D"/>
    <w:rsid w:val="00B05CA1"/>
    <w:rsid w:val="00B06044"/>
    <w:rsid w:val="00B060DB"/>
    <w:rsid w:val="00B0650F"/>
    <w:rsid w:val="00B06646"/>
    <w:rsid w:val="00B0679E"/>
    <w:rsid w:val="00B06A2E"/>
    <w:rsid w:val="00B06AB3"/>
    <w:rsid w:val="00B07162"/>
    <w:rsid w:val="00B07246"/>
    <w:rsid w:val="00B0745E"/>
    <w:rsid w:val="00B076F7"/>
    <w:rsid w:val="00B07DA4"/>
    <w:rsid w:val="00B07DCF"/>
    <w:rsid w:val="00B10162"/>
    <w:rsid w:val="00B102B0"/>
    <w:rsid w:val="00B10493"/>
    <w:rsid w:val="00B1057A"/>
    <w:rsid w:val="00B10603"/>
    <w:rsid w:val="00B106CD"/>
    <w:rsid w:val="00B10BB3"/>
    <w:rsid w:val="00B10CCE"/>
    <w:rsid w:val="00B11070"/>
    <w:rsid w:val="00B113B6"/>
    <w:rsid w:val="00B11684"/>
    <w:rsid w:val="00B11B3F"/>
    <w:rsid w:val="00B11C42"/>
    <w:rsid w:val="00B11C85"/>
    <w:rsid w:val="00B1215D"/>
    <w:rsid w:val="00B124BD"/>
    <w:rsid w:val="00B125F0"/>
    <w:rsid w:val="00B12A0D"/>
    <w:rsid w:val="00B12E04"/>
    <w:rsid w:val="00B12E34"/>
    <w:rsid w:val="00B12E8D"/>
    <w:rsid w:val="00B12E9F"/>
    <w:rsid w:val="00B12EDC"/>
    <w:rsid w:val="00B12FDC"/>
    <w:rsid w:val="00B13030"/>
    <w:rsid w:val="00B13081"/>
    <w:rsid w:val="00B13582"/>
    <w:rsid w:val="00B1386B"/>
    <w:rsid w:val="00B139F4"/>
    <w:rsid w:val="00B13A6F"/>
    <w:rsid w:val="00B13A76"/>
    <w:rsid w:val="00B13C7B"/>
    <w:rsid w:val="00B14230"/>
    <w:rsid w:val="00B14428"/>
    <w:rsid w:val="00B14487"/>
    <w:rsid w:val="00B1455D"/>
    <w:rsid w:val="00B1484E"/>
    <w:rsid w:val="00B14F3E"/>
    <w:rsid w:val="00B14F7F"/>
    <w:rsid w:val="00B150B2"/>
    <w:rsid w:val="00B1535B"/>
    <w:rsid w:val="00B15638"/>
    <w:rsid w:val="00B15828"/>
    <w:rsid w:val="00B15A56"/>
    <w:rsid w:val="00B15D2E"/>
    <w:rsid w:val="00B15F2C"/>
    <w:rsid w:val="00B163E7"/>
    <w:rsid w:val="00B1647A"/>
    <w:rsid w:val="00B16548"/>
    <w:rsid w:val="00B165F8"/>
    <w:rsid w:val="00B16665"/>
    <w:rsid w:val="00B166E0"/>
    <w:rsid w:val="00B167A3"/>
    <w:rsid w:val="00B16801"/>
    <w:rsid w:val="00B16842"/>
    <w:rsid w:val="00B16855"/>
    <w:rsid w:val="00B16910"/>
    <w:rsid w:val="00B1691D"/>
    <w:rsid w:val="00B16FE7"/>
    <w:rsid w:val="00B1749A"/>
    <w:rsid w:val="00B177B3"/>
    <w:rsid w:val="00B1797E"/>
    <w:rsid w:val="00B17AE0"/>
    <w:rsid w:val="00B17C29"/>
    <w:rsid w:val="00B17DE4"/>
    <w:rsid w:val="00B17FE8"/>
    <w:rsid w:val="00B20004"/>
    <w:rsid w:val="00B201A5"/>
    <w:rsid w:val="00B2033B"/>
    <w:rsid w:val="00B20413"/>
    <w:rsid w:val="00B20434"/>
    <w:rsid w:val="00B2084F"/>
    <w:rsid w:val="00B208F2"/>
    <w:rsid w:val="00B20D20"/>
    <w:rsid w:val="00B210B5"/>
    <w:rsid w:val="00B210C6"/>
    <w:rsid w:val="00B2141F"/>
    <w:rsid w:val="00B21454"/>
    <w:rsid w:val="00B215BD"/>
    <w:rsid w:val="00B216A7"/>
    <w:rsid w:val="00B2183D"/>
    <w:rsid w:val="00B21880"/>
    <w:rsid w:val="00B21993"/>
    <w:rsid w:val="00B219C8"/>
    <w:rsid w:val="00B219F7"/>
    <w:rsid w:val="00B21BEA"/>
    <w:rsid w:val="00B22191"/>
    <w:rsid w:val="00B222E1"/>
    <w:rsid w:val="00B22320"/>
    <w:rsid w:val="00B224DF"/>
    <w:rsid w:val="00B22750"/>
    <w:rsid w:val="00B22B02"/>
    <w:rsid w:val="00B22C8E"/>
    <w:rsid w:val="00B22F19"/>
    <w:rsid w:val="00B230EF"/>
    <w:rsid w:val="00B2324A"/>
    <w:rsid w:val="00B232C7"/>
    <w:rsid w:val="00B23792"/>
    <w:rsid w:val="00B2393E"/>
    <w:rsid w:val="00B23A45"/>
    <w:rsid w:val="00B23A8F"/>
    <w:rsid w:val="00B23B9F"/>
    <w:rsid w:val="00B23CC0"/>
    <w:rsid w:val="00B243A9"/>
    <w:rsid w:val="00B2453D"/>
    <w:rsid w:val="00B249AA"/>
    <w:rsid w:val="00B249DB"/>
    <w:rsid w:val="00B24BF0"/>
    <w:rsid w:val="00B24C55"/>
    <w:rsid w:val="00B252A2"/>
    <w:rsid w:val="00B25621"/>
    <w:rsid w:val="00B258E4"/>
    <w:rsid w:val="00B2596B"/>
    <w:rsid w:val="00B25A36"/>
    <w:rsid w:val="00B25D13"/>
    <w:rsid w:val="00B25E40"/>
    <w:rsid w:val="00B26317"/>
    <w:rsid w:val="00B26394"/>
    <w:rsid w:val="00B26446"/>
    <w:rsid w:val="00B26724"/>
    <w:rsid w:val="00B267F4"/>
    <w:rsid w:val="00B278B4"/>
    <w:rsid w:val="00B27BFF"/>
    <w:rsid w:val="00B27E28"/>
    <w:rsid w:val="00B27E62"/>
    <w:rsid w:val="00B27F77"/>
    <w:rsid w:val="00B3019B"/>
    <w:rsid w:val="00B3070B"/>
    <w:rsid w:val="00B30992"/>
    <w:rsid w:val="00B30A9C"/>
    <w:rsid w:val="00B30BBD"/>
    <w:rsid w:val="00B30E48"/>
    <w:rsid w:val="00B30E80"/>
    <w:rsid w:val="00B30F11"/>
    <w:rsid w:val="00B31238"/>
    <w:rsid w:val="00B31CA4"/>
    <w:rsid w:val="00B31F76"/>
    <w:rsid w:val="00B320AE"/>
    <w:rsid w:val="00B3225D"/>
    <w:rsid w:val="00B32382"/>
    <w:rsid w:val="00B325EE"/>
    <w:rsid w:val="00B32649"/>
    <w:rsid w:val="00B32910"/>
    <w:rsid w:val="00B329FE"/>
    <w:rsid w:val="00B32C13"/>
    <w:rsid w:val="00B32D42"/>
    <w:rsid w:val="00B32F4F"/>
    <w:rsid w:val="00B3313B"/>
    <w:rsid w:val="00B3323F"/>
    <w:rsid w:val="00B33481"/>
    <w:rsid w:val="00B334E0"/>
    <w:rsid w:val="00B33631"/>
    <w:rsid w:val="00B336B2"/>
    <w:rsid w:val="00B3388D"/>
    <w:rsid w:val="00B339C1"/>
    <w:rsid w:val="00B33E3F"/>
    <w:rsid w:val="00B33F84"/>
    <w:rsid w:val="00B340D3"/>
    <w:rsid w:val="00B34719"/>
    <w:rsid w:val="00B347E0"/>
    <w:rsid w:val="00B348A0"/>
    <w:rsid w:val="00B34902"/>
    <w:rsid w:val="00B34AF8"/>
    <w:rsid w:val="00B34CD4"/>
    <w:rsid w:val="00B35563"/>
    <w:rsid w:val="00B3584A"/>
    <w:rsid w:val="00B35DE4"/>
    <w:rsid w:val="00B3620B"/>
    <w:rsid w:val="00B3623B"/>
    <w:rsid w:val="00B363BB"/>
    <w:rsid w:val="00B36458"/>
    <w:rsid w:val="00B36895"/>
    <w:rsid w:val="00B368F6"/>
    <w:rsid w:val="00B36C16"/>
    <w:rsid w:val="00B36D87"/>
    <w:rsid w:val="00B36E12"/>
    <w:rsid w:val="00B36E41"/>
    <w:rsid w:val="00B3746D"/>
    <w:rsid w:val="00B379C9"/>
    <w:rsid w:val="00B37CAA"/>
    <w:rsid w:val="00B37E9E"/>
    <w:rsid w:val="00B37F69"/>
    <w:rsid w:val="00B4096A"/>
    <w:rsid w:val="00B40981"/>
    <w:rsid w:val="00B40DF1"/>
    <w:rsid w:val="00B40FDC"/>
    <w:rsid w:val="00B417E4"/>
    <w:rsid w:val="00B41A84"/>
    <w:rsid w:val="00B41AC9"/>
    <w:rsid w:val="00B41ACB"/>
    <w:rsid w:val="00B41BA4"/>
    <w:rsid w:val="00B41CEE"/>
    <w:rsid w:val="00B420F4"/>
    <w:rsid w:val="00B4236B"/>
    <w:rsid w:val="00B4253E"/>
    <w:rsid w:val="00B425B4"/>
    <w:rsid w:val="00B42ABA"/>
    <w:rsid w:val="00B42E02"/>
    <w:rsid w:val="00B42F66"/>
    <w:rsid w:val="00B42F85"/>
    <w:rsid w:val="00B43029"/>
    <w:rsid w:val="00B4347C"/>
    <w:rsid w:val="00B43652"/>
    <w:rsid w:val="00B43661"/>
    <w:rsid w:val="00B438CC"/>
    <w:rsid w:val="00B43B1A"/>
    <w:rsid w:val="00B43C92"/>
    <w:rsid w:val="00B43EFE"/>
    <w:rsid w:val="00B440E5"/>
    <w:rsid w:val="00B44660"/>
    <w:rsid w:val="00B448B2"/>
    <w:rsid w:val="00B44A59"/>
    <w:rsid w:val="00B44A6A"/>
    <w:rsid w:val="00B44A73"/>
    <w:rsid w:val="00B44D53"/>
    <w:rsid w:val="00B44E20"/>
    <w:rsid w:val="00B44F9B"/>
    <w:rsid w:val="00B451EC"/>
    <w:rsid w:val="00B45C7C"/>
    <w:rsid w:val="00B45DEC"/>
    <w:rsid w:val="00B45E23"/>
    <w:rsid w:val="00B46A3F"/>
    <w:rsid w:val="00B46D34"/>
    <w:rsid w:val="00B470B7"/>
    <w:rsid w:val="00B47196"/>
    <w:rsid w:val="00B474E3"/>
    <w:rsid w:val="00B474FC"/>
    <w:rsid w:val="00B4756B"/>
    <w:rsid w:val="00B47940"/>
    <w:rsid w:val="00B47A4E"/>
    <w:rsid w:val="00B47D98"/>
    <w:rsid w:val="00B47DD6"/>
    <w:rsid w:val="00B47F8C"/>
    <w:rsid w:val="00B502CB"/>
    <w:rsid w:val="00B5065A"/>
    <w:rsid w:val="00B50B57"/>
    <w:rsid w:val="00B50B86"/>
    <w:rsid w:val="00B50D41"/>
    <w:rsid w:val="00B50DE4"/>
    <w:rsid w:val="00B50E66"/>
    <w:rsid w:val="00B51181"/>
    <w:rsid w:val="00B512D3"/>
    <w:rsid w:val="00B514FA"/>
    <w:rsid w:val="00B519A1"/>
    <w:rsid w:val="00B51C58"/>
    <w:rsid w:val="00B51C99"/>
    <w:rsid w:val="00B51D82"/>
    <w:rsid w:val="00B5222F"/>
    <w:rsid w:val="00B52361"/>
    <w:rsid w:val="00B523D4"/>
    <w:rsid w:val="00B524B5"/>
    <w:rsid w:val="00B525A5"/>
    <w:rsid w:val="00B525C7"/>
    <w:rsid w:val="00B52A18"/>
    <w:rsid w:val="00B52A3D"/>
    <w:rsid w:val="00B52CE4"/>
    <w:rsid w:val="00B52EDC"/>
    <w:rsid w:val="00B5329B"/>
    <w:rsid w:val="00B53430"/>
    <w:rsid w:val="00B534CF"/>
    <w:rsid w:val="00B535F2"/>
    <w:rsid w:val="00B53677"/>
    <w:rsid w:val="00B5373E"/>
    <w:rsid w:val="00B538C4"/>
    <w:rsid w:val="00B53A2C"/>
    <w:rsid w:val="00B53CDB"/>
    <w:rsid w:val="00B53E2E"/>
    <w:rsid w:val="00B540FF"/>
    <w:rsid w:val="00B5453E"/>
    <w:rsid w:val="00B54571"/>
    <w:rsid w:val="00B545A8"/>
    <w:rsid w:val="00B54A99"/>
    <w:rsid w:val="00B54CA2"/>
    <w:rsid w:val="00B54D62"/>
    <w:rsid w:val="00B54DA9"/>
    <w:rsid w:val="00B54F86"/>
    <w:rsid w:val="00B5538C"/>
    <w:rsid w:val="00B553DE"/>
    <w:rsid w:val="00B55863"/>
    <w:rsid w:val="00B559E2"/>
    <w:rsid w:val="00B55FCA"/>
    <w:rsid w:val="00B56018"/>
    <w:rsid w:val="00B561CE"/>
    <w:rsid w:val="00B563BE"/>
    <w:rsid w:val="00B564E4"/>
    <w:rsid w:val="00B565DE"/>
    <w:rsid w:val="00B565E2"/>
    <w:rsid w:val="00B56624"/>
    <w:rsid w:val="00B566FE"/>
    <w:rsid w:val="00B56A3D"/>
    <w:rsid w:val="00B56BED"/>
    <w:rsid w:val="00B56EEE"/>
    <w:rsid w:val="00B57114"/>
    <w:rsid w:val="00B573FB"/>
    <w:rsid w:val="00B574C3"/>
    <w:rsid w:val="00B57533"/>
    <w:rsid w:val="00B5783A"/>
    <w:rsid w:val="00B578B2"/>
    <w:rsid w:val="00B57BDF"/>
    <w:rsid w:val="00B57D06"/>
    <w:rsid w:val="00B57DB7"/>
    <w:rsid w:val="00B57E04"/>
    <w:rsid w:val="00B57F3F"/>
    <w:rsid w:val="00B602E5"/>
    <w:rsid w:val="00B610E1"/>
    <w:rsid w:val="00B615A0"/>
    <w:rsid w:val="00B6175B"/>
    <w:rsid w:val="00B617D7"/>
    <w:rsid w:val="00B61837"/>
    <w:rsid w:val="00B61B08"/>
    <w:rsid w:val="00B61BA0"/>
    <w:rsid w:val="00B61BAC"/>
    <w:rsid w:val="00B62142"/>
    <w:rsid w:val="00B62159"/>
    <w:rsid w:val="00B6227D"/>
    <w:rsid w:val="00B62824"/>
    <w:rsid w:val="00B62C8F"/>
    <w:rsid w:val="00B63167"/>
    <w:rsid w:val="00B631E6"/>
    <w:rsid w:val="00B63242"/>
    <w:rsid w:val="00B63590"/>
    <w:rsid w:val="00B63625"/>
    <w:rsid w:val="00B63663"/>
    <w:rsid w:val="00B637B7"/>
    <w:rsid w:val="00B6383B"/>
    <w:rsid w:val="00B63846"/>
    <w:rsid w:val="00B6397B"/>
    <w:rsid w:val="00B63A3D"/>
    <w:rsid w:val="00B63AD2"/>
    <w:rsid w:val="00B63AE7"/>
    <w:rsid w:val="00B63B39"/>
    <w:rsid w:val="00B64026"/>
    <w:rsid w:val="00B64032"/>
    <w:rsid w:val="00B64208"/>
    <w:rsid w:val="00B6421F"/>
    <w:rsid w:val="00B64ADF"/>
    <w:rsid w:val="00B64C75"/>
    <w:rsid w:val="00B65163"/>
    <w:rsid w:val="00B65392"/>
    <w:rsid w:val="00B653AC"/>
    <w:rsid w:val="00B65519"/>
    <w:rsid w:val="00B65567"/>
    <w:rsid w:val="00B65AC9"/>
    <w:rsid w:val="00B65E0B"/>
    <w:rsid w:val="00B6640A"/>
    <w:rsid w:val="00B66960"/>
    <w:rsid w:val="00B66A3E"/>
    <w:rsid w:val="00B66B56"/>
    <w:rsid w:val="00B66CED"/>
    <w:rsid w:val="00B67082"/>
    <w:rsid w:val="00B6732D"/>
    <w:rsid w:val="00B67571"/>
    <w:rsid w:val="00B67A1F"/>
    <w:rsid w:val="00B67AF1"/>
    <w:rsid w:val="00B67B4C"/>
    <w:rsid w:val="00B67E47"/>
    <w:rsid w:val="00B700D0"/>
    <w:rsid w:val="00B70587"/>
    <w:rsid w:val="00B7099E"/>
    <w:rsid w:val="00B70A6A"/>
    <w:rsid w:val="00B70A77"/>
    <w:rsid w:val="00B70A79"/>
    <w:rsid w:val="00B70A98"/>
    <w:rsid w:val="00B70AA7"/>
    <w:rsid w:val="00B70B7C"/>
    <w:rsid w:val="00B71291"/>
    <w:rsid w:val="00B712E0"/>
    <w:rsid w:val="00B714C3"/>
    <w:rsid w:val="00B7175B"/>
    <w:rsid w:val="00B71DD4"/>
    <w:rsid w:val="00B71E9F"/>
    <w:rsid w:val="00B71F0A"/>
    <w:rsid w:val="00B71FBA"/>
    <w:rsid w:val="00B72361"/>
    <w:rsid w:val="00B724A6"/>
    <w:rsid w:val="00B72954"/>
    <w:rsid w:val="00B729C8"/>
    <w:rsid w:val="00B72A9C"/>
    <w:rsid w:val="00B72BF6"/>
    <w:rsid w:val="00B72DE4"/>
    <w:rsid w:val="00B72EF4"/>
    <w:rsid w:val="00B72F45"/>
    <w:rsid w:val="00B7319E"/>
    <w:rsid w:val="00B731A5"/>
    <w:rsid w:val="00B7320D"/>
    <w:rsid w:val="00B7322C"/>
    <w:rsid w:val="00B733F9"/>
    <w:rsid w:val="00B73435"/>
    <w:rsid w:val="00B73606"/>
    <w:rsid w:val="00B73890"/>
    <w:rsid w:val="00B738BE"/>
    <w:rsid w:val="00B73965"/>
    <w:rsid w:val="00B73A53"/>
    <w:rsid w:val="00B73A54"/>
    <w:rsid w:val="00B73B17"/>
    <w:rsid w:val="00B73B22"/>
    <w:rsid w:val="00B73BBA"/>
    <w:rsid w:val="00B73D93"/>
    <w:rsid w:val="00B740D3"/>
    <w:rsid w:val="00B740E6"/>
    <w:rsid w:val="00B745AB"/>
    <w:rsid w:val="00B745E1"/>
    <w:rsid w:val="00B746C5"/>
    <w:rsid w:val="00B74A26"/>
    <w:rsid w:val="00B74B81"/>
    <w:rsid w:val="00B74CC3"/>
    <w:rsid w:val="00B74DFB"/>
    <w:rsid w:val="00B74F3B"/>
    <w:rsid w:val="00B7518E"/>
    <w:rsid w:val="00B753DB"/>
    <w:rsid w:val="00B7555D"/>
    <w:rsid w:val="00B758AE"/>
    <w:rsid w:val="00B75E6A"/>
    <w:rsid w:val="00B75F08"/>
    <w:rsid w:val="00B75F9A"/>
    <w:rsid w:val="00B76242"/>
    <w:rsid w:val="00B7625A"/>
    <w:rsid w:val="00B76BEC"/>
    <w:rsid w:val="00B76D1B"/>
    <w:rsid w:val="00B76F58"/>
    <w:rsid w:val="00B77251"/>
    <w:rsid w:val="00B77420"/>
    <w:rsid w:val="00B77A56"/>
    <w:rsid w:val="00B77C61"/>
    <w:rsid w:val="00B77D0B"/>
    <w:rsid w:val="00B77E98"/>
    <w:rsid w:val="00B77FAF"/>
    <w:rsid w:val="00B77FD7"/>
    <w:rsid w:val="00B80068"/>
    <w:rsid w:val="00B804DA"/>
    <w:rsid w:val="00B805AC"/>
    <w:rsid w:val="00B806CC"/>
    <w:rsid w:val="00B8099F"/>
    <w:rsid w:val="00B80B64"/>
    <w:rsid w:val="00B80DBC"/>
    <w:rsid w:val="00B8115F"/>
    <w:rsid w:val="00B81429"/>
    <w:rsid w:val="00B816A0"/>
    <w:rsid w:val="00B81787"/>
    <w:rsid w:val="00B817B6"/>
    <w:rsid w:val="00B8195A"/>
    <w:rsid w:val="00B81C63"/>
    <w:rsid w:val="00B81D4F"/>
    <w:rsid w:val="00B82093"/>
    <w:rsid w:val="00B8223C"/>
    <w:rsid w:val="00B82333"/>
    <w:rsid w:val="00B824EC"/>
    <w:rsid w:val="00B826A5"/>
    <w:rsid w:val="00B82CDC"/>
    <w:rsid w:val="00B82DBA"/>
    <w:rsid w:val="00B82DE3"/>
    <w:rsid w:val="00B82F3B"/>
    <w:rsid w:val="00B8356C"/>
    <w:rsid w:val="00B8363A"/>
    <w:rsid w:val="00B83667"/>
    <w:rsid w:val="00B83C5F"/>
    <w:rsid w:val="00B83FEB"/>
    <w:rsid w:val="00B841BC"/>
    <w:rsid w:val="00B84400"/>
    <w:rsid w:val="00B844F6"/>
    <w:rsid w:val="00B84B87"/>
    <w:rsid w:val="00B84E2B"/>
    <w:rsid w:val="00B84F47"/>
    <w:rsid w:val="00B84FE4"/>
    <w:rsid w:val="00B8549F"/>
    <w:rsid w:val="00B85551"/>
    <w:rsid w:val="00B8582C"/>
    <w:rsid w:val="00B85922"/>
    <w:rsid w:val="00B859FB"/>
    <w:rsid w:val="00B85C4B"/>
    <w:rsid w:val="00B85D81"/>
    <w:rsid w:val="00B86647"/>
    <w:rsid w:val="00B86807"/>
    <w:rsid w:val="00B870FD"/>
    <w:rsid w:val="00B871F5"/>
    <w:rsid w:val="00B87288"/>
    <w:rsid w:val="00B87502"/>
    <w:rsid w:val="00B875E1"/>
    <w:rsid w:val="00B876C0"/>
    <w:rsid w:val="00B87763"/>
    <w:rsid w:val="00B87AF5"/>
    <w:rsid w:val="00B87B7A"/>
    <w:rsid w:val="00B87C59"/>
    <w:rsid w:val="00B87D14"/>
    <w:rsid w:val="00B900C9"/>
    <w:rsid w:val="00B9033C"/>
    <w:rsid w:val="00B90623"/>
    <w:rsid w:val="00B90F00"/>
    <w:rsid w:val="00B912AC"/>
    <w:rsid w:val="00B91305"/>
    <w:rsid w:val="00B9160C"/>
    <w:rsid w:val="00B91647"/>
    <w:rsid w:val="00B91A6D"/>
    <w:rsid w:val="00B92013"/>
    <w:rsid w:val="00B9221C"/>
    <w:rsid w:val="00B924F1"/>
    <w:rsid w:val="00B927B2"/>
    <w:rsid w:val="00B92A05"/>
    <w:rsid w:val="00B92BF7"/>
    <w:rsid w:val="00B92C01"/>
    <w:rsid w:val="00B92CBE"/>
    <w:rsid w:val="00B92CF7"/>
    <w:rsid w:val="00B92DA4"/>
    <w:rsid w:val="00B92EE2"/>
    <w:rsid w:val="00B92F39"/>
    <w:rsid w:val="00B9300A"/>
    <w:rsid w:val="00B93022"/>
    <w:rsid w:val="00B936A4"/>
    <w:rsid w:val="00B93700"/>
    <w:rsid w:val="00B937FB"/>
    <w:rsid w:val="00B93B22"/>
    <w:rsid w:val="00B93F6E"/>
    <w:rsid w:val="00B940BF"/>
    <w:rsid w:val="00B943B4"/>
    <w:rsid w:val="00B946FE"/>
    <w:rsid w:val="00B94C4A"/>
    <w:rsid w:val="00B94D68"/>
    <w:rsid w:val="00B94EC7"/>
    <w:rsid w:val="00B954B7"/>
    <w:rsid w:val="00B9556C"/>
    <w:rsid w:val="00B9598B"/>
    <w:rsid w:val="00B95DFF"/>
    <w:rsid w:val="00B96283"/>
    <w:rsid w:val="00B962A9"/>
    <w:rsid w:val="00B9654E"/>
    <w:rsid w:val="00B96673"/>
    <w:rsid w:val="00B96A5A"/>
    <w:rsid w:val="00B96B10"/>
    <w:rsid w:val="00B96C50"/>
    <w:rsid w:val="00B97432"/>
    <w:rsid w:val="00B97850"/>
    <w:rsid w:val="00B978E1"/>
    <w:rsid w:val="00B979FF"/>
    <w:rsid w:val="00B97D5A"/>
    <w:rsid w:val="00B97D92"/>
    <w:rsid w:val="00BA001E"/>
    <w:rsid w:val="00BA025C"/>
    <w:rsid w:val="00BA0352"/>
    <w:rsid w:val="00BA061B"/>
    <w:rsid w:val="00BA08E3"/>
    <w:rsid w:val="00BA0901"/>
    <w:rsid w:val="00BA0D1E"/>
    <w:rsid w:val="00BA0FB1"/>
    <w:rsid w:val="00BA1152"/>
    <w:rsid w:val="00BA1205"/>
    <w:rsid w:val="00BA12C0"/>
    <w:rsid w:val="00BA12F6"/>
    <w:rsid w:val="00BA134D"/>
    <w:rsid w:val="00BA1903"/>
    <w:rsid w:val="00BA199A"/>
    <w:rsid w:val="00BA218E"/>
    <w:rsid w:val="00BA2397"/>
    <w:rsid w:val="00BA252C"/>
    <w:rsid w:val="00BA2706"/>
    <w:rsid w:val="00BA2765"/>
    <w:rsid w:val="00BA2871"/>
    <w:rsid w:val="00BA28EB"/>
    <w:rsid w:val="00BA29E8"/>
    <w:rsid w:val="00BA2B49"/>
    <w:rsid w:val="00BA2DEF"/>
    <w:rsid w:val="00BA2EBA"/>
    <w:rsid w:val="00BA3951"/>
    <w:rsid w:val="00BA3971"/>
    <w:rsid w:val="00BA399E"/>
    <w:rsid w:val="00BA3B9C"/>
    <w:rsid w:val="00BA3C0E"/>
    <w:rsid w:val="00BA3ED9"/>
    <w:rsid w:val="00BA44FF"/>
    <w:rsid w:val="00BA4609"/>
    <w:rsid w:val="00BA4A00"/>
    <w:rsid w:val="00BA4AB2"/>
    <w:rsid w:val="00BA4B33"/>
    <w:rsid w:val="00BA4D6A"/>
    <w:rsid w:val="00BA506E"/>
    <w:rsid w:val="00BA5079"/>
    <w:rsid w:val="00BA5192"/>
    <w:rsid w:val="00BA52C1"/>
    <w:rsid w:val="00BA53CF"/>
    <w:rsid w:val="00BA542B"/>
    <w:rsid w:val="00BA58BF"/>
    <w:rsid w:val="00BA5B20"/>
    <w:rsid w:val="00BA5B2E"/>
    <w:rsid w:val="00BA5CCE"/>
    <w:rsid w:val="00BA5E64"/>
    <w:rsid w:val="00BA5F3E"/>
    <w:rsid w:val="00BA5F69"/>
    <w:rsid w:val="00BA603D"/>
    <w:rsid w:val="00BA6076"/>
    <w:rsid w:val="00BA61C9"/>
    <w:rsid w:val="00BA62C8"/>
    <w:rsid w:val="00BA6386"/>
    <w:rsid w:val="00BA67BC"/>
    <w:rsid w:val="00BA69AF"/>
    <w:rsid w:val="00BA6C8B"/>
    <w:rsid w:val="00BA6D46"/>
    <w:rsid w:val="00BA71B8"/>
    <w:rsid w:val="00BA7226"/>
    <w:rsid w:val="00BA753D"/>
    <w:rsid w:val="00BA77A2"/>
    <w:rsid w:val="00BA77ED"/>
    <w:rsid w:val="00BA785F"/>
    <w:rsid w:val="00BA7A62"/>
    <w:rsid w:val="00BA7B4E"/>
    <w:rsid w:val="00BA7BBF"/>
    <w:rsid w:val="00BA7FD6"/>
    <w:rsid w:val="00BB0031"/>
    <w:rsid w:val="00BB00EC"/>
    <w:rsid w:val="00BB06F9"/>
    <w:rsid w:val="00BB07E2"/>
    <w:rsid w:val="00BB0D85"/>
    <w:rsid w:val="00BB0FE8"/>
    <w:rsid w:val="00BB1109"/>
    <w:rsid w:val="00BB117F"/>
    <w:rsid w:val="00BB129A"/>
    <w:rsid w:val="00BB13DF"/>
    <w:rsid w:val="00BB13EA"/>
    <w:rsid w:val="00BB1606"/>
    <w:rsid w:val="00BB16D6"/>
    <w:rsid w:val="00BB1A09"/>
    <w:rsid w:val="00BB1AC7"/>
    <w:rsid w:val="00BB1D12"/>
    <w:rsid w:val="00BB1EE8"/>
    <w:rsid w:val="00BB1FE6"/>
    <w:rsid w:val="00BB22D2"/>
    <w:rsid w:val="00BB23D3"/>
    <w:rsid w:val="00BB25F5"/>
    <w:rsid w:val="00BB2646"/>
    <w:rsid w:val="00BB2780"/>
    <w:rsid w:val="00BB2A48"/>
    <w:rsid w:val="00BB2F40"/>
    <w:rsid w:val="00BB394E"/>
    <w:rsid w:val="00BB3A66"/>
    <w:rsid w:val="00BB3BC0"/>
    <w:rsid w:val="00BB3C4C"/>
    <w:rsid w:val="00BB3D00"/>
    <w:rsid w:val="00BB3EB3"/>
    <w:rsid w:val="00BB41C0"/>
    <w:rsid w:val="00BB45E0"/>
    <w:rsid w:val="00BB490E"/>
    <w:rsid w:val="00BB5162"/>
    <w:rsid w:val="00BB536E"/>
    <w:rsid w:val="00BB5806"/>
    <w:rsid w:val="00BB5816"/>
    <w:rsid w:val="00BB5924"/>
    <w:rsid w:val="00BB5990"/>
    <w:rsid w:val="00BB5A80"/>
    <w:rsid w:val="00BB5CC9"/>
    <w:rsid w:val="00BB5DE2"/>
    <w:rsid w:val="00BB60A0"/>
    <w:rsid w:val="00BB6186"/>
    <w:rsid w:val="00BB620A"/>
    <w:rsid w:val="00BB63A1"/>
    <w:rsid w:val="00BB6A30"/>
    <w:rsid w:val="00BB6A39"/>
    <w:rsid w:val="00BB6A47"/>
    <w:rsid w:val="00BB6A56"/>
    <w:rsid w:val="00BB6A84"/>
    <w:rsid w:val="00BB6FA1"/>
    <w:rsid w:val="00BB7484"/>
    <w:rsid w:val="00BB74C7"/>
    <w:rsid w:val="00BB7974"/>
    <w:rsid w:val="00BB7E45"/>
    <w:rsid w:val="00BB7F41"/>
    <w:rsid w:val="00BC00DC"/>
    <w:rsid w:val="00BC0412"/>
    <w:rsid w:val="00BC04FC"/>
    <w:rsid w:val="00BC052B"/>
    <w:rsid w:val="00BC060E"/>
    <w:rsid w:val="00BC06FC"/>
    <w:rsid w:val="00BC0856"/>
    <w:rsid w:val="00BC08C5"/>
    <w:rsid w:val="00BC0AF3"/>
    <w:rsid w:val="00BC0FB2"/>
    <w:rsid w:val="00BC18B0"/>
    <w:rsid w:val="00BC18FB"/>
    <w:rsid w:val="00BC2061"/>
    <w:rsid w:val="00BC2347"/>
    <w:rsid w:val="00BC2470"/>
    <w:rsid w:val="00BC2741"/>
    <w:rsid w:val="00BC27AE"/>
    <w:rsid w:val="00BC2A0B"/>
    <w:rsid w:val="00BC2F9B"/>
    <w:rsid w:val="00BC30CA"/>
    <w:rsid w:val="00BC3679"/>
    <w:rsid w:val="00BC3691"/>
    <w:rsid w:val="00BC36AB"/>
    <w:rsid w:val="00BC36B3"/>
    <w:rsid w:val="00BC3C2D"/>
    <w:rsid w:val="00BC3D41"/>
    <w:rsid w:val="00BC3F43"/>
    <w:rsid w:val="00BC42FE"/>
    <w:rsid w:val="00BC44E8"/>
    <w:rsid w:val="00BC461F"/>
    <w:rsid w:val="00BC4A05"/>
    <w:rsid w:val="00BC4A8B"/>
    <w:rsid w:val="00BC4AFB"/>
    <w:rsid w:val="00BC5060"/>
    <w:rsid w:val="00BC532E"/>
    <w:rsid w:val="00BC53A1"/>
    <w:rsid w:val="00BC5737"/>
    <w:rsid w:val="00BC5BAD"/>
    <w:rsid w:val="00BC5D19"/>
    <w:rsid w:val="00BC636B"/>
    <w:rsid w:val="00BC65E9"/>
    <w:rsid w:val="00BC695B"/>
    <w:rsid w:val="00BC6C56"/>
    <w:rsid w:val="00BC6E26"/>
    <w:rsid w:val="00BC6F5C"/>
    <w:rsid w:val="00BC72E2"/>
    <w:rsid w:val="00BC763D"/>
    <w:rsid w:val="00BC79F0"/>
    <w:rsid w:val="00BC7B25"/>
    <w:rsid w:val="00BC7C40"/>
    <w:rsid w:val="00BC7DD4"/>
    <w:rsid w:val="00BD0025"/>
    <w:rsid w:val="00BD04AA"/>
    <w:rsid w:val="00BD05AE"/>
    <w:rsid w:val="00BD09E9"/>
    <w:rsid w:val="00BD0A07"/>
    <w:rsid w:val="00BD0BDB"/>
    <w:rsid w:val="00BD0DFD"/>
    <w:rsid w:val="00BD1103"/>
    <w:rsid w:val="00BD1183"/>
    <w:rsid w:val="00BD11AA"/>
    <w:rsid w:val="00BD1431"/>
    <w:rsid w:val="00BD1811"/>
    <w:rsid w:val="00BD1AA4"/>
    <w:rsid w:val="00BD1C0E"/>
    <w:rsid w:val="00BD1D87"/>
    <w:rsid w:val="00BD2041"/>
    <w:rsid w:val="00BD253E"/>
    <w:rsid w:val="00BD2664"/>
    <w:rsid w:val="00BD26FA"/>
    <w:rsid w:val="00BD2CBA"/>
    <w:rsid w:val="00BD2FCB"/>
    <w:rsid w:val="00BD3247"/>
    <w:rsid w:val="00BD3296"/>
    <w:rsid w:val="00BD345E"/>
    <w:rsid w:val="00BD34B8"/>
    <w:rsid w:val="00BD34C5"/>
    <w:rsid w:val="00BD35C8"/>
    <w:rsid w:val="00BD395F"/>
    <w:rsid w:val="00BD3D8D"/>
    <w:rsid w:val="00BD3DFA"/>
    <w:rsid w:val="00BD3FB4"/>
    <w:rsid w:val="00BD3FF8"/>
    <w:rsid w:val="00BD421A"/>
    <w:rsid w:val="00BD447B"/>
    <w:rsid w:val="00BD45C1"/>
    <w:rsid w:val="00BD4D83"/>
    <w:rsid w:val="00BD4EC8"/>
    <w:rsid w:val="00BD4F26"/>
    <w:rsid w:val="00BD4FE6"/>
    <w:rsid w:val="00BD511C"/>
    <w:rsid w:val="00BD51AC"/>
    <w:rsid w:val="00BD5450"/>
    <w:rsid w:val="00BD55C4"/>
    <w:rsid w:val="00BD5A0C"/>
    <w:rsid w:val="00BD5E08"/>
    <w:rsid w:val="00BD5E6C"/>
    <w:rsid w:val="00BD5F93"/>
    <w:rsid w:val="00BD6376"/>
    <w:rsid w:val="00BD68AD"/>
    <w:rsid w:val="00BD68B1"/>
    <w:rsid w:val="00BD68E1"/>
    <w:rsid w:val="00BD6D48"/>
    <w:rsid w:val="00BD7090"/>
    <w:rsid w:val="00BD7337"/>
    <w:rsid w:val="00BD747A"/>
    <w:rsid w:val="00BD76B5"/>
    <w:rsid w:val="00BD7B99"/>
    <w:rsid w:val="00BD7C18"/>
    <w:rsid w:val="00BD7CF8"/>
    <w:rsid w:val="00BE021C"/>
    <w:rsid w:val="00BE0230"/>
    <w:rsid w:val="00BE0385"/>
    <w:rsid w:val="00BE0649"/>
    <w:rsid w:val="00BE0B38"/>
    <w:rsid w:val="00BE0C0C"/>
    <w:rsid w:val="00BE0D38"/>
    <w:rsid w:val="00BE0D6D"/>
    <w:rsid w:val="00BE0ECD"/>
    <w:rsid w:val="00BE1087"/>
    <w:rsid w:val="00BE1545"/>
    <w:rsid w:val="00BE1930"/>
    <w:rsid w:val="00BE1F03"/>
    <w:rsid w:val="00BE2099"/>
    <w:rsid w:val="00BE22C1"/>
    <w:rsid w:val="00BE22EC"/>
    <w:rsid w:val="00BE241E"/>
    <w:rsid w:val="00BE25B6"/>
    <w:rsid w:val="00BE29DE"/>
    <w:rsid w:val="00BE2A67"/>
    <w:rsid w:val="00BE2BF1"/>
    <w:rsid w:val="00BE2C2F"/>
    <w:rsid w:val="00BE2EDC"/>
    <w:rsid w:val="00BE345D"/>
    <w:rsid w:val="00BE345E"/>
    <w:rsid w:val="00BE354C"/>
    <w:rsid w:val="00BE36F8"/>
    <w:rsid w:val="00BE39ED"/>
    <w:rsid w:val="00BE3EC1"/>
    <w:rsid w:val="00BE3EF7"/>
    <w:rsid w:val="00BE4059"/>
    <w:rsid w:val="00BE41D2"/>
    <w:rsid w:val="00BE44C1"/>
    <w:rsid w:val="00BE4524"/>
    <w:rsid w:val="00BE47E2"/>
    <w:rsid w:val="00BE4885"/>
    <w:rsid w:val="00BE4AA7"/>
    <w:rsid w:val="00BE4BD5"/>
    <w:rsid w:val="00BE4D67"/>
    <w:rsid w:val="00BE50F0"/>
    <w:rsid w:val="00BE53C1"/>
    <w:rsid w:val="00BE5618"/>
    <w:rsid w:val="00BE5801"/>
    <w:rsid w:val="00BE58B0"/>
    <w:rsid w:val="00BE58EF"/>
    <w:rsid w:val="00BE5A6D"/>
    <w:rsid w:val="00BE6078"/>
    <w:rsid w:val="00BE6539"/>
    <w:rsid w:val="00BE661B"/>
    <w:rsid w:val="00BE6DDD"/>
    <w:rsid w:val="00BE6E53"/>
    <w:rsid w:val="00BE6E98"/>
    <w:rsid w:val="00BE6F9B"/>
    <w:rsid w:val="00BE701D"/>
    <w:rsid w:val="00BE72AF"/>
    <w:rsid w:val="00BE7365"/>
    <w:rsid w:val="00BE775F"/>
    <w:rsid w:val="00BE7B26"/>
    <w:rsid w:val="00BE7CB3"/>
    <w:rsid w:val="00BE7D52"/>
    <w:rsid w:val="00BE7D9E"/>
    <w:rsid w:val="00BE7DD9"/>
    <w:rsid w:val="00BF037D"/>
    <w:rsid w:val="00BF0445"/>
    <w:rsid w:val="00BF0481"/>
    <w:rsid w:val="00BF0585"/>
    <w:rsid w:val="00BF07E8"/>
    <w:rsid w:val="00BF08D0"/>
    <w:rsid w:val="00BF109F"/>
    <w:rsid w:val="00BF1233"/>
    <w:rsid w:val="00BF12C4"/>
    <w:rsid w:val="00BF160D"/>
    <w:rsid w:val="00BF190B"/>
    <w:rsid w:val="00BF1A82"/>
    <w:rsid w:val="00BF1AA8"/>
    <w:rsid w:val="00BF1D55"/>
    <w:rsid w:val="00BF2149"/>
    <w:rsid w:val="00BF25CD"/>
    <w:rsid w:val="00BF25EF"/>
    <w:rsid w:val="00BF2705"/>
    <w:rsid w:val="00BF2B83"/>
    <w:rsid w:val="00BF2C93"/>
    <w:rsid w:val="00BF2D3F"/>
    <w:rsid w:val="00BF2FEE"/>
    <w:rsid w:val="00BF33CA"/>
    <w:rsid w:val="00BF3482"/>
    <w:rsid w:val="00BF34CE"/>
    <w:rsid w:val="00BF3749"/>
    <w:rsid w:val="00BF386E"/>
    <w:rsid w:val="00BF387C"/>
    <w:rsid w:val="00BF3880"/>
    <w:rsid w:val="00BF393E"/>
    <w:rsid w:val="00BF39CC"/>
    <w:rsid w:val="00BF3A63"/>
    <w:rsid w:val="00BF3AE6"/>
    <w:rsid w:val="00BF3AE9"/>
    <w:rsid w:val="00BF3C27"/>
    <w:rsid w:val="00BF4225"/>
    <w:rsid w:val="00BF4AF7"/>
    <w:rsid w:val="00BF4C4B"/>
    <w:rsid w:val="00BF4D58"/>
    <w:rsid w:val="00BF4DB8"/>
    <w:rsid w:val="00BF4F25"/>
    <w:rsid w:val="00BF4F7C"/>
    <w:rsid w:val="00BF5061"/>
    <w:rsid w:val="00BF5368"/>
    <w:rsid w:val="00BF5459"/>
    <w:rsid w:val="00BF55D9"/>
    <w:rsid w:val="00BF55F1"/>
    <w:rsid w:val="00BF57D9"/>
    <w:rsid w:val="00BF5A42"/>
    <w:rsid w:val="00BF5D62"/>
    <w:rsid w:val="00BF5DF5"/>
    <w:rsid w:val="00BF5EA1"/>
    <w:rsid w:val="00BF6361"/>
    <w:rsid w:val="00BF63E0"/>
    <w:rsid w:val="00BF65CE"/>
    <w:rsid w:val="00BF676E"/>
    <w:rsid w:val="00BF6902"/>
    <w:rsid w:val="00BF6A6C"/>
    <w:rsid w:val="00BF6D79"/>
    <w:rsid w:val="00BF6FCE"/>
    <w:rsid w:val="00BF7081"/>
    <w:rsid w:val="00BF709B"/>
    <w:rsid w:val="00BF713B"/>
    <w:rsid w:val="00BF7308"/>
    <w:rsid w:val="00BF73C9"/>
    <w:rsid w:val="00BF75A0"/>
    <w:rsid w:val="00BF7700"/>
    <w:rsid w:val="00BF7839"/>
    <w:rsid w:val="00BF7915"/>
    <w:rsid w:val="00BF7E4D"/>
    <w:rsid w:val="00BF7FD0"/>
    <w:rsid w:val="00C000A7"/>
    <w:rsid w:val="00C000C8"/>
    <w:rsid w:val="00C0056D"/>
    <w:rsid w:val="00C006BF"/>
    <w:rsid w:val="00C007A9"/>
    <w:rsid w:val="00C00ACA"/>
    <w:rsid w:val="00C00BDE"/>
    <w:rsid w:val="00C012C5"/>
    <w:rsid w:val="00C017DA"/>
    <w:rsid w:val="00C0184A"/>
    <w:rsid w:val="00C01A11"/>
    <w:rsid w:val="00C01A8E"/>
    <w:rsid w:val="00C01F16"/>
    <w:rsid w:val="00C02381"/>
    <w:rsid w:val="00C02383"/>
    <w:rsid w:val="00C02418"/>
    <w:rsid w:val="00C02654"/>
    <w:rsid w:val="00C02963"/>
    <w:rsid w:val="00C029F2"/>
    <w:rsid w:val="00C02BD0"/>
    <w:rsid w:val="00C02C8E"/>
    <w:rsid w:val="00C02CE8"/>
    <w:rsid w:val="00C02D78"/>
    <w:rsid w:val="00C02E74"/>
    <w:rsid w:val="00C02FA7"/>
    <w:rsid w:val="00C03227"/>
    <w:rsid w:val="00C03325"/>
    <w:rsid w:val="00C034E7"/>
    <w:rsid w:val="00C036EC"/>
    <w:rsid w:val="00C0371E"/>
    <w:rsid w:val="00C03D77"/>
    <w:rsid w:val="00C03E8E"/>
    <w:rsid w:val="00C048D2"/>
    <w:rsid w:val="00C04A9E"/>
    <w:rsid w:val="00C04E31"/>
    <w:rsid w:val="00C04F29"/>
    <w:rsid w:val="00C05513"/>
    <w:rsid w:val="00C05B40"/>
    <w:rsid w:val="00C06106"/>
    <w:rsid w:val="00C06481"/>
    <w:rsid w:val="00C066EE"/>
    <w:rsid w:val="00C06782"/>
    <w:rsid w:val="00C06796"/>
    <w:rsid w:val="00C06857"/>
    <w:rsid w:val="00C06BBF"/>
    <w:rsid w:val="00C0703A"/>
    <w:rsid w:val="00C07114"/>
    <w:rsid w:val="00C07374"/>
    <w:rsid w:val="00C074FE"/>
    <w:rsid w:val="00C07634"/>
    <w:rsid w:val="00C07728"/>
    <w:rsid w:val="00C0787C"/>
    <w:rsid w:val="00C079E2"/>
    <w:rsid w:val="00C07ECA"/>
    <w:rsid w:val="00C07F3C"/>
    <w:rsid w:val="00C10032"/>
    <w:rsid w:val="00C1011C"/>
    <w:rsid w:val="00C10281"/>
    <w:rsid w:val="00C103D6"/>
    <w:rsid w:val="00C105FC"/>
    <w:rsid w:val="00C1066A"/>
    <w:rsid w:val="00C10876"/>
    <w:rsid w:val="00C108A8"/>
    <w:rsid w:val="00C10A73"/>
    <w:rsid w:val="00C10DE8"/>
    <w:rsid w:val="00C112EF"/>
    <w:rsid w:val="00C114F6"/>
    <w:rsid w:val="00C115F3"/>
    <w:rsid w:val="00C118A6"/>
    <w:rsid w:val="00C11CCC"/>
    <w:rsid w:val="00C11E1D"/>
    <w:rsid w:val="00C11F08"/>
    <w:rsid w:val="00C12277"/>
    <w:rsid w:val="00C124E7"/>
    <w:rsid w:val="00C1252E"/>
    <w:rsid w:val="00C126F5"/>
    <w:rsid w:val="00C127F2"/>
    <w:rsid w:val="00C12C9A"/>
    <w:rsid w:val="00C12CCA"/>
    <w:rsid w:val="00C130A4"/>
    <w:rsid w:val="00C131BE"/>
    <w:rsid w:val="00C13533"/>
    <w:rsid w:val="00C136C1"/>
    <w:rsid w:val="00C13A9B"/>
    <w:rsid w:val="00C13AE6"/>
    <w:rsid w:val="00C13E3A"/>
    <w:rsid w:val="00C14059"/>
    <w:rsid w:val="00C147F3"/>
    <w:rsid w:val="00C148EA"/>
    <w:rsid w:val="00C149CD"/>
    <w:rsid w:val="00C14A8E"/>
    <w:rsid w:val="00C14C51"/>
    <w:rsid w:val="00C1502B"/>
    <w:rsid w:val="00C156A3"/>
    <w:rsid w:val="00C15892"/>
    <w:rsid w:val="00C15A19"/>
    <w:rsid w:val="00C15B47"/>
    <w:rsid w:val="00C15BB1"/>
    <w:rsid w:val="00C15FD9"/>
    <w:rsid w:val="00C161E2"/>
    <w:rsid w:val="00C1624A"/>
    <w:rsid w:val="00C163A4"/>
    <w:rsid w:val="00C1647A"/>
    <w:rsid w:val="00C16535"/>
    <w:rsid w:val="00C1658F"/>
    <w:rsid w:val="00C1676E"/>
    <w:rsid w:val="00C168DB"/>
    <w:rsid w:val="00C169A4"/>
    <w:rsid w:val="00C16ADA"/>
    <w:rsid w:val="00C16B53"/>
    <w:rsid w:val="00C16D66"/>
    <w:rsid w:val="00C16F4D"/>
    <w:rsid w:val="00C170E1"/>
    <w:rsid w:val="00C17526"/>
    <w:rsid w:val="00C178C3"/>
    <w:rsid w:val="00C17BEA"/>
    <w:rsid w:val="00C17CA7"/>
    <w:rsid w:val="00C201C8"/>
    <w:rsid w:val="00C203A9"/>
    <w:rsid w:val="00C203B7"/>
    <w:rsid w:val="00C2045B"/>
    <w:rsid w:val="00C208AE"/>
    <w:rsid w:val="00C20B94"/>
    <w:rsid w:val="00C20EB7"/>
    <w:rsid w:val="00C20F5C"/>
    <w:rsid w:val="00C210C4"/>
    <w:rsid w:val="00C213EB"/>
    <w:rsid w:val="00C215AB"/>
    <w:rsid w:val="00C216D0"/>
    <w:rsid w:val="00C219A2"/>
    <w:rsid w:val="00C21A8C"/>
    <w:rsid w:val="00C21F5A"/>
    <w:rsid w:val="00C22114"/>
    <w:rsid w:val="00C22130"/>
    <w:rsid w:val="00C221EB"/>
    <w:rsid w:val="00C2245C"/>
    <w:rsid w:val="00C224B2"/>
    <w:rsid w:val="00C2254B"/>
    <w:rsid w:val="00C2265A"/>
    <w:rsid w:val="00C22A9C"/>
    <w:rsid w:val="00C22AC5"/>
    <w:rsid w:val="00C23081"/>
    <w:rsid w:val="00C23330"/>
    <w:rsid w:val="00C238EC"/>
    <w:rsid w:val="00C23AB4"/>
    <w:rsid w:val="00C24428"/>
    <w:rsid w:val="00C24779"/>
    <w:rsid w:val="00C247FD"/>
    <w:rsid w:val="00C249B4"/>
    <w:rsid w:val="00C249E3"/>
    <w:rsid w:val="00C25221"/>
    <w:rsid w:val="00C256DB"/>
    <w:rsid w:val="00C258FA"/>
    <w:rsid w:val="00C259AE"/>
    <w:rsid w:val="00C25B2A"/>
    <w:rsid w:val="00C25D3E"/>
    <w:rsid w:val="00C25E38"/>
    <w:rsid w:val="00C25E9D"/>
    <w:rsid w:val="00C2607A"/>
    <w:rsid w:val="00C26164"/>
    <w:rsid w:val="00C2625A"/>
    <w:rsid w:val="00C26605"/>
    <w:rsid w:val="00C2683E"/>
    <w:rsid w:val="00C26A1F"/>
    <w:rsid w:val="00C27086"/>
    <w:rsid w:val="00C27165"/>
    <w:rsid w:val="00C272C3"/>
    <w:rsid w:val="00C27455"/>
    <w:rsid w:val="00C274CC"/>
    <w:rsid w:val="00C27806"/>
    <w:rsid w:val="00C278AF"/>
    <w:rsid w:val="00C27C44"/>
    <w:rsid w:val="00C27D12"/>
    <w:rsid w:val="00C27D1B"/>
    <w:rsid w:val="00C27EF8"/>
    <w:rsid w:val="00C3033B"/>
    <w:rsid w:val="00C305D2"/>
    <w:rsid w:val="00C306FA"/>
    <w:rsid w:val="00C3080F"/>
    <w:rsid w:val="00C30A57"/>
    <w:rsid w:val="00C30DB4"/>
    <w:rsid w:val="00C30EE7"/>
    <w:rsid w:val="00C30F97"/>
    <w:rsid w:val="00C312FF"/>
    <w:rsid w:val="00C31483"/>
    <w:rsid w:val="00C31992"/>
    <w:rsid w:val="00C319E8"/>
    <w:rsid w:val="00C31A92"/>
    <w:rsid w:val="00C31D59"/>
    <w:rsid w:val="00C31D5C"/>
    <w:rsid w:val="00C32267"/>
    <w:rsid w:val="00C32290"/>
    <w:rsid w:val="00C322D4"/>
    <w:rsid w:val="00C324CD"/>
    <w:rsid w:val="00C325DB"/>
    <w:rsid w:val="00C32C88"/>
    <w:rsid w:val="00C32FCB"/>
    <w:rsid w:val="00C332A9"/>
    <w:rsid w:val="00C33348"/>
    <w:rsid w:val="00C3339E"/>
    <w:rsid w:val="00C333A1"/>
    <w:rsid w:val="00C335B4"/>
    <w:rsid w:val="00C33867"/>
    <w:rsid w:val="00C33B6E"/>
    <w:rsid w:val="00C33DC7"/>
    <w:rsid w:val="00C34148"/>
    <w:rsid w:val="00C34237"/>
    <w:rsid w:val="00C34651"/>
    <w:rsid w:val="00C346C9"/>
    <w:rsid w:val="00C34700"/>
    <w:rsid w:val="00C34A96"/>
    <w:rsid w:val="00C34C30"/>
    <w:rsid w:val="00C34CF3"/>
    <w:rsid w:val="00C352A3"/>
    <w:rsid w:val="00C35327"/>
    <w:rsid w:val="00C356DF"/>
    <w:rsid w:val="00C35C50"/>
    <w:rsid w:val="00C35DF7"/>
    <w:rsid w:val="00C35ECD"/>
    <w:rsid w:val="00C35EE2"/>
    <w:rsid w:val="00C3604D"/>
    <w:rsid w:val="00C361B2"/>
    <w:rsid w:val="00C365DC"/>
    <w:rsid w:val="00C366D4"/>
    <w:rsid w:val="00C366DA"/>
    <w:rsid w:val="00C366EB"/>
    <w:rsid w:val="00C36703"/>
    <w:rsid w:val="00C36930"/>
    <w:rsid w:val="00C3695B"/>
    <w:rsid w:val="00C36AB4"/>
    <w:rsid w:val="00C36D0C"/>
    <w:rsid w:val="00C36D26"/>
    <w:rsid w:val="00C36E99"/>
    <w:rsid w:val="00C36FBC"/>
    <w:rsid w:val="00C370CD"/>
    <w:rsid w:val="00C374AA"/>
    <w:rsid w:val="00C3759E"/>
    <w:rsid w:val="00C37727"/>
    <w:rsid w:val="00C3795B"/>
    <w:rsid w:val="00C37C75"/>
    <w:rsid w:val="00C37C8D"/>
    <w:rsid w:val="00C37DF2"/>
    <w:rsid w:val="00C37F34"/>
    <w:rsid w:val="00C402A1"/>
    <w:rsid w:val="00C4070D"/>
    <w:rsid w:val="00C409F9"/>
    <w:rsid w:val="00C40AE4"/>
    <w:rsid w:val="00C40B0A"/>
    <w:rsid w:val="00C40C76"/>
    <w:rsid w:val="00C40CE4"/>
    <w:rsid w:val="00C40DC7"/>
    <w:rsid w:val="00C40DFA"/>
    <w:rsid w:val="00C40F8A"/>
    <w:rsid w:val="00C4101E"/>
    <w:rsid w:val="00C41040"/>
    <w:rsid w:val="00C41558"/>
    <w:rsid w:val="00C416E4"/>
    <w:rsid w:val="00C417F5"/>
    <w:rsid w:val="00C41B3F"/>
    <w:rsid w:val="00C42350"/>
    <w:rsid w:val="00C42367"/>
    <w:rsid w:val="00C42373"/>
    <w:rsid w:val="00C425E0"/>
    <w:rsid w:val="00C4284A"/>
    <w:rsid w:val="00C42E7F"/>
    <w:rsid w:val="00C42F4C"/>
    <w:rsid w:val="00C42F67"/>
    <w:rsid w:val="00C43062"/>
    <w:rsid w:val="00C43855"/>
    <w:rsid w:val="00C43893"/>
    <w:rsid w:val="00C43AFC"/>
    <w:rsid w:val="00C43B14"/>
    <w:rsid w:val="00C43BAA"/>
    <w:rsid w:val="00C43D36"/>
    <w:rsid w:val="00C43F15"/>
    <w:rsid w:val="00C4454C"/>
    <w:rsid w:val="00C447F7"/>
    <w:rsid w:val="00C449A8"/>
    <w:rsid w:val="00C452D4"/>
    <w:rsid w:val="00C4570A"/>
    <w:rsid w:val="00C457EB"/>
    <w:rsid w:val="00C45850"/>
    <w:rsid w:val="00C4585E"/>
    <w:rsid w:val="00C46086"/>
    <w:rsid w:val="00C470FF"/>
    <w:rsid w:val="00C476A0"/>
    <w:rsid w:val="00C47833"/>
    <w:rsid w:val="00C478F4"/>
    <w:rsid w:val="00C47A2D"/>
    <w:rsid w:val="00C47D30"/>
    <w:rsid w:val="00C501DC"/>
    <w:rsid w:val="00C50697"/>
    <w:rsid w:val="00C507F7"/>
    <w:rsid w:val="00C5095C"/>
    <w:rsid w:val="00C509AB"/>
    <w:rsid w:val="00C50DE2"/>
    <w:rsid w:val="00C50E34"/>
    <w:rsid w:val="00C513CF"/>
    <w:rsid w:val="00C515AA"/>
    <w:rsid w:val="00C515F7"/>
    <w:rsid w:val="00C51623"/>
    <w:rsid w:val="00C5187E"/>
    <w:rsid w:val="00C519C6"/>
    <w:rsid w:val="00C51A8E"/>
    <w:rsid w:val="00C523F2"/>
    <w:rsid w:val="00C527EB"/>
    <w:rsid w:val="00C52916"/>
    <w:rsid w:val="00C5293A"/>
    <w:rsid w:val="00C52A54"/>
    <w:rsid w:val="00C52BB2"/>
    <w:rsid w:val="00C52F0C"/>
    <w:rsid w:val="00C53066"/>
    <w:rsid w:val="00C53154"/>
    <w:rsid w:val="00C5358B"/>
    <w:rsid w:val="00C5365C"/>
    <w:rsid w:val="00C537D6"/>
    <w:rsid w:val="00C53807"/>
    <w:rsid w:val="00C5390B"/>
    <w:rsid w:val="00C53D9E"/>
    <w:rsid w:val="00C5426D"/>
    <w:rsid w:val="00C544D4"/>
    <w:rsid w:val="00C54B35"/>
    <w:rsid w:val="00C54DA1"/>
    <w:rsid w:val="00C54E68"/>
    <w:rsid w:val="00C54F44"/>
    <w:rsid w:val="00C551AD"/>
    <w:rsid w:val="00C55532"/>
    <w:rsid w:val="00C55586"/>
    <w:rsid w:val="00C55625"/>
    <w:rsid w:val="00C55BC8"/>
    <w:rsid w:val="00C55D15"/>
    <w:rsid w:val="00C55D23"/>
    <w:rsid w:val="00C55FEA"/>
    <w:rsid w:val="00C560F9"/>
    <w:rsid w:val="00C562BE"/>
    <w:rsid w:val="00C564BF"/>
    <w:rsid w:val="00C567A1"/>
    <w:rsid w:val="00C56938"/>
    <w:rsid w:val="00C56ADE"/>
    <w:rsid w:val="00C56AEE"/>
    <w:rsid w:val="00C56E33"/>
    <w:rsid w:val="00C574C3"/>
    <w:rsid w:val="00C57F0D"/>
    <w:rsid w:val="00C57F6B"/>
    <w:rsid w:val="00C600AB"/>
    <w:rsid w:val="00C6051D"/>
    <w:rsid w:val="00C60545"/>
    <w:rsid w:val="00C60A6D"/>
    <w:rsid w:val="00C60CF9"/>
    <w:rsid w:val="00C6105D"/>
    <w:rsid w:val="00C616A5"/>
    <w:rsid w:val="00C61876"/>
    <w:rsid w:val="00C61D53"/>
    <w:rsid w:val="00C61FED"/>
    <w:rsid w:val="00C62052"/>
    <w:rsid w:val="00C622E9"/>
    <w:rsid w:val="00C62404"/>
    <w:rsid w:val="00C62970"/>
    <w:rsid w:val="00C62BA5"/>
    <w:rsid w:val="00C6340C"/>
    <w:rsid w:val="00C6381D"/>
    <w:rsid w:val="00C638A6"/>
    <w:rsid w:val="00C63B70"/>
    <w:rsid w:val="00C63BA0"/>
    <w:rsid w:val="00C63C96"/>
    <w:rsid w:val="00C63CCD"/>
    <w:rsid w:val="00C63CDC"/>
    <w:rsid w:val="00C63D09"/>
    <w:rsid w:val="00C63FB4"/>
    <w:rsid w:val="00C640F7"/>
    <w:rsid w:val="00C64238"/>
    <w:rsid w:val="00C643EE"/>
    <w:rsid w:val="00C64453"/>
    <w:rsid w:val="00C648EC"/>
    <w:rsid w:val="00C64AD1"/>
    <w:rsid w:val="00C64B0E"/>
    <w:rsid w:val="00C64C12"/>
    <w:rsid w:val="00C64C26"/>
    <w:rsid w:val="00C64C8B"/>
    <w:rsid w:val="00C64F3A"/>
    <w:rsid w:val="00C65050"/>
    <w:rsid w:val="00C65334"/>
    <w:rsid w:val="00C654F8"/>
    <w:rsid w:val="00C656C1"/>
    <w:rsid w:val="00C65AAA"/>
    <w:rsid w:val="00C65C71"/>
    <w:rsid w:val="00C65F64"/>
    <w:rsid w:val="00C6659B"/>
    <w:rsid w:val="00C66764"/>
    <w:rsid w:val="00C66789"/>
    <w:rsid w:val="00C6683D"/>
    <w:rsid w:val="00C66A5E"/>
    <w:rsid w:val="00C671A8"/>
    <w:rsid w:val="00C67557"/>
    <w:rsid w:val="00C678BA"/>
    <w:rsid w:val="00C67982"/>
    <w:rsid w:val="00C67A54"/>
    <w:rsid w:val="00C67DDA"/>
    <w:rsid w:val="00C70009"/>
    <w:rsid w:val="00C70468"/>
    <w:rsid w:val="00C704F0"/>
    <w:rsid w:val="00C7076C"/>
    <w:rsid w:val="00C70A54"/>
    <w:rsid w:val="00C70C32"/>
    <w:rsid w:val="00C70DE5"/>
    <w:rsid w:val="00C70EF9"/>
    <w:rsid w:val="00C71086"/>
    <w:rsid w:val="00C71087"/>
    <w:rsid w:val="00C7108E"/>
    <w:rsid w:val="00C711EF"/>
    <w:rsid w:val="00C7164D"/>
    <w:rsid w:val="00C7168C"/>
    <w:rsid w:val="00C71699"/>
    <w:rsid w:val="00C71837"/>
    <w:rsid w:val="00C71A27"/>
    <w:rsid w:val="00C71AA7"/>
    <w:rsid w:val="00C71B49"/>
    <w:rsid w:val="00C71B4C"/>
    <w:rsid w:val="00C71D01"/>
    <w:rsid w:val="00C71F4F"/>
    <w:rsid w:val="00C71F91"/>
    <w:rsid w:val="00C71FDB"/>
    <w:rsid w:val="00C72108"/>
    <w:rsid w:val="00C722A3"/>
    <w:rsid w:val="00C7242C"/>
    <w:rsid w:val="00C7247D"/>
    <w:rsid w:val="00C728A2"/>
    <w:rsid w:val="00C728D9"/>
    <w:rsid w:val="00C73045"/>
    <w:rsid w:val="00C731C9"/>
    <w:rsid w:val="00C73356"/>
    <w:rsid w:val="00C736A4"/>
    <w:rsid w:val="00C737DF"/>
    <w:rsid w:val="00C73970"/>
    <w:rsid w:val="00C739D9"/>
    <w:rsid w:val="00C74085"/>
    <w:rsid w:val="00C740A2"/>
    <w:rsid w:val="00C74240"/>
    <w:rsid w:val="00C743B9"/>
    <w:rsid w:val="00C74577"/>
    <w:rsid w:val="00C74A1E"/>
    <w:rsid w:val="00C74BDA"/>
    <w:rsid w:val="00C74CB4"/>
    <w:rsid w:val="00C74D7B"/>
    <w:rsid w:val="00C74F07"/>
    <w:rsid w:val="00C74F4E"/>
    <w:rsid w:val="00C74FD9"/>
    <w:rsid w:val="00C75107"/>
    <w:rsid w:val="00C75260"/>
    <w:rsid w:val="00C754EB"/>
    <w:rsid w:val="00C75B04"/>
    <w:rsid w:val="00C75BCE"/>
    <w:rsid w:val="00C760B0"/>
    <w:rsid w:val="00C7610E"/>
    <w:rsid w:val="00C7617E"/>
    <w:rsid w:val="00C76424"/>
    <w:rsid w:val="00C76603"/>
    <w:rsid w:val="00C76893"/>
    <w:rsid w:val="00C76972"/>
    <w:rsid w:val="00C76D2D"/>
    <w:rsid w:val="00C76F86"/>
    <w:rsid w:val="00C76F93"/>
    <w:rsid w:val="00C7716F"/>
    <w:rsid w:val="00C773B2"/>
    <w:rsid w:val="00C7753E"/>
    <w:rsid w:val="00C77630"/>
    <w:rsid w:val="00C777C2"/>
    <w:rsid w:val="00C7790C"/>
    <w:rsid w:val="00C77D7B"/>
    <w:rsid w:val="00C77EF0"/>
    <w:rsid w:val="00C801C5"/>
    <w:rsid w:val="00C809F4"/>
    <w:rsid w:val="00C80DF1"/>
    <w:rsid w:val="00C80E8E"/>
    <w:rsid w:val="00C8121F"/>
    <w:rsid w:val="00C81B0C"/>
    <w:rsid w:val="00C81B0F"/>
    <w:rsid w:val="00C81B4F"/>
    <w:rsid w:val="00C81CC9"/>
    <w:rsid w:val="00C81D6F"/>
    <w:rsid w:val="00C8258A"/>
    <w:rsid w:val="00C82A3E"/>
    <w:rsid w:val="00C82B29"/>
    <w:rsid w:val="00C82E3E"/>
    <w:rsid w:val="00C82EC4"/>
    <w:rsid w:val="00C82F7B"/>
    <w:rsid w:val="00C82F87"/>
    <w:rsid w:val="00C83089"/>
    <w:rsid w:val="00C8347E"/>
    <w:rsid w:val="00C83797"/>
    <w:rsid w:val="00C83B47"/>
    <w:rsid w:val="00C83B54"/>
    <w:rsid w:val="00C83B71"/>
    <w:rsid w:val="00C83DCA"/>
    <w:rsid w:val="00C83EA2"/>
    <w:rsid w:val="00C83F2A"/>
    <w:rsid w:val="00C841C9"/>
    <w:rsid w:val="00C842BA"/>
    <w:rsid w:val="00C8437B"/>
    <w:rsid w:val="00C84413"/>
    <w:rsid w:val="00C847A7"/>
    <w:rsid w:val="00C85025"/>
    <w:rsid w:val="00C8525B"/>
    <w:rsid w:val="00C85410"/>
    <w:rsid w:val="00C85648"/>
    <w:rsid w:val="00C8572A"/>
    <w:rsid w:val="00C857B4"/>
    <w:rsid w:val="00C85A66"/>
    <w:rsid w:val="00C85A94"/>
    <w:rsid w:val="00C85B30"/>
    <w:rsid w:val="00C85DAB"/>
    <w:rsid w:val="00C85E84"/>
    <w:rsid w:val="00C85F0A"/>
    <w:rsid w:val="00C86347"/>
    <w:rsid w:val="00C86390"/>
    <w:rsid w:val="00C868FB"/>
    <w:rsid w:val="00C86BBC"/>
    <w:rsid w:val="00C86F4D"/>
    <w:rsid w:val="00C8700F"/>
    <w:rsid w:val="00C871BA"/>
    <w:rsid w:val="00C873CF"/>
    <w:rsid w:val="00C87583"/>
    <w:rsid w:val="00C877A7"/>
    <w:rsid w:val="00C8782C"/>
    <w:rsid w:val="00C87B37"/>
    <w:rsid w:val="00C87B4D"/>
    <w:rsid w:val="00C87BD3"/>
    <w:rsid w:val="00C87F42"/>
    <w:rsid w:val="00C87FB2"/>
    <w:rsid w:val="00C9078B"/>
    <w:rsid w:val="00C908CB"/>
    <w:rsid w:val="00C908F4"/>
    <w:rsid w:val="00C90B29"/>
    <w:rsid w:val="00C90B34"/>
    <w:rsid w:val="00C90D73"/>
    <w:rsid w:val="00C90E5E"/>
    <w:rsid w:val="00C90F67"/>
    <w:rsid w:val="00C91287"/>
    <w:rsid w:val="00C912C9"/>
    <w:rsid w:val="00C915C7"/>
    <w:rsid w:val="00C919CF"/>
    <w:rsid w:val="00C91A30"/>
    <w:rsid w:val="00C91C73"/>
    <w:rsid w:val="00C9202E"/>
    <w:rsid w:val="00C92038"/>
    <w:rsid w:val="00C9203D"/>
    <w:rsid w:val="00C92056"/>
    <w:rsid w:val="00C920FF"/>
    <w:rsid w:val="00C92142"/>
    <w:rsid w:val="00C922D3"/>
    <w:rsid w:val="00C923A8"/>
    <w:rsid w:val="00C9246B"/>
    <w:rsid w:val="00C9247A"/>
    <w:rsid w:val="00C92703"/>
    <w:rsid w:val="00C92830"/>
    <w:rsid w:val="00C9285D"/>
    <w:rsid w:val="00C92991"/>
    <w:rsid w:val="00C92A8B"/>
    <w:rsid w:val="00C93189"/>
    <w:rsid w:val="00C93652"/>
    <w:rsid w:val="00C936BE"/>
    <w:rsid w:val="00C93914"/>
    <w:rsid w:val="00C93BC7"/>
    <w:rsid w:val="00C93C34"/>
    <w:rsid w:val="00C93CF0"/>
    <w:rsid w:val="00C94114"/>
    <w:rsid w:val="00C94427"/>
    <w:rsid w:val="00C944FB"/>
    <w:rsid w:val="00C945D3"/>
    <w:rsid w:val="00C94762"/>
    <w:rsid w:val="00C94887"/>
    <w:rsid w:val="00C948CB"/>
    <w:rsid w:val="00C94DE8"/>
    <w:rsid w:val="00C95064"/>
    <w:rsid w:val="00C95128"/>
    <w:rsid w:val="00C95141"/>
    <w:rsid w:val="00C95192"/>
    <w:rsid w:val="00C95230"/>
    <w:rsid w:val="00C952E7"/>
    <w:rsid w:val="00C95384"/>
    <w:rsid w:val="00C9549C"/>
    <w:rsid w:val="00C956E0"/>
    <w:rsid w:val="00C957FC"/>
    <w:rsid w:val="00C9587D"/>
    <w:rsid w:val="00C959AE"/>
    <w:rsid w:val="00C95A89"/>
    <w:rsid w:val="00C95B55"/>
    <w:rsid w:val="00C95BFC"/>
    <w:rsid w:val="00C95E9E"/>
    <w:rsid w:val="00C95FE4"/>
    <w:rsid w:val="00C95FE8"/>
    <w:rsid w:val="00C960DD"/>
    <w:rsid w:val="00C96254"/>
    <w:rsid w:val="00C9642E"/>
    <w:rsid w:val="00C966E2"/>
    <w:rsid w:val="00C967BA"/>
    <w:rsid w:val="00C96B1F"/>
    <w:rsid w:val="00C96DB4"/>
    <w:rsid w:val="00C97002"/>
    <w:rsid w:val="00C9757C"/>
    <w:rsid w:val="00C9769D"/>
    <w:rsid w:val="00C979E5"/>
    <w:rsid w:val="00C97B2F"/>
    <w:rsid w:val="00C97EA7"/>
    <w:rsid w:val="00C97F6D"/>
    <w:rsid w:val="00CA0831"/>
    <w:rsid w:val="00CA0AD5"/>
    <w:rsid w:val="00CA0CEE"/>
    <w:rsid w:val="00CA0D34"/>
    <w:rsid w:val="00CA0E09"/>
    <w:rsid w:val="00CA1161"/>
    <w:rsid w:val="00CA11D5"/>
    <w:rsid w:val="00CA13F8"/>
    <w:rsid w:val="00CA143D"/>
    <w:rsid w:val="00CA1956"/>
    <w:rsid w:val="00CA1A98"/>
    <w:rsid w:val="00CA1DC7"/>
    <w:rsid w:val="00CA1DE0"/>
    <w:rsid w:val="00CA1FDB"/>
    <w:rsid w:val="00CA2063"/>
    <w:rsid w:val="00CA22B8"/>
    <w:rsid w:val="00CA238D"/>
    <w:rsid w:val="00CA24F4"/>
    <w:rsid w:val="00CA29A6"/>
    <w:rsid w:val="00CA29D5"/>
    <w:rsid w:val="00CA2EDC"/>
    <w:rsid w:val="00CA3094"/>
    <w:rsid w:val="00CA3316"/>
    <w:rsid w:val="00CA3379"/>
    <w:rsid w:val="00CA34BD"/>
    <w:rsid w:val="00CA35F4"/>
    <w:rsid w:val="00CA37F8"/>
    <w:rsid w:val="00CA3A68"/>
    <w:rsid w:val="00CA3DAF"/>
    <w:rsid w:val="00CA4133"/>
    <w:rsid w:val="00CA417E"/>
    <w:rsid w:val="00CA42BD"/>
    <w:rsid w:val="00CA447A"/>
    <w:rsid w:val="00CA46DA"/>
    <w:rsid w:val="00CA46FA"/>
    <w:rsid w:val="00CA495C"/>
    <w:rsid w:val="00CA4A2E"/>
    <w:rsid w:val="00CA5034"/>
    <w:rsid w:val="00CA50D7"/>
    <w:rsid w:val="00CA526E"/>
    <w:rsid w:val="00CA5378"/>
    <w:rsid w:val="00CA53F6"/>
    <w:rsid w:val="00CA54F3"/>
    <w:rsid w:val="00CA572D"/>
    <w:rsid w:val="00CA5821"/>
    <w:rsid w:val="00CA5BBF"/>
    <w:rsid w:val="00CA5C21"/>
    <w:rsid w:val="00CA5CD7"/>
    <w:rsid w:val="00CA5DFC"/>
    <w:rsid w:val="00CA5F55"/>
    <w:rsid w:val="00CA5F75"/>
    <w:rsid w:val="00CA602D"/>
    <w:rsid w:val="00CA6088"/>
    <w:rsid w:val="00CA6440"/>
    <w:rsid w:val="00CA647B"/>
    <w:rsid w:val="00CA696B"/>
    <w:rsid w:val="00CA6A12"/>
    <w:rsid w:val="00CA6CDB"/>
    <w:rsid w:val="00CA6E5D"/>
    <w:rsid w:val="00CA70BE"/>
    <w:rsid w:val="00CA70CA"/>
    <w:rsid w:val="00CA7101"/>
    <w:rsid w:val="00CA7284"/>
    <w:rsid w:val="00CA7B97"/>
    <w:rsid w:val="00CA7BD7"/>
    <w:rsid w:val="00CA7DBF"/>
    <w:rsid w:val="00CA7FEE"/>
    <w:rsid w:val="00CB016C"/>
    <w:rsid w:val="00CB01F4"/>
    <w:rsid w:val="00CB0204"/>
    <w:rsid w:val="00CB044A"/>
    <w:rsid w:val="00CB0AE3"/>
    <w:rsid w:val="00CB0C12"/>
    <w:rsid w:val="00CB0D5E"/>
    <w:rsid w:val="00CB1082"/>
    <w:rsid w:val="00CB109E"/>
    <w:rsid w:val="00CB1159"/>
    <w:rsid w:val="00CB1AE3"/>
    <w:rsid w:val="00CB1B2E"/>
    <w:rsid w:val="00CB1BAC"/>
    <w:rsid w:val="00CB1C36"/>
    <w:rsid w:val="00CB1DE1"/>
    <w:rsid w:val="00CB1ED1"/>
    <w:rsid w:val="00CB206D"/>
    <w:rsid w:val="00CB21E4"/>
    <w:rsid w:val="00CB2513"/>
    <w:rsid w:val="00CB2B2E"/>
    <w:rsid w:val="00CB2B3C"/>
    <w:rsid w:val="00CB358F"/>
    <w:rsid w:val="00CB3C17"/>
    <w:rsid w:val="00CB3CC6"/>
    <w:rsid w:val="00CB3EA6"/>
    <w:rsid w:val="00CB3F03"/>
    <w:rsid w:val="00CB42B0"/>
    <w:rsid w:val="00CB4371"/>
    <w:rsid w:val="00CB454B"/>
    <w:rsid w:val="00CB4BB0"/>
    <w:rsid w:val="00CB4BC0"/>
    <w:rsid w:val="00CB4CE2"/>
    <w:rsid w:val="00CB4EED"/>
    <w:rsid w:val="00CB5282"/>
    <w:rsid w:val="00CB53DF"/>
    <w:rsid w:val="00CB559B"/>
    <w:rsid w:val="00CB55AE"/>
    <w:rsid w:val="00CB577C"/>
    <w:rsid w:val="00CB580F"/>
    <w:rsid w:val="00CB584E"/>
    <w:rsid w:val="00CB5DC2"/>
    <w:rsid w:val="00CB6052"/>
    <w:rsid w:val="00CB61DC"/>
    <w:rsid w:val="00CB6293"/>
    <w:rsid w:val="00CB62EB"/>
    <w:rsid w:val="00CB6572"/>
    <w:rsid w:val="00CB66B1"/>
    <w:rsid w:val="00CB688D"/>
    <w:rsid w:val="00CB690E"/>
    <w:rsid w:val="00CB6A8B"/>
    <w:rsid w:val="00CB6EDC"/>
    <w:rsid w:val="00CB7124"/>
    <w:rsid w:val="00CB727C"/>
    <w:rsid w:val="00CB7303"/>
    <w:rsid w:val="00CB7496"/>
    <w:rsid w:val="00CB777E"/>
    <w:rsid w:val="00CB7A62"/>
    <w:rsid w:val="00CB7C7A"/>
    <w:rsid w:val="00CB7ED3"/>
    <w:rsid w:val="00CB7F80"/>
    <w:rsid w:val="00CC024E"/>
    <w:rsid w:val="00CC0374"/>
    <w:rsid w:val="00CC0E22"/>
    <w:rsid w:val="00CC1062"/>
    <w:rsid w:val="00CC136D"/>
    <w:rsid w:val="00CC1463"/>
    <w:rsid w:val="00CC1501"/>
    <w:rsid w:val="00CC1599"/>
    <w:rsid w:val="00CC1716"/>
    <w:rsid w:val="00CC179D"/>
    <w:rsid w:val="00CC190F"/>
    <w:rsid w:val="00CC1952"/>
    <w:rsid w:val="00CC19AD"/>
    <w:rsid w:val="00CC19BE"/>
    <w:rsid w:val="00CC1C00"/>
    <w:rsid w:val="00CC2235"/>
    <w:rsid w:val="00CC2347"/>
    <w:rsid w:val="00CC2408"/>
    <w:rsid w:val="00CC2545"/>
    <w:rsid w:val="00CC25E1"/>
    <w:rsid w:val="00CC2600"/>
    <w:rsid w:val="00CC262C"/>
    <w:rsid w:val="00CC2640"/>
    <w:rsid w:val="00CC2B4F"/>
    <w:rsid w:val="00CC3006"/>
    <w:rsid w:val="00CC3256"/>
    <w:rsid w:val="00CC3505"/>
    <w:rsid w:val="00CC352E"/>
    <w:rsid w:val="00CC381F"/>
    <w:rsid w:val="00CC3878"/>
    <w:rsid w:val="00CC3976"/>
    <w:rsid w:val="00CC3AB0"/>
    <w:rsid w:val="00CC4038"/>
    <w:rsid w:val="00CC444A"/>
    <w:rsid w:val="00CC4640"/>
    <w:rsid w:val="00CC4698"/>
    <w:rsid w:val="00CC48A9"/>
    <w:rsid w:val="00CC4C13"/>
    <w:rsid w:val="00CC50F9"/>
    <w:rsid w:val="00CC516A"/>
    <w:rsid w:val="00CC5210"/>
    <w:rsid w:val="00CC52A0"/>
    <w:rsid w:val="00CC54A6"/>
    <w:rsid w:val="00CC54B9"/>
    <w:rsid w:val="00CC553E"/>
    <w:rsid w:val="00CC5BF4"/>
    <w:rsid w:val="00CC5C8A"/>
    <w:rsid w:val="00CC5D18"/>
    <w:rsid w:val="00CC5D5B"/>
    <w:rsid w:val="00CC5F07"/>
    <w:rsid w:val="00CC6082"/>
    <w:rsid w:val="00CC64D9"/>
    <w:rsid w:val="00CC658B"/>
    <w:rsid w:val="00CC6807"/>
    <w:rsid w:val="00CC6B23"/>
    <w:rsid w:val="00CC6BB3"/>
    <w:rsid w:val="00CC6F43"/>
    <w:rsid w:val="00CC6F4F"/>
    <w:rsid w:val="00CC71BB"/>
    <w:rsid w:val="00CC78AC"/>
    <w:rsid w:val="00CC7C3D"/>
    <w:rsid w:val="00CC7DB3"/>
    <w:rsid w:val="00CC7E3B"/>
    <w:rsid w:val="00CC7E4A"/>
    <w:rsid w:val="00CD022A"/>
    <w:rsid w:val="00CD0592"/>
    <w:rsid w:val="00CD0723"/>
    <w:rsid w:val="00CD0D88"/>
    <w:rsid w:val="00CD0F2E"/>
    <w:rsid w:val="00CD0F56"/>
    <w:rsid w:val="00CD1042"/>
    <w:rsid w:val="00CD1251"/>
    <w:rsid w:val="00CD146E"/>
    <w:rsid w:val="00CD14EE"/>
    <w:rsid w:val="00CD1694"/>
    <w:rsid w:val="00CD1781"/>
    <w:rsid w:val="00CD1A9D"/>
    <w:rsid w:val="00CD1BC6"/>
    <w:rsid w:val="00CD1DC7"/>
    <w:rsid w:val="00CD2066"/>
    <w:rsid w:val="00CD246A"/>
    <w:rsid w:val="00CD2570"/>
    <w:rsid w:val="00CD2771"/>
    <w:rsid w:val="00CD27B8"/>
    <w:rsid w:val="00CD2A94"/>
    <w:rsid w:val="00CD2D25"/>
    <w:rsid w:val="00CD2E52"/>
    <w:rsid w:val="00CD2E64"/>
    <w:rsid w:val="00CD2EC8"/>
    <w:rsid w:val="00CD2F49"/>
    <w:rsid w:val="00CD334C"/>
    <w:rsid w:val="00CD346F"/>
    <w:rsid w:val="00CD357A"/>
    <w:rsid w:val="00CD380C"/>
    <w:rsid w:val="00CD3889"/>
    <w:rsid w:val="00CD3AA6"/>
    <w:rsid w:val="00CD3BF0"/>
    <w:rsid w:val="00CD3E31"/>
    <w:rsid w:val="00CD3F33"/>
    <w:rsid w:val="00CD43A3"/>
    <w:rsid w:val="00CD44AA"/>
    <w:rsid w:val="00CD44E7"/>
    <w:rsid w:val="00CD4BFC"/>
    <w:rsid w:val="00CD4C6C"/>
    <w:rsid w:val="00CD4CD6"/>
    <w:rsid w:val="00CD4E6A"/>
    <w:rsid w:val="00CD4F18"/>
    <w:rsid w:val="00CD52A2"/>
    <w:rsid w:val="00CD545D"/>
    <w:rsid w:val="00CD54B2"/>
    <w:rsid w:val="00CD5672"/>
    <w:rsid w:val="00CD5681"/>
    <w:rsid w:val="00CD5784"/>
    <w:rsid w:val="00CD5863"/>
    <w:rsid w:val="00CD5895"/>
    <w:rsid w:val="00CD5FD3"/>
    <w:rsid w:val="00CD6135"/>
    <w:rsid w:val="00CD6279"/>
    <w:rsid w:val="00CD643A"/>
    <w:rsid w:val="00CD64A0"/>
    <w:rsid w:val="00CD67F4"/>
    <w:rsid w:val="00CD6889"/>
    <w:rsid w:val="00CD6F1C"/>
    <w:rsid w:val="00CD7159"/>
    <w:rsid w:val="00CD77EC"/>
    <w:rsid w:val="00CD7E0C"/>
    <w:rsid w:val="00CD7E74"/>
    <w:rsid w:val="00CD7EE1"/>
    <w:rsid w:val="00CD7F77"/>
    <w:rsid w:val="00CE00E5"/>
    <w:rsid w:val="00CE09CF"/>
    <w:rsid w:val="00CE0A3E"/>
    <w:rsid w:val="00CE0AD1"/>
    <w:rsid w:val="00CE0B68"/>
    <w:rsid w:val="00CE0DDE"/>
    <w:rsid w:val="00CE106A"/>
    <w:rsid w:val="00CE10EF"/>
    <w:rsid w:val="00CE11C4"/>
    <w:rsid w:val="00CE131A"/>
    <w:rsid w:val="00CE13A1"/>
    <w:rsid w:val="00CE13A7"/>
    <w:rsid w:val="00CE1609"/>
    <w:rsid w:val="00CE1B5A"/>
    <w:rsid w:val="00CE1D39"/>
    <w:rsid w:val="00CE1F09"/>
    <w:rsid w:val="00CE2064"/>
    <w:rsid w:val="00CE21D1"/>
    <w:rsid w:val="00CE2553"/>
    <w:rsid w:val="00CE305C"/>
    <w:rsid w:val="00CE310E"/>
    <w:rsid w:val="00CE3350"/>
    <w:rsid w:val="00CE33C6"/>
    <w:rsid w:val="00CE386A"/>
    <w:rsid w:val="00CE3907"/>
    <w:rsid w:val="00CE3D39"/>
    <w:rsid w:val="00CE3EC2"/>
    <w:rsid w:val="00CE3F1F"/>
    <w:rsid w:val="00CE3F6E"/>
    <w:rsid w:val="00CE41DC"/>
    <w:rsid w:val="00CE425C"/>
    <w:rsid w:val="00CE4551"/>
    <w:rsid w:val="00CE4786"/>
    <w:rsid w:val="00CE4805"/>
    <w:rsid w:val="00CE490A"/>
    <w:rsid w:val="00CE4928"/>
    <w:rsid w:val="00CE4B57"/>
    <w:rsid w:val="00CE4C7E"/>
    <w:rsid w:val="00CE4D77"/>
    <w:rsid w:val="00CE4F14"/>
    <w:rsid w:val="00CE5070"/>
    <w:rsid w:val="00CE5135"/>
    <w:rsid w:val="00CE52D0"/>
    <w:rsid w:val="00CE5751"/>
    <w:rsid w:val="00CE57E4"/>
    <w:rsid w:val="00CE5AC4"/>
    <w:rsid w:val="00CE5C74"/>
    <w:rsid w:val="00CE5EAA"/>
    <w:rsid w:val="00CE5F05"/>
    <w:rsid w:val="00CE619E"/>
    <w:rsid w:val="00CE61DB"/>
    <w:rsid w:val="00CE64A2"/>
    <w:rsid w:val="00CE6581"/>
    <w:rsid w:val="00CE65B8"/>
    <w:rsid w:val="00CE660B"/>
    <w:rsid w:val="00CE6746"/>
    <w:rsid w:val="00CE6862"/>
    <w:rsid w:val="00CE68CC"/>
    <w:rsid w:val="00CE692F"/>
    <w:rsid w:val="00CE6A3D"/>
    <w:rsid w:val="00CE6C58"/>
    <w:rsid w:val="00CE6C9F"/>
    <w:rsid w:val="00CE7711"/>
    <w:rsid w:val="00CE773B"/>
    <w:rsid w:val="00CE7821"/>
    <w:rsid w:val="00CE7B0B"/>
    <w:rsid w:val="00CE7F84"/>
    <w:rsid w:val="00CE7FCA"/>
    <w:rsid w:val="00CF01D7"/>
    <w:rsid w:val="00CF035D"/>
    <w:rsid w:val="00CF03DB"/>
    <w:rsid w:val="00CF0895"/>
    <w:rsid w:val="00CF0976"/>
    <w:rsid w:val="00CF12DE"/>
    <w:rsid w:val="00CF134A"/>
    <w:rsid w:val="00CF15DF"/>
    <w:rsid w:val="00CF172C"/>
    <w:rsid w:val="00CF174D"/>
    <w:rsid w:val="00CF1830"/>
    <w:rsid w:val="00CF1C2B"/>
    <w:rsid w:val="00CF1E4A"/>
    <w:rsid w:val="00CF1F19"/>
    <w:rsid w:val="00CF2303"/>
    <w:rsid w:val="00CF2341"/>
    <w:rsid w:val="00CF2401"/>
    <w:rsid w:val="00CF259A"/>
    <w:rsid w:val="00CF261D"/>
    <w:rsid w:val="00CF2CCB"/>
    <w:rsid w:val="00CF2EFA"/>
    <w:rsid w:val="00CF3124"/>
    <w:rsid w:val="00CF32EC"/>
    <w:rsid w:val="00CF3527"/>
    <w:rsid w:val="00CF385A"/>
    <w:rsid w:val="00CF39DA"/>
    <w:rsid w:val="00CF3B90"/>
    <w:rsid w:val="00CF3D86"/>
    <w:rsid w:val="00CF3FEC"/>
    <w:rsid w:val="00CF410A"/>
    <w:rsid w:val="00CF4241"/>
    <w:rsid w:val="00CF4279"/>
    <w:rsid w:val="00CF4317"/>
    <w:rsid w:val="00CF4649"/>
    <w:rsid w:val="00CF4BD8"/>
    <w:rsid w:val="00CF4C3A"/>
    <w:rsid w:val="00CF508C"/>
    <w:rsid w:val="00CF51B4"/>
    <w:rsid w:val="00CF521B"/>
    <w:rsid w:val="00CF52F7"/>
    <w:rsid w:val="00CF5378"/>
    <w:rsid w:val="00CF550F"/>
    <w:rsid w:val="00CF5867"/>
    <w:rsid w:val="00CF58EE"/>
    <w:rsid w:val="00CF63CD"/>
    <w:rsid w:val="00CF6D07"/>
    <w:rsid w:val="00CF6DD8"/>
    <w:rsid w:val="00CF7236"/>
    <w:rsid w:val="00CF72BA"/>
    <w:rsid w:val="00CF74BB"/>
    <w:rsid w:val="00CF76FB"/>
    <w:rsid w:val="00CF7C68"/>
    <w:rsid w:val="00CF7D06"/>
    <w:rsid w:val="00CF7F98"/>
    <w:rsid w:val="00D0011F"/>
    <w:rsid w:val="00D0015A"/>
    <w:rsid w:val="00D00256"/>
    <w:rsid w:val="00D00337"/>
    <w:rsid w:val="00D005E9"/>
    <w:rsid w:val="00D00667"/>
    <w:rsid w:val="00D00710"/>
    <w:rsid w:val="00D00755"/>
    <w:rsid w:val="00D00B16"/>
    <w:rsid w:val="00D00B21"/>
    <w:rsid w:val="00D00CFA"/>
    <w:rsid w:val="00D00CFD"/>
    <w:rsid w:val="00D00EBF"/>
    <w:rsid w:val="00D018D7"/>
    <w:rsid w:val="00D0196F"/>
    <w:rsid w:val="00D01BA9"/>
    <w:rsid w:val="00D026E7"/>
    <w:rsid w:val="00D02835"/>
    <w:rsid w:val="00D030FF"/>
    <w:rsid w:val="00D03169"/>
    <w:rsid w:val="00D03298"/>
    <w:rsid w:val="00D0336A"/>
    <w:rsid w:val="00D0395D"/>
    <w:rsid w:val="00D03E93"/>
    <w:rsid w:val="00D03EFA"/>
    <w:rsid w:val="00D0452C"/>
    <w:rsid w:val="00D045AB"/>
    <w:rsid w:val="00D0487F"/>
    <w:rsid w:val="00D04A46"/>
    <w:rsid w:val="00D04A8B"/>
    <w:rsid w:val="00D05156"/>
    <w:rsid w:val="00D053D6"/>
    <w:rsid w:val="00D05E4A"/>
    <w:rsid w:val="00D061DA"/>
    <w:rsid w:val="00D06301"/>
    <w:rsid w:val="00D06349"/>
    <w:rsid w:val="00D0639C"/>
    <w:rsid w:val="00D0661F"/>
    <w:rsid w:val="00D06667"/>
    <w:rsid w:val="00D06939"/>
    <w:rsid w:val="00D06DA5"/>
    <w:rsid w:val="00D071A2"/>
    <w:rsid w:val="00D07AE8"/>
    <w:rsid w:val="00D07BAD"/>
    <w:rsid w:val="00D103C7"/>
    <w:rsid w:val="00D1074D"/>
    <w:rsid w:val="00D10AAC"/>
    <w:rsid w:val="00D10AF4"/>
    <w:rsid w:val="00D10C21"/>
    <w:rsid w:val="00D10DC6"/>
    <w:rsid w:val="00D11065"/>
    <w:rsid w:val="00D11163"/>
    <w:rsid w:val="00D11273"/>
    <w:rsid w:val="00D11395"/>
    <w:rsid w:val="00D1151A"/>
    <w:rsid w:val="00D11564"/>
    <w:rsid w:val="00D117F7"/>
    <w:rsid w:val="00D118C2"/>
    <w:rsid w:val="00D11CDE"/>
    <w:rsid w:val="00D11E9D"/>
    <w:rsid w:val="00D124BB"/>
    <w:rsid w:val="00D1288B"/>
    <w:rsid w:val="00D12D26"/>
    <w:rsid w:val="00D12D57"/>
    <w:rsid w:val="00D12F71"/>
    <w:rsid w:val="00D12FD8"/>
    <w:rsid w:val="00D137E6"/>
    <w:rsid w:val="00D13B11"/>
    <w:rsid w:val="00D13B8A"/>
    <w:rsid w:val="00D13CBC"/>
    <w:rsid w:val="00D13DA5"/>
    <w:rsid w:val="00D1419B"/>
    <w:rsid w:val="00D14264"/>
    <w:rsid w:val="00D1455D"/>
    <w:rsid w:val="00D14D56"/>
    <w:rsid w:val="00D14D92"/>
    <w:rsid w:val="00D14EB1"/>
    <w:rsid w:val="00D15292"/>
    <w:rsid w:val="00D161C2"/>
    <w:rsid w:val="00D162E1"/>
    <w:rsid w:val="00D16497"/>
    <w:rsid w:val="00D165C8"/>
    <w:rsid w:val="00D1669A"/>
    <w:rsid w:val="00D169B0"/>
    <w:rsid w:val="00D16B92"/>
    <w:rsid w:val="00D16CE0"/>
    <w:rsid w:val="00D1746C"/>
    <w:rsid w:val="00D17B91"/>
    <w:rsid w:val="00D17C1F"/>
    <w:rsid w:val="00D17D2A"/>
    <w:rsid w:val="00D17F4E"/>
    <w:rsid w:val="00D204B5"/>
    <w:rsid w:val="00D204D5"/>
    <w:rsid w:val="00D205A1"/>
    <w:rsid w:val="00D206F9"/>
    <w:rsid w:val="00D20B24"/>
    <w:rsid w:val="00D20C0B"/>
    <w:rsid w:val="00D20CE8"/>
    <w:rsid w:val="00D210F4"/>
    <w:rsid w:val="00D211FC"/>
    <w:rsid w:val="00D21320"/>
    <w:rsid w:val="00D21389"/>
    <w:rsid w:val="00D21724"/>
    <w:rsid w:val="00D21894"/>
    <w:rsid w:val="00D21C0F"/>
    <w:rsid w:val="00D21F59"/>
    <w:rsid w:val="00D221AE"/>
    <w:rsid w:val="00D221FB"/>
    <w:rsid w:val="00D225CD"/>
    <w:rsid w:val="00D225CF"/>
    <w:rsid w:val="00D226E5"/>
    <w:rsid w:val="00D226FE"/>
    <w:rsid w:val="00D22870"/>
    <w:rsid w:val="00D2288A"/>
    <w:rsid w:val="00D22CF6"/>
    <w:rsid w:val="00D2305D"/>
    <w:rsid w:val="00D23108"/>
    <w:rsid w:val="00D232E6"/>
    <w:rsid w:val="00D233D4"/>
    <w:rsid w:val="00D2362D"/>
    <w:rsid w:val="00D2394E"/>
    <w:rsid w:val="00D24160"/>
    <w:rsid w:val="00D24461"/>
    <w:rsid w:val="00D2497E"/>
    <w:rsid w:val="00D24B89"/>
    <w:rsid w:val="00D24BCC"/>
    <w:rsid w:val="00D24C25"/>
    <w:rsid w:val="00D24E55"/>
    <w:rsid w:val="00D25005"/>
    <w:rsid w:val="00D257CA"/>
    <w:rsid w:val="00D25820"/>
    <w:rsid w:val="00D25B00"/>
    <w:rsid w:val="00D25C55"/>
    <w:rsid w:val="00D25EFE"/>
    <w:rsid w:val="00D2629D"/>
    <w:rsid w:val="00D264FE"/>
    <w:rsid w:val="00D26861"/>
    <w:rsid w:val="00D26AA1"/>
    <w:rsid w:val="00D2738B"/>
    <w:rsid w:val="00D273C8"/>
    <w:rsid w:val="00D2746C"/>
    <w:rsid w:val="00D276B2"/>
    <w:rsid w:val="00D27724"/>
    <w:rsid w:val="00D27759"/>
    <w:rsid w:val="00D2779B"/>
    <w:rsid w:val="00D279A3"/>
    <w:rsid w:val="00D27C5E"/>
    <w:rsid w:val="00D27FEF"/>
    <w:rsid w:val="00D30042"/>
    <w:rsid w:val="00D3041A"/>
    <w:rsid w:val="00D31133"/>
    <w:rsid w:val="00D31161"/>
    <w:rsid w:val="00D31492"/>
    <w:rsid w:val="00D314CB"/>
    <w:rsid w:val="00D317D5"/>
    <w:rsid w:val="00D31971"/>
    <w:rsid w:val="00D31BA7"/>
    <w:rsid w:val="00D31C09"/>
    <w:rsid w:val="00D31C72"/>
    <w:rsid w:val="00D31D55"/>
    <w:rsid w:val="00D31DAC"/>
    <w:rsid w:val="00D31E06"/>
    <w:rsid w:val="00D3238D"/>
    <w:rsid w:val="00D3240C"/>
    <w:rsid w:val="00D326F5"/>
    <w:rsid w:val="00D32A3B"/>
    <w:rsid w:val="00D32ADC"/>
    <w:rsid w:val="00D32D46"/>
    <w:rsid w:val="00D32D6E"/>
    <w:rsid w:val="00D32E06"/>
    <w:rsid w:val="00D32E30"/>
    <w:rsid w:val="00D32FA4"/>
    <w:rsid w:val="00D33089"/>
    <w:rsid w:val="00D33389"/>
    <w:rsid w:val="00D33683"/>
    <w:rsid w:val="00D3388B"/>
    <w:rsid w:val="00D33926"/>
    <w:rsid w:val="00D3395D"/>
    <w:rsid w:val="00D33B6B"/>
    <w:rsid w:val="00D33DC7"/>
    <w:rsid w:val="00D33FAE"/>
    <w:rsid w:val="00D33FB6"/>
    <w:rsid w:val="00D3439B"/>
    <w:rsid w:val="00D3442A"/>
    <w:rsid w:val="00D34482"/>
    <w:rsid w:val="00D3489B"/>
    <w:rsid w:val="00D34BB6"/>
    <w:rsid w:val="00D34F36"/>
    <w:rsid w:val="00D355A5"/>
    <w:rsid w:val="00D3569A"/>
    <w:rsid w:val="00D356E3"/>
    <w:rsid w:val="00D357ED"/>
    <w:rsid w:val="00D35AAD"/>
    <w:rsid w:val="00D35AC3"/>
    <w:rsid w:val="00D35B77"/>
    <w:rsid w:val="00D35D10"/>
    <w:rsid w:val="00D36049"/>
    <w:rsid w:val="00D36069"/>
    <w:rsid w:val="00D36165"/>
    <w:rsid w:val="00D362B9"/>
    <w:rsid w:val="00D36330"/>
    <w:rsid w:val="00D36377"/>
    <w:rsid w:val="00D366A9"/>
    <w:rsid w:val="00D36AE1"/>
    <w:rsid w:val="00D36B08"/>
    <w:rsid w:val="00D36B6B"/>
    <w:rsid w:val="00D36EB6"/>
    <w:rsid w:val="00D36FBE"/>
    <w:rsid w:val="00D37168"/>
    <w:rsid w:val="00D371B9"/>
    <w:rsid w:val="00D3736F"/>
    <w:rsid w:val="00D37511"/>
    <w:rsid w:val="00D377A2"/>
    <w:rsid w:val="00D37B1C"/>
    <w:rsid w:val="00D37C63"/>
    <w:rsid w:val="00D403CA"/>
    <w:rsid w:val="00D408DB"/>
    <w:rsid w:val="00D40C50"/>
    <w:rsid w:val="00D40C81"/>
    <w:rsid w:val="00D40D1F"/>
    <w:rsid w:val="00D40D91"/>
    <w:rsid w:val="00D40DE5"/>
    <w:rsid w:val="00D40E8E"/>
    <w:rsid w:val="00D4133F"/>
    <w:rsid w:val="00D41393"/>
    <w:rsid w:val="00D4193D"/>
    <w:rsid w:val="00D41BC2"/>
    <w:rsid w:val="00D41F21"/>
    <w:rsid w:val="00D41FE8"/>
    <w:rsid w:val="00D42151"/>
    <w:rsid w:val="00D421F7"/>
    <w:rsid w:val="00D42221"/>
    <w:rsid w:val="00D423CC"/>
    <w:rsid w:val="00D4241A"/>
    <w:rsid w:val="00D424A4"/>
    <w:rsid w:val="00D42529"/>
    <w:rsid w:val="00D42609"/>
    <w:rsid w:val="00D42BA1"/>
    <w:rsid w:val="00D42D3A"/>
    <w:rsid w:val="00D42E6F"/>
    <w:rsid w:val="00D42E89"/>
    <w:rsid w:val="00D430D3"/>
    <w:rsid w:val="00D432DA"/>
    <w:rsid w:val="00D43390"/>
    <w:rsid w:val="00D435F0"/>
    <w:rsid w:val="00D437BD"/>
    <w:rsid w:val="00D43BD2"/>
    <w:rsid w:val="00D43DDF"/>
    <w:rsid w:val="00D43F90"/>
    <w:rsid w:val="00D43FB2"/>
    <w:rsid w:val="00D441FC"/>
    <w:rsid w:val="00D4449C"/>
    <w:rsid w:val="00D444E8"/>
    <w:rsid w:val="00D44550"/>
    <w:rsid w:val="00D445C3"/>
    <w:rsid w:val="00D445D4"/>
    <w:rsid w:val="00D44843"/>
    <w:rsid w:val="00D4485D"/>
    <w:rsid w:val="00D44E36"/>
    <w:rsid w:val="00D44E66"/>
    <w:rsid w:val="00D44E85"/>
    <w:rsid w:val="00D451B7"/>
    <w:rsid w:val="00D45321"/>
    <w:rsid w:val="00D453C2"/>
    <w:rsid w:val="00D4554E"/>
    <w:rsid w:val="00D45A86"/>
    <w:rsid w:val="00D45B11"/>
    <w:rsid w:val="00D45BD5"/>
    <w:rsid w:val="00D45D6F"/>
    <w:rsid w:val="00D46420"/>
    <w:rsid w:val="00D467DA"/>
    <w:rsid w:val="00D46873"/>
    <w:rsid w:val="00D469C3"/>
    <w:rsid w:val="00D472C4"/>
    <w:rsid w:val="00D473AD"/>
    <w:rsid w:val="00D473B3"/>
    <w:rsid w:val="00D47826"/>
    <w:rsid w:val="00D4783B"/>
    <w:rsid w:val="00D4795C"/>
    <w:rsid w:val="00D47C24"/>
    <w:rsid w:val="00D47D05"/>
    <w:rsid w:val="00D47D47"/>
    <w:rsid w:val="00D47E97"/>
    <w:rsid w:val="00D501F3"/>
    <w:rsid w:val="00D503D4"/>
    <w:rsid w:val="00D5048C"/>
    <w:rsid w:val="00D50518"/>
    <w:rsid w:val="00D506B6"/>
    <w:rsid w:val="00D5087C"/>
    <w:rsid w:val="00D509C4"/>
    <w:rsid w:val="00D50C8A"/>
    <w:rsid w:val="00D5137B"/>
    <w:rsid w:val="00D51657"/>
    <w:rsid w:val="00D516AE"/>
    <w:rsid w:val="00D5179B"/>
    <w:rsid w:val="00D51973"/>
    <w:rsid w:val="00D51A53"/>
    <w:rsid w:val="00D51C24"/>
    <w:rsid w:val="00D52022"/>
    <w:rsid w:val="00D52270"/>
    <w:rsid w:val="00D52289"/>
    <w:rsid w:val="00D522DC"/>
    <w:rsid w:val="00D523F2"/>
    <w:rsid w:val="00D52B8B"/>
    <w:rsid w:val="00D52ECE"/>
    <w:rsid w:val="00D530A6"/>
    <w:rsid w:val="00D53568"/>
    <w:rsid w:val="00D536E7"/>
    <w:rsid w:val="00D538E0"/>
    <w:rsid w:val="00D53CB5"/>
    <w:rsid w:val="00D542A2"/>
    <w:rsid w:val="00D543A1"/>
    <w:rsid w:val="00D543C5"/>
    <w:rsid w:val="00D544D8"/>
    <w:rsid w:val="00D546F4"/>
    <w:rsid w:val="00D551A3"/>
    <w:rsid w:val="00D55263"/>
    <w:rsid w:val="00D5526D"/>
    <w:rsid w:val="00D55474"/>
    <w:rsid w:val="00D55646"/>
    <w:rsid w:val="00D557D7"/>
    <w:rsid w:val="00D558C0"/>
    <w:rsid w:val="00D55943"/>
    <w:rsid w:val="00D55A82"/>
    <w:rsid w:val="00D55B09"/>
    <w:rsid w:val="00D55F6E"/>
    <w:rsid w:val="00D56097"/>
    <w:rsid w:val="00D56303"/>
    <w:rsid w:val="00D563B3"/>
    <w:rsid w:val="00D566F1"/>
    <w:rsid w:val="00D56B7D"/>
    <w:rsid w:val="00D56F29"/>
    <w:rsid w:val="00D57033"/>
    <w:rsid w:val="00D570A7"/>
    <w:rsid w:val="00D5738D"/>
    <w:rsid w:val="00D576D5"/>
    <w:rsid w:val="00D57747"/>
    <w:rsid w:val="00D57894"/>
    <w:rsid w:val="00D57951"/>
    <w:rsid w:val="00D57B8C"/>
    <w:rsid w:val="00D57F8E"/>
    <w:rsid w:val="00D6010D"/>
    <w:rsid w:val="00D6011F"/>
    <w:rsid w:val="00D60555"/>
    <w:rsid w:val="00D6066D"/>
    <w:rsid w:val="00D606C5"/>
    <w:rsid w:val="00D606D7"/>
    <w:rsid w:val="00D60798"/>
    <w:rsid w:val="00D60882"/>
    <w:rsid w:val="00D60A63"/>
    <w:rsid w:val="00D60BBB"/>
    <w:rsid w:val="00D60BE0"/>
    <w:rsid w:val="00D60C8C"/>
    <w:rsid w:val="00D6100A"/>
    <w:rsid w:val="00D6106E"/>
    <w:rsid w:val="00D6174B"/>
    <w:rsid w:val="00D6182B"/>
    <w:rsid w:val="00D61BAE"/>
    <w:rsid w:val="00D61DE3"/>
    <w:rsid w:val="00D61E2A"/>
    <w:rsid w:val="00D61E6D"/>
    <w:rsid w:val="00D61E8F"/>
    <w:rsid w:val="00D621F8"/>
    <w:rsid w:val="00D625EB"/>
    <w:rsid w:val="00D627DF"/>
    <w:rsid w:val="00D628C4"/>
    <w:rsid w:val="00D628DF"/>
    <w:rsid w:val="00D62A0A"/>
    <w:rsid w:val="00D62AA7"/>
    <w:rsid w:val="00D62B67"/>
    <w:rsid w:val="00D62D13"/>
    <w:rsid w:val="00D62F5E"/>
    <w:rsid w:val="00D6310B"/>
    <w:rsid w:val="00D632EE"/>
    <w:rsid w:val="00D63371"/>
    <w:rsid w:val="00D635B6"/>
    <w:rsid w:val="00D63980"/>
    <w:rsid w:val="00D639A3"/>
    <w:rsid w:val="00D64194"/>
    <w:rsid w:val="00D64370"/>
    <w:rsid w:val="00D6455E"/>
    <w:rsid w:val="00D6456D"/>
    <w:rsid w:val="00D64648"/>
    <w:rsid w:val="00D6466D"/>
    <w:rsid w:val="00D646EA"/>
    <w:rsid w:val="00D64B30"/>
    <w:rsid w:val="00D64CF4"/>
    <w:rsid w:val="00D64D7D"/>
    <w:rsid w:val="00D64EAB"/>
    <w:rsid w:val="00D652C7"/>
    <w:rsid w:val="00D654A4"/>
    <w:rsid w:val="00D65534"/>
    <w:rsid w:val="00D6559E"/>
    <w:rsid w:val="00D65606"/>
    <w:rsid w:val="00D65E37"/>
    <w:rsid w:val="00D666B2"/>
    <w:rsid w:val="00D66820"/>
    <w:rsid w:val="00D66BFB"/>
    <w:rsid w:val="00D66E58"/>
    <w:rsid w:val="00D670D5"/>
    <w:rsid w:val="00D673C2"/>
    <w:rsid w:val="00D674E2"/>
    <w:rsid w:val="00D675DA"/>
    <w:rsid w:val="00D67A09"/>
    <w:rsid w:val="00D67B66"/>
    <w:rsid w:val="00D67E49"/>
    <w:rsid w:val="00D67E7B"/>
    <w:rsid w:val="00D67FAF"/>
    <w:rsid w:val="00D70142"/>
    <w:rsid w:val="00D7020C"/>
    <w:rsid w:val="00D704C8"/>
    <w:rsid w:val="00D706DE"/>
    <w:rsid w:val="00D7098F"/>
    <w:rsid w:val="00D70BF0"/>
    <w:rsid w:val="00D70ED7"/>
    <w:rsid w:val="00D710F2"/>
    <w:rsid w:val="00D711AD"/>
    <w:rsid w:val="00D71237"/>
    <w:rsid w:val="00D71644"/>
    <w:rsid w:val="00D717FD"/>
    <w:rsid w:val="00D7185B"/>
    <w:rsid w:val="00D718AD"/>
    <w:rsid w:val="00D71A1D"/>
    <w:rsid w:val="00D71BD2"/>
    <w:rsid w:val="00D71F5B"/>
    <w:rsid w:val="00D72377"/>
    <w:rsid w:val="00D7237C"/>
    <w:rsid w:val="00D7250F"/>
    <w:rsid w:val="00D72585"/>
    <w:rsid w:val="00D727B1"/>
    <w:rsid w:val="00D72990"/>
    <w:rsid w:val="00D72A2E"/>
    <w:rsid w:val="00D72DA2"/>
    <w:rsid w:val="00D72DA5"/>
    <w:rsid w:val="00D72F55"/>
    <w:rsid w:val="00D72FA2"/>
    <w:rsid w:val="00D72FE3"/>
    <w:rsid w:val="00D7309D"/>
    <w:rsid w:val="00D732A2"/>
    <w:rsid w:val="00D735E0"/>
    <w:rsid w:val="00D73630"/>
    <w:rsid w:val="00D7365F"/>
    <w:rsid w:val="00D73B9D"/>
    <w:rsid w:val="00D73C6E"/>
    <w:rsid w:val="00D74152"/>
    <w:rsid w:val="00D74195"/>
    <w:rsid w:val="00D74607"/>
    <w:rsid w:val="00D747AE"/>
    <w:rsid w:val="00D74927"/>
    <w:rsid w:val="00D74E15"/>
    <w:rsid w:val="00D74F46"/>
    <w:rsid w:val="00D7500D"/>
    <w:rsid w:val="00D750D1"/>
    <w:rsid w:val="00D7522D"/>
    <w:rsid w:val="00D752CB"/>
    <w:rsid w:val="00D75462"/>
    <w:rsid w:val="00D75522"/>
    <w:rsid w:val="00D7577B"/>
    <w:rsid w:val="00D758E0"/>
    <w:rsid w:val="00D75996"/>
    <w:rsid w:val="00D75AEF"/>
    <w:rsid w:val="00D75B5B"/>
    <w:rsid w:val="00D75EB7"/>
    <w:rsid w:val="00D76384"/>
    <w:rsid w:val="00D76C6B"/>
    <w:rsid w:val="00D76CA9"/>
    <w:rsid w:val="00D77083"/>
    <w:rsid w:val="00D7721C"/>
    <w:rsid w:val="00D773D4"/>
    <w:rsid w:val="00D77603"/>
    <w:rsid w:val="00D77858"/>
    <w:rsid w:val="00D77891"/>
    <w:rsid w:val="00D77ABF"/>
    <w:rsid w:val="00D77E6A"/>
    <w:rsid w:val="00D80064"/>
    <w:rsid w:val="00D8023D"/>
    <w:rsid w:val="00D8024C"/>
    <w:rsid w:val="00D802B1"/>
    <w:rsid w:val="00D80388"/>
    <w:rsid w:val="00D8084C"/>
    <w:rsid w:val="00D808BD"/>
    <w:rsid w:val="00D80921"/>
    <w:rsid w:val="00D80E7A"/>
    <w:rsid w:val="00D81B90"/>
    <w:rsid w:val="00D81CE6"/>
    <w:rsid w:val="00D81F12"/>
    <w:rsid w:val="00D82018"/>
    <w:rsid w:val="00D8223E"/>
    <w:rsid w:val="00D8262D"/>
    <w:rsid w:val="00D827F7"/>
    <w:rsid w:val="00D82A29"/>
    <w:rsid w:val="00D83112"/>
    <w:rsid w:val="00D8325A"/>
    <w:rsid w:val="00D83563"/>
    <w:rsid w:val="00D839F6"/>
    <w:rsid w:val="00D83AB3"/>
    <w:rsid w:val="00D83C05"/>
    <w:rsid w:val="00D84003"/>
    <w:rsid w:val="00D84596"/>
    <w:rsid w:val="00D84897"/>
    <w:rsid w:val="00D848F9"/>
    <w:rsid w:val="00D84ACD"/>
    <w:rsid w:val="00D84AF6"/>
    <w:rsid w:val="00D84CFE"/>
    <w:rsid w:val="00D84E32"/>
    <w:rsid w:val="00D84F95"/>
    <w:rsid w:val="00D855A4"/>
    <w:rsid w:val="00D85611"/>
    <w:rsid w:val="00D85651"/>
    <w:rsid w:val="00D85883"/>
    <w:rsid w:val="00D85893"/>
    <w:rsid w:val="00D8589D"/>
    <w:rsid w:val="00D85AF3"/>
    <w:rsid w:val="00D85F39"/>
    <w:rsid w:val="00D85F73"/>
    <w:rsid w:val="00D85FB9"/>
    <w:rsid w:val="00D862AA"/>
    <w:rsid w:val="00D863EB"/>
    <w:rsid w:val="00D86807"/>
    <w:rsid w:val="00D86C58"/>
    <w:rsid w:val="00D86C5C"/>
    <w:rsid w:val="00D86FEF"/>
    <w:rsid w:val="00D8752E"/>
    <w:rsid w:val="00D877C7"/>
    <w:rsid w:val="00D8788B"/>
    <w:rsid w:val="00D87A95"/>
    <w:rsid w:val="00D87C5B"/>
    <w:rsid w:val="00D87D28"/>
    <w:rsid w:val="00D87F7C"/>
    <w:rsid w:val="00D87FE5"/>
    <w:rsid w:val="00D90175"/>
    <w:rsid w:val="00D901BD"/>
    <w:rsid w:val="00D905B0"/>
    <w:rsid w:val="00D9061C"/>
    <w:rsid w:val="00D90763"/>
    <w:rsid w:val="00D907C8"/>
    <w:rsid w:val="00D908DC"/>
    <w:rsid w:val="00D908ED"/>
    <w:rsid w:val="00D9093F"/>
    <w:rsid w:val="00D90B7D"/>
    <w:rsid w:val="00D911D3"/>
    <w:rsid w:val="00D91260"/>
    <w:rsid w:val="00D9161F"/>
    <w:rsid w:val="00D91934"/>
    <w:rsid w:val="00D91A4F"/>
    <w:rsid w:val="00D91C0E"/>
    <w:rsid w:val="00D91D9F"/>
    <w:rsid w:val="00D91F99"/>
    <w:rsid w:val="00D923FA"/>
    <w:rsid w:val="00D9249C"/>
    <w:rsid w:val="00D924B7"/>
    <w:rsid w:val="00D9263E"/>
    <w:rsid w:val="00D92ACB"/>
    <w:rsid w:val="00D92DEE"/>
    <w:rsid w:val="00D92F8F"/>
    <w:rsid w:val="00D92FED"/>
    <w:rsid w:val="00D93096"/>
    <w:rsid w:val="00D93116"/>
    <w:rsid w:val="00D93168"/>
    <w:rsid w:val="00D93974"/>
    <w:rsid w:val="00D93980"/>
    <w:rsid w:val="00D93C3F"/>
    <w:rsid w:val="00D93EFA"/>
    <w:rsid w:val="00D94027"/>
    <w:rsid w:val="00D942E9"/>
    <w:rsid w:val="00D94564"/>
    <w:rsid w:val="00D9477A"/>
    <w:rsid w:val="00D94963"/>
    <w:rsid w:val="00D94ACF"/>
    <w:rsid w:val="00D94C04"/>
    <w:rsid w:val="00D94D34"/>
    <w:rsid w:val="00D94DBF"/>
    <w:rsid w:val="00D950E9"/>
    <w:rsid w:val="00D951D5"/>
    <w:rsid w:val="00D953D8"/>
    <w:rsid w:val="00D95580"/>
    <w:rsid w:val="00D9574A"/>
    <w:rsid w:val="00D95983"/>
    <w:rsid w:val="00D95CCA"/>
    <w:rsid w:val="00D95F91"/>
    <w:rsid w:val="00D95FF9"/>
    <w:rsid w:val="00D96402"/>
    <w:rsid w:val="00D966B8"/>
    <w:rsid w:val="00D96713"/>
    <w:rsid w:val="00D967B9"/>
    <w:rsid w:val="00D969EC"/>
    <w:rsid w:val="00D9752A"/>
    <w:rsid w:val="00D97542"/>
    <w:rsid w:val="00D97A90"/>
    <w:rsid w:val="00D97AAC"/>
    <w:rsid w:val="00D97BB8"/>
    <w:rsid w:val="00D97E02"/>
    <w:rsid w:val="00D97ECD"/>
    <w:rsid w:val="00DA0235"/>
    <w:rsid w:val="00DA0580"/>
    <w:rsid w:val="00DA0753"/>
    <w:rsid w:val="00DA099A"/>
    <w:rsid w:val="00DA0EE0"/>
    <w:rsid w:val="00DA0F8A"/>
    <w:rsid w:val="00DA133B"/>
    <w:rsid w:val="00DA1554"/>
    <w:rsid w:val="00DA17BF"/>
    <w:rsid w:val="00DA18E3"/>
    <w:rsid w:val="00DA1B01"/>
    <w:rsid w:val="00DA1B6B"/>
    <w:rsid w:val="00DA1FDD"/>
    <w:rsid w:val="00DA2112"/>
    <w:rsid w:val="00DA239D"/>
    <w:rsid w:val="00DA2975"/>
    <w:rsid w:val="00DA2E4E"/>
    <w:rsid w:val="00DA33ED"/>
    <w:rsid w:val="00DA35A1"/>
    <w:rsid w:val="00DA3632"/>
    <w:rsid w:val="00DA36FB"/>
    <w:rsid w:val="00DA38FF"/>
    <w:rsid w:val="00DA3A0B"/>
    <w:rsid w:val="00DA3A85"/>
    <w:rsid w:val="00DA3B99"/>
    <w:rsid w:val="00DA3D5B"/>
    <w:rsid w:val="00DA4036"/>
    <w:rsid w:val="00DA4250"/>
    <w:rsid w:val="00DA428A"/>
    <w:rsid w:val="00DA441E"/>
    <w:rsid w:val="00DA4AF6"/>
    <w:rsid w:val="00DA4B1C"/>
    <w:rsid w:val="00DA4BDF"/>
    <w:rsid w:val="00DA4D74"/>
    <w:rsid w:val="00DA53BA"/>
    <w:rsid w:val="00DA5699"/>
    <w:rsid w:val="00DA579A"/>
    <w:rsid w:val="00DA57E9"/>
    <w:rsid w:val="00DA5B18"/>
    <w:rsid w:val="00DA5FA4"/>
    <w:rsid w:val="00DA617E"/>
    <w:rsid w:val="00DA621F"/>
    <w:rsid w:val="00DA674D"/>
    <w:rsid w:val="00DA6AE1"/>
    <w:rsid w:val="00DA6C12"/>
    <w:rsid w:val="00DA6C87"/>
    <w:rsid w:val="00DA70FB"/>
    <w:rsid w:val="00DA7AAD"/>
    <w:rsid w:val="00DA7B72"/>
    <w:rsid w:val="00DA7BA4"/>
    <w:rsid w:val="00DA7CB1"/>
    <w:rsid w:val="00DB01CC"/>
    <w:rsid w:val="00DB0464"/>
    <w:rsid w:val="00DB0A12"/>
    <w:rsid w:val="00DB0AC8"/>
    <w:rsid w:val="00DB0C23"/>
    <w:rsid w:val="00DB0D1C"/>
    <w:rsid w:val="00DB0DE9"/>
    <w:rsid w:val="00DB0E70"/>
    <w:rsid w:val="00DB13CB"/>
    <w:rsid w:val="00DB18FC"/>
    <w:rsid w:val="00DB1E0C"/>
    <w:rsid w:val="00DB2467"/>
    <w:rsid w:val="00DB24D2"/>
    <w:rsid w:val="00DB27A9"/>
    <w:rsid w:val="00DB2849"/>
    <w:rsid w:val="00DB2858"/>
    <w:rsid w:val="00DB2C5E"/>
    <w:rsid w:val="00DB2E33"/>
    <w:rsid w:val="00DB2E89"/>
    <w:rsid w:val="00DB2EE1"/>
    <w:rsid w:val="00DB2F48"/>
    <w:rsid w:val="00DB3060"/>
    <w:rsid w:val="00DB307A"/>
    <w:rsid w:val="00DB33B1"/>
    <w:rsid w:val="00DB3547"/>
    <w:rsid w:val="00DB3818"/>
    <w:rsid w:val="00DB3ED4"/>
    <w:rsid w:val="00DB4079"/>
    <w:rsid w:val="00DB44D7"/>
    <w:rsid w:val="00DB4607"/>
    <w:rsid w:val="00DB4726"/>
    <w:rsid w:val="00DB4767"/>
    <w:rsid w:val="00DB47C6"/>
    <w:rsid w:val="00DB4CB2"/>
    <w:rsid w:val="00DB4D14"/>
    <w:rsid w:val="00DB4F02"/>
    <w:rsid w:val="00DB4F7F"/>
    <w:rsid w:val="00DB520C"/>
    <w:rsid w:val="00DB53B6"/>
    <w:rsid w:val="00DB54A0"/>
    <w:rsid w:val="00DB55A3"/>
    <w:rsid w:val="00DB55AF"/>
    <w:rsid w:val="00DB55E3"/>
    <w:rsid w:val="00DB56FF"/>
    <w:rsid w:val="00DB58D4"/>
    <w:rsid w:val="00DB5C70"/>
    <w:rsid w:val="00DB5EDF"/>
    <w:rsid w:val="00DB5FD6"/>
    <w:rsid w:val="00DB6326"/>
    <w:rsid w:val="00DB6A04"/>
    <w:rsid w:val="00DB6D38"/>
    <w:rsid w:val="00DB7379"/>
    <w:rsid w:val="00DB74E1"/>
    <w:rsid w:val="00DB7620"/>
    <w:rsid w:val="00DB774E"/>
    <w:rsid w:val="00DB78BC"/>
    <w:rsid w:val="00DB7AD6"/>
    <w:rsid w:val="00DB7AEC"/>
    <w:rsid w:val="00DB7B9B"/>
    <w:rsid w:val="00DB7BB3"/>
    <w:rsid w:val="00DB7BC6"/>
    <w:rsid w:val="00DB7CC3"/>
    <w:rsid w:val="00DB7E9A"/>
    <w:rsid w:val="00DC0125"/>
    <w:rsid w:val="00DC01DB"/>
    <w:rsid w:val="00DC0520"/>
    <w:rsid w:val="00DC0550"/>
    <w:rsid w:val="00DC05BA"/>
    <w:rsid w:val="00DC07B4"/>
    <w:rsid w:val="00DC0880"/>
    <w:rsid w:val="00DC096F"/>
    <w:rsid w:val="00DC0990"/>
    <w:rsid w:val="00DC09A7"/>
    <w:rsid w:val="00DC0EAF"/>
    <w:rsid w:val="00DC108B"/>
    <w:rsid w:val="00DC10E4"/>
    <w:rsid w:val="00DC1208"/>
    <w:rsid w:val="00DC157E"/>
    <w:rsid w:val="00DC181D"/>
    <w:rsid w:val="00DC198E"/>
    <w:rsid w:val="00DC1DF5"/>
    <w:rsid w:val="00DC2327"/>
    <w:rsid w:val="00DC2425"/>
    <w:rsid w:val="00DC27DE"/>
    <w:rsid w:val="00DC2897"/>
    <w:rsid w:val="00DC2BC0"/>
    <w:rsid w:val="00DC2DB3"/>
    <w:rsid w:val="00DC2EC1"/>
    <w:rsid w:val="00DC2FE2"/>
    <w:rsid w:val="00DC37E0"/>
    <w:rsid w:val="00DC3DE4"/>
    <w:rsid w:val="00DC4073"/>
    <w:rsid w:val="00DC41CC"/>
    <w:rsid w:val="00DC4478"/>
    <w:rsid w:val="00DC4582"/>
    <w:rsid w:val="00DC47DC"/>
    <w:rsid w:val="00DC4C9B"/>
    <w:rsid w:val="00DC4E5F"/>
    <w:rsid w:val="00DC4F0C"/>
    <w:rsid w:val="00DC4FC9"/>
    <w:rsid w:val="00DC5026"/>
    <w:rsid w:val="00DC5629"/>
    <w:rsid w:val="00DC59E9"/>
    <w:rsid w:val="00DC5ADB"/>
    <w:rsid w:val="00DC61BE"/>
    <w:rsid w:val="00DC6479"/>
    <w:rsid w:val="00DC653A"/>
    <w:rsid w:val="00DC686A"/>
    <w:rsid w:val="00DC68B5"/>
    <w:rsid w:val="00DC6F89"/>
    <w:rsid w:val="00DC70FA"/>
    <w:rsid w:val="00DC7843"/>
    <w:rsid w:val="00DC7A4A"/>
    <w:rsid w:val="00DC7F70"/>
    <w:rsid w:val="00DD00A0"/>
    <w:rsid w:val="00DD0297"/>
    <w:rsid w:val="00DD02C6"/>
    <w:rsid w:val="00DD02D2"/>
    <w:rsid w:val="00DD044F"/>
    <w:rsid w:val="00DD045D"/>
    <w:rsid w:val="00DD08D5"/>
    <w:rsid w:val="00DD10DB"/>
    <w:rsid w:val="00DD13C1"/>
    <w:rsid w:val="00DD14D8"/>
    <w:rsid w:val="00DD16A8"/>
    <w:rsid w:val="00DD1903"/>
    <w:rsid w:val="00DD1C08"/>
    <w:rsid w:val="00DD203F"/>
    <w:rsid w:val="00DD23AD"/>
    <w:rsid w:val="00DD2481"/>
    <w:rsid w:val="00DD2740"/>
    <w:rsid w:val="00DD28E0"/>
    <w:rsid w:val="00DD2B7E"/>
    <w:rsid w:val="00DD2F46"/>
    <w:rsid w:val="00DD2F94"/>
    <w:rsid w:val="00DD2FA8"/>
    <w:rsid w:val="00DD315A"/>
    <w:rsid w:val="00DD3245"/>
    <w:rsid w:val="00DD340D"/>
    <w:rsid w:val="00DD347F"/>
    <w:rsid w:val="00DD3700"/>
    <w:rsid w:val="00DD3787"/>
    <w:rsid w:val="00DD3A95"/>
    <w:rsid w:val="00DD3E4F"/>
    <w:rsid w:val="00DD422A"/>
    <w:rsid w:val="00DD4A09"/>
    <w:rsid w:val="00DD4BD2"/>
    <w:rsid w:val="00DD5129"/>
    <w:rsid w:val="00DD5499"/>
    <w:rsid w:val="00DD558C"/>
    <w:rsid w:val="00DD5C66"/>
    <w:rsid w:val="00DD5E80"/>
    <w:rsid w:val="00DD6164"/>
    <w:rsid w:val="00DD641C"/>
    <w:rsid w:val="00DD6496"/>
    <w:rsid w:val="00DD66E2"/>
    <w:rsid w:val="00DD673B"/>
    <w:rsid w:val="00DD690D"/>
    <w:rsid w:val="00DD69CF"/>
    <w:rsid w:val="00DD6BA2"/>
    <w:rsid w:val="00DD71A0"/>
    <w:rsid w:val="00DD73E1"/>
    <w:rsid w:val="00DD76AF"/>
    <w:rsid w:val="00DD785C"/>
    <w:rsid w:val="00DD7942"/>
    <w:rsid w:val="00DD7CB4"/>
    <w:rsid w:val="00DD7D43"/>
    <w:rsid w:val="00DD7E4E"/>
    <w:rsid w:val="00DE0461"/>
    <w:rsid w:val="00DE0510"/>
    <w:rsid w:val="00DE0820"/>
    <w:rsid w:val="00DE0A79"/>
    <w:rsid w:val="00DE0B6A"/>
    <w:rsid w:val="00DE0C86"/>
    <w:rsid w:val="00DE0CA6"/>
    <w:rsid w:val="00DE0E5D"/>
    <w:rsid w:val="00DE11C9"/>
    <w:rsid w:val="00DE122B"/>
    <w:rsid w:val="00DE1455"/>
    <w:rsid w:val="00DE1B5B"/>
    <w:rsid w:val="00DE1C7E"/>
    <w:rsid w:val="00DE1CC2"/>
    <w:rsid w:val="00DE234E"/>
    <w:rsid w:val="00DE24F5"/>
    <w:rsid w:val="00DE2554"/>
    <w:rsid w:val="00DE2686"/>
    <w:rsid w:val="00DE2A9C"/>
    <w:rsid w:val="00DE30BC"/>
    <w:rsid w:val="00DE31F5"/>
    <w:rsid w:val="00DE3654"/>
    <w:rsid w:val="00DE3809"/>
    <w:rsid w:val="00DE3CDB"/>
    <w:rsid w:val="00DE3E41"/>
    <w:rsid w:val="00DE4334"/>
    <w:rsid w:val="00DE449B"/>
    <w:rsid w:val="00DE4546"/>
    <w:rsid w:val="00DE4667"/>
    <w:rsid w:val="00DE4764"/>
    <w:rsid w:val="00DE49DF"/>
    <w:rsid w:val="00DE53E9"/>
    <w:rsid w:val="00DE5920"/>
    <w:rsid w:val="00DE5A38"/>
    <w:rsid w:val="00DE5AAB"/>
    <w:rsid w:val="00DE6184"/>
    <w:rsid w:val="00DE6221"/>
    <w:rsid w:val="00DE633A"/>
    <w:rsid w:val="00DE6363"/>
    <w:rsid w:val="00DE64E2"/>
    <w:rsid w:val="00DE6604"/>
    <w:rsid w:val="00DE6D62"/>
    <w:rsid w:val="00DE6DFD"/>
    <w:rsid w:val="00DE6F50"/>
    <w:rsid w:val="00DE700A"/>
    <w:rsid w:val="00DE70E8"/>
    <w:rsid w:val="00DE7115"/>
    <w:rsid w:val="00DE718F"/>
    <w:rsid w:val="00DE71AD"/>
    <w:rsid w:val="00DE7618"/>
    <w:rsid w:val="00DE7D52"/>
    <w:rsid w:val="00DE7E42"/>
    <w:rsid w:val="00DE7E7F"/>
    <w:rsid w:val="00DE7EEB"/>
    <w:rsid w:val="00DF031E"/>
    <w:rsid w:val="00DF044A"/>
    <w:rsid w:val="00DF0A4E"/>
    <w:rsid w:val="00DF0E49"/>
    <w:rsid w:val="00DF0E88"/>
    <w:rsid w:val="00DF0F13"/>
    <w:rsid w:val="00DF0FEC"/>
    <w:rsid w:val="00DF1367"/>
    <w:rsid w:val="00DF142B"/>
    <w:rsid w:val="00DF14CA"/>
    <w:rsid w:val="00DF15D7"/>
    <w:rsid w:val="00DF18C6"/>
    <w:rsid w:val="00DF1ACF"/>
    <w:rsid w:val="00DF1D51"/>
    <w:rsid w:val="00DF1E09"/>
    <w:rsid w:val="00DF2158"/>
    <w:rsid w:val="00DF225F"/>
    <w:rsid w:val="00DF2270"/>
    <w:rsid w:val="00DF23D3"/>
    <w:rsid w:val="00DF244A"/>
    <w:rsid w:val="00DF24F5"/>
    <w:rsid w:val="00DF26A4"/>
    <w:rsid w:val="00DF2B03"/>
    <w:rsid w:val="00DF2B22"/>
    <w:rsid w:val="00DF2EE1"/>
    <w:rsid w:val="00DF308F"/>
    <w:rsid w:val="00DF3353"/>
    <w:rsid w:val="00DF3716"/>
    <w:rsid w:val="00DF3ADA"/>
    <w:rsid w:val="00DF3BDB"/>
    <w:rsid w:val="00DF3D85"/>
    <w:rsid w:val="00DF4137"/>
    <w:rsid w:val="00DF43D0"/>
    <w:rsid w:val="00DF4594"/>
    <w:rsid w:val="00DF4878"/>
    <w:rsid w:val="00DF4916"/>
    <w:rsid w:val="00DF4C76"/>
    <w:rsid w:val="00DF4DD6"/>
    <w:rsid w:val="00DF4E14"/>
    <w:rsid w:val="00DF52A1"/>
    <w:rsid w:val="00DF5517"/>
    <w:rsid w:val="00DF55C4"/>
    <w:rsid w:val="00DF5716"/>
    <w:rsid w:val="00DF5A90"/>
    <w:rsid w:val="00DF5ADE"/>
    <w:rsid w:val="00DF5C84"/>
    <w:rsid w:val="00DF5F2C"/>
    <w:rsid w:val="00DF5F58"/>
    <w:rsid w:val="00DF6232"/>
    <w:rsid w:val="00DF6925"/>
    <w:rsid w:val="00DF695C"/>
    <w:rsid w:val="00DF6AB6"/>
    <w:rsid w:val="00DF7067"/>
    <w:rsid w:val="00DF7EFE"/>
    <w:rsid w:val="00E0017A"/>
    <w:rsid w:val="00E0043C"/>
    <w:rsid w:val="00E00610"/>
    <w:rsid w:val="00E006BC"/>
    <w:rsid w:val="00E006EE"/>
    <w:rsid w:val="00E008B4"/>
    <w:rsid w:val="00E008B5"/>
    <w:rsid w:val="00E009A4"/>
    <w:rsid w:val="00E00EB9"/>
    <w:rsid w:val="00E00F46"/>
    <w:rsid w:val="00E0124C"/>
    <w:rsid w:val="00E01293"/>
    <w:rsid w:val="00E013BB"/>
    <w:rsid w:val="00E01478"/>
    <w:rsid w:val="00E0147B"/>
    <w:rsid w:val="00E0147D"/>
    <w:rsid w:val="00E0186D"/>
    <w:rsid w:val="00E01896"/>
    <w:rsid w:val="00E0193A"/>
    <w:rsid w:val="00E01BD0"/>
    <w:rsid w:val="00E01BFE"/>
    <w:rsid w:val="00E02020"/>
    <w:rsid w:val="00E02164"/>
    <w:rsid w:val="00E02232"/>
    <w:rsid w:val="00E022B4"/>
    <w:rsid w:val="00E02328"/>
    <w:rsid w:val="00E024BA"/>
    <w:rsid w:val="00E02647"/>
    <w:rsid w:val="00E0287F"/>
    <w:rsid w:val="00E028F3"/>
    <w:rsid w:val="00E030A1"/>
    <w:rsid w:val="00E030DA"/>
    <w:rsid w:val="00E031C2"/>
    <w:rsid w:val="00E03231"/>
    <w:rsid w:val="00E03239"/>
    <w:rsid w:val="00E03370"/>
    <w:rsid w:val="00E0343F"/>
    <w:rsid w:val="00E034C7"/>
    <w:rsid w:val="00E03A12"/>
    <w:rsid w:val="00E03AB4"/>
    <w:rsid w:val="00E03E9C"/>
    <w:rsid w:val="00E04936"/>
    <w:rsid w:val="00E049FC"/>
    <w:rsid w:val="00E04D72"/>
    <w:rsid w:val="00E04E21"/>
    <w:rsid w:val="00E05103"/>
    <w:rsid w:val="00E051DC"/>
    <w:rsid w:val="00E05319"/>
    <w:rsid w:val="00E05370"/>
    <w:rsid w:val="00E053DA"/>
    <w:rsid w:val="00E05561"/>
    <w:rsid w:val="00E05812"/>
    <w:rsid w:val="00E05A44"/>
    <w:rsid w:val="00E05A7F"/>
    <w:rsid w:val="00E05BC8"/>
    <w:rsid w:val="00E05DC6"/>
    <w:rsid w:val="00E05DEE"/>
    <w:rsid w:val="00E064F5"/>
    <w:rsid w:val="00E069E5"/>
    <w:rsid w:val="00E06AC4"/>
    <w:rsid w:val="00E06C36"/>
    <w:rsid w:val="00E06D0C"/>
    <w:rsid w:val="00E07132"/>
    <w:rsid w:val="00E073A2"/>
    <w:rsid w:val="00E077D7"/>
    <w:rsid w:val="00E07950"/>
    <w:rsid w:val="00E07ABF"/>
    <w:rsid w:val="00E07E7E"/>
    <w:rsid w:val="00E10125"/>
    <w:rsid w:val="00E101F3"/>
    <w:rsid w:val="00E10448"/>
    <w:rsid w:val="00E105DA"/>
    <w:rsid w:val="00E1073C"/>
    <w:rsid w:val="00E10844"/>
    <w:rsid w:val="00E10ABE"/>
    <w:rsid w:val="00E10B8A"/>
    <w:rsid w:val="00E10C76"/>
    <w:rsid w:val="00E10D01"/>
    <w:rsid w:val="00E10D27"/>
    <w:rsid w:val="00E10E78"/>
    <w:rsid w:val="00E10E9A"/>
    <w:rsid w:val="00E10FA8"/>
    <w:rsid w:val="00E1102B"/>
    <w:rsid w:val="00E115B7"/>
    <w:rsid w:val="00E116CD"/>
    <w:rsid w:val="00E11705"/>
    <w:rsid w:val="00E118B4"/>
    <w:rsid w:val="00E11A8D"/>
    <w:rsid w:val="00E11B1D"/>
    <w:rsid w:val="00E11E60"/>
    <w:rsid w:val="00E11F01"/>
    <w:rsid w:val="00E11F61"/>
    <w:rsid w:val="00E11FA4"/>
    <w:rsid w:val="00E120ED"/>
    <w:rsid w:val="00E121AD"/>
    <w:rsid w:val="00E1223F"/>
    <w:rsid w:val="00E125AA"/>
    <w:rsid w:val="00E1280E"/>
    <w:rsid w:val="00E12BB9"/>
    <w:rsid w:val="00E12CF1"/>
    <w:rsid w:val="00E13006"/>
    <w:rsid w:val="00E132BA"/>
    <w:rsid w:val="00E134FC"/>
    <w:rsid w:val="00E13660"/>
    <w:rsid w:val="00E136E2"/>
    <w:rsid w:val="00E137E5"/>
    <w:rsid w:val="00E13C70"/>
    <w:rsid w:val="00E13CA6"/>
    <w:rsid w:val="00E13EC4"/>
    <w:rsid w:val="00E1401C"/>
    <w:rsid w:val="00E140DC"/>
    <w:rsid w:val="00E14142"/>
    <w:rsid w:val="00E143A9"/>
    <w:rsid w:val="00E14646"/>
    <w:rsid w:val="00E14AA1"/>
    <w:rsid w:val="00E14B0F"/>
    <w:rsid w:val="00E152CD"/>
    <w:rsid w:val="00E1537A"/>
    <w:rsid w:val="00E15387"/>
    <w:rsid w:val="00E154B0"/>
    <w:rsid w:val="00E1570E"/>
    <w:rsid w:val="00E1586A"/>
    <w:rsid w:val="00E15A76"/>
    <w:rsid w:val="00E15E9D"/>
    <w:rsid w:val="00E16070"/>
    <w:rsid w:val="00E161E2"/>
    <w:rsid w:val="00E1621D"/>
    <w:rsid w:val="00E166AE"/>
    <w:rsid w:val="00E16730"/>
    <w:rsid w:val="00E16B61"/>
    <w:rsid w:val="00E16B78"/>
    <w:rsid w:val="00E16C18"/>
    <w:rsid w:val="00E16E9A"/>
    <w:rsid w:val="00E17625"/>
    <w:rsid w:val="00E179E8"/>
    <w:rsid w:val="00E17ABE"/>
    <w:rsid w:val="00E17BBE"/>
    <w:rsid w:val="00E17DB8"/>
    <w:rsid w:val="00E17F66"/>
    <w:rsid w:val="00E17F7C"/>
    <w:rsid w:val="00E201C5"/>
    <w:rsid w:val="00E20697"/>
    <w:rsid w:val="00E207A6"/>
    <w:rsid w:val="00E20916"/>
    <w:rsid w:val="00E20B7C"/>
    <w:rsid w:val="00E20BDC"/>
    <w:rsid w:val="00E20C38"/>
    <w:rsid w:val="00E20EB6"/>
    <w:rsid w:val="00E21030"/>
    <w:rsid w:val="00E21210"/>
    <w:rsid w:val="00E212AF"/>
    <w:rsid w:val="00E2133A"/>
    <w:rsid w:val="00E213B5"/>
    <w:rsid w:val="00E2142C"/>
    <w:rsid w:val="00E215AC"/>
    <w:rsid w:val="00E2197C"/>
    <w:rsid w:val="00E21A37"/>
    <w:rsid w:val="00E21AA5"/>
    <w:rsid w:val="00E21B89"/>
    <w:rsid w:val="00E21BDD"/>
    <w:rsid w:val="00E21E24"/>
    <w:rsid w:val="00E21F30"/>
    <w:rsid w:val="00E21F62"/>
    <w:rsid w:val="00E21FE8"/>
    <w:rsid w:val="00E221A4"/>
    <w:rsid w:val="00E224D9"/>
    <w:rsid w:val="00E22937"/>
    <w:rsid w:val="00E22980"/>
    <w:rsid w:val="00E229B1"/>
    <w:rsid w:val="00E22A3E"/>
    <w:rsid w:val="00E22BDE"/>
    <w:rsid w:val="00E22CD2"/>
    <w:rsid w:val="00E22DD1"/>
    <w:rsid w:val="00E236CF"/>
    <w:rsid w:val="00E237B1"/>
    <w:rsid w:val="00E23813"/>
    <w:rsid w:val="00E23EA0"/>
    <w:rsid w:val="00E24068"/>
    <w:rsid w:val="00E2421D"/>
    <w:rsid w:val="00E2428E"/>
    <w:rsid w:val="00E2438B"/>
    <w:rsid w:val="00E24440"/>
    <w:rsid w:val="00E245C7"/>
    <w:rsid w:val="00E248AF"/>
    <w:rsid w:val="00E2499B"/>
    <w:rsid w:val="00E24D3E"/>
    <w:rsid w:val="00E24DB6"/>
    <w:rsid w:val="00E25095"/>
    <w:rsid w:val="00E252DB"/>
    <w:rsid w:val="00E2551D"/>
    <w:rsid w:val="00E255DA"/>
    <w:rsid w:val="00E255DD"/>
    <w:rsid w:val="00E25622"/>
    <w:rsid w:val="00E25BD3"/>
    <w:rsid w:val="00E25BFE"/>
    <w:rsid w:val="00E25CE5"/>
    <w:rsid w:val="00E26313"/>
    <w:rsid w:val="00E263FF"/>
    <w:rsid w:val="00E2667E"/>
    <w:rsid w:val="00E26707"/>
    <w:rsid w:val="00E26754"/>
    <w:rsid w:val="00E26787"/>
    <w:rsid w:val="00E26930"/>
    <w:rsid w:val="00E26B59"/>
    <w:rsid w:val="00E26D86"/>
    <w:rsid w:val="00E26DB3"/>
    <w:rsid w:val="00E26E0B"/>
    <w:rsid w:val="00E26E96"/>
    <w:rsid w:val="00E27658"/>
    <w:rsid w:val="00E279E3"/>
    <w:rsid w:val="00E27AC8"/>
    <w:rsid w:val="00E27C5E"/>
    <w:rsid w:val="00E301E1"/>
    <w:rsid w:val="00E3026A"/>
    <w:rsid w:val="00E303B2"/>
    <w:rsid w:val="00E303E1"/>
    <w:rsid w:val="00E304A6"/>
    <w:rsid w:val="00E30B46"/>
    <w:rsid w:val="00E30E32"/>
    <w:rsid w:val="00E310B4"/>
    <w:rsid w:val="00E31469"/>
    <w:rsid w:val="00E31B89"/>
    <w:rsid w:val="00E32242"/>
    <w:rsid w:val="00E322FE"/>
    <w:rsid w:val="00E323E2"/>
    <w:rsid w:val="00E3261C"/>
    <w:rsid w:val="00E3263C"/>
    <w:rsid w:val="00E327AC"/>
    <w:rsid w:val="00E32933"/>
    <w:rsid w:val="00E32D57"/>
    <w:rsid w:val="00E32EE9"/>
    <w:rsid w:val="00E33033"/>
    <w:rsid w:val="00E332E6"/>
    <w:rsid w:val="00E3349A"/>
    <w:rsid w:val="00E334C3"/>
    <w:rsid w:val="00E336BB"/>
    <w:rsid w:val="00E337D0"/>
    <w:rsid w:val="00E33864"/>
    <w:rsid w:val="00E33937"/>
    <w:rsid w:val="00E33AEE"/>
    <w:rsid w:val="00E33C64"/>
    <w:rsid w:val="00E3409E"/>
    <w:rsid w:val="00E343FF"/>
    <w:rsid w:val="00E34609"/>
    <w:rsid w:val="00E346D2"/>
    <w:rsid w:val="00E34C14"/>
    <w:rsid w:val="00E34EE6"/>
    <w:rsid w:val="00E34FEC"/>
    <w:rsid w:val="00E35018"/>
    <w:rsid w:val="00E352F3"/>
    <w:rsid w:val="00E353B6"/>
    <w:rsid w:val="00E35553"/>
    <w:rsid w:val="00E355F8"/>
    <w:rsid w:val="00E3567E"/>
    <w:rsid w:val="00E35801"/>
    <w:rsid w:val="00E35871"/>
    <w:rsid w:val="00E35896"/>
    <w:rsid w:val="00E35B46"/>
    <w:rsid w:val="00E35EFB"/>
    <w:rsid w:val="00E36153"/>
    <w:rsid w:val="00E36474"/>
    <w:rsid w:val="00E36881"/>
    <w:rsid w:val="00E36E4D"/>
    <w:rsid w:val="00E3708D"/>
    <w:rsid w:val="00E374D5"/>
    <w:rsid w:val="00E37823"/>
    <w:rsid w:val="00E378D7"/>
    <w:rsid w:val="00E37BB4"/>
    <w:rsid w:val="00E37CF7"/>
    <w:rsid w:val="00E37D77"/>
    <w:rsid w:val="00E37ED2"/>
    <w:rsid w:val="00E40084"/>
    <w:rsid w:val="00E4032E"/>
    <w:rsid w:val="00E40342"/>
    <w:rsid w:val="00E40694"/>
    <w:rsid w:val="00E40AA2"/>
    <w:rsid w:val="00E4107E"/>
    <w:rsid w:val="00E41165"/>
    <w:rsid w:val="00E41263"/>
    <w:rsid w:val="00E415BB"/>
    <w:rsid w:val="00E41754"/>
    <w:rsid w:val="00E417E8"/>
    <w:rsid w:val="00E418FF"/>
    <w:rsid w:val="00E41BF4"/>
    <w:rsid w:val="00E41E72"/>
    <w:rsid w:val="00E41EAD"/>
    <w:rsid w:val="00E420B4"/>
    <w:rsid w:val="00E42530"/>
    <w:rsid w:val="00E42CCD"/>
    <w:rsid w:val="00E42D7B"/>
    <w:rsid w:val="00E42F79"/>
    <w:rsid w:val="00E4300B"/>
    <w:rsid w:val="00E43026"/>
    <w:rsid w:val="00E430F4"/>
    <w:rsid w:val="00E431CF"/>
    <w:rsid w:val="00E433B3"/>
    <w:rsid w:val="00E4367A"/>
    <w:rsid w:val="00E43845"/>
    <w:rsid w:val="00E438DF"/>
    <w:rsid w:val="00E439B2"/>
    <w:rsid w:val="00E439C0"/>
    <w:rsid w:val="00E43B60"/>
    <w:rsid w:val="00E43C15"/>
    <w:rsid w:val="00E44205"/>
    <w:rsid w:val="00E446E9"/>
    <w:rsid w:val="00E44753"/>
    <w:rsid w:val="00E44AB5"/>
    <w:rsid w:val="00E44DC6"/>
    <w:rsid w:val="00E44EB4"/>
    <w:rsid w:val="00E44F27"/>
    <w:rsid w:val="00E44F6B"/>
    <w:rsid w:val="00E44FE0"/>
    <w:rsid w:val="00E45378"/>
    <w:rsid w:val="00E453C7"/>
    <w:rsid w:val="00E454AB"/>
    <w:rsid w:val="00E4581C"/>
    <w:rsid w:val="00E4587B"/>
    <w:rsid w:val="00E45DE9"/>
    <w:rsid w:val="00E46384"/>
    <w:rsid w:val="00E468EF"/>
    <w:rsid w:val="00E468F0"/>
    <w:rsid w:val="00E46978"/>
    <w:rsid w:val="00E46A5A"/>
    <w:rsid w:val="00E46D75"/>
    <w:rsid w:val="00E46ECB"/>
    <w:rsid w:val="00E46F80"/>
    <w:rsid w:val="00E470C9"/>
    <w:rsid w:val="00E477FC"/>
    <w:rsid w:val="00E5018A"/>
    <w:rsid w:val="00E501A3"/>
    <w:rsid w:val="00E5023C"/>
    <w:rsid w:val="00E503BC"/>
    <w:rsid w:val="00E505CC"/>
    <w:rsid w:val="00E50886"/>
    <w:rsid w:val="00E50AAD"/>
    <w:rsid w:val="00E50B06"/>
    <w:rsid w:val="00E50B4E"/>
    <w:rsid w:val="00E50B75"/>
    <w:rsid w:val="00E50D7F"/>
    <w:rsid w:val="00E50DDF"/>
    <w:rsid w:val="00E5104D"/>
    <w:rsid w:val="00E513D2"/>
    <w:rsid w:val="00E513F8"/>
    <w:rsid w:val="00E5149F"/>
    <w:rsid w:val="00E517CA"/>
    <w:rsid w:val="00E51837"/>
    <w:rsid w:val="00E51B3E"/>
    <w:rsid w:val="00E51F04"/>
    <w:rsid w:val="00E521F6"/>
    <w:rsid w:val="00E524F2"/>
    <w:rsid w:val="00E52735"/>
    <w:rsid w:val="00E52ABF"/>
    <w:rsid w:val="00E52E61"/>
    <w:rsid w:val="00E534E6"/>
    <w:rsid w:val="00E53796"/>
    <w:rsid w:val="00E53905"/>
    <w:rsid w:val="00E53932"/>
    <w:rsid w:val="00E5393D"/>
    <w:rsid w:val="00E53C29"/>
    <w:rsid w:val="00E53D3B"/>
    <w:rsid w:val="00E540BB"/>
    <w:rsid w:val="00E5462F"/>
    <w:rsid w:val="00E547E1"/>
    <w:rsid w:val="00E54903"/>
    <w:rsid w:val="00E54927"/>
    <w:rsid w:val="00E549B2"/>
    <w:rsid w:val="00E54E5A"/>
    <w:rsid w:val="00E54F1B"/>
    <w:rsid w:val="00E55284"/>
    <w:rsid w:val="00E552CD"/>
    <w:rsid w:val="00E55373"/>
    <w:rsid w:val="00E553C8"/>
    <w:rsid w:val="00E55487"/>
    <w:rsid w:val="00E5554C"/>
    <w:rsid w:val="00E556EC"/>
    <w:rsid w:val="00E55724"/>
    <w:rsid w:val="00E55808"/>
    <w:rsid w:val="00E558AC"/>
    <w:rsid w:val="00E55B75"/>
    <w:rsid w:val="00E55BCC"/>
    <w:rsid w:val="00E56028"/>
    <w:rsid w:val="00E56082"/>
    <w:rsid w:val="00E563E6"/>
    <w:rsid w:val="00E56769"/>
    <w:rsid w:val="00E56921"/>
    <w:rsid w:val="00E56C7D"/>
    <w:rsid w:val="00E56DBB"/>
    <w:rsid w:val="00E56F00"/>
    <w:rsid w:val="00E56F54"/>
    <w:rsid w:val="00E5703D"/>
    <w:rsid w:val="00E57796"/>
    <w:rsid w:val="00E57AAA"/>
    <w:rsid w:val="00E57B31"/>
    <w:rsid w:val="00E57B56"/>
    <w:rsid w:val="00E57DC5"/>
    <w:rsid w:val="00E57EEA"/>
    <w:rsid w:val="00E57F89"/>
    <w:rsid w:val="00E601A3"/>
    <w:rsid w:val="00E603FB"/>
    <w:rsid w:val="00E6062B"/>
    <w:rsid w:val="00E60681"/>
    <w:rsid w:val="00E60BFD"/>
    <w:rsid w:val="00E60BFF"/>
    <w:rsid w:val="00E60E9F"/>
    <w:rsid w:val="00E60F71"/>
    <w:rsid w:val="00E60FCC"/>
    <w:rsid w:val="00E6176E"/>
    <w:rsid w:val="00E6197D"/>
    <w:rsid w:val="00E61BA4"/>
    <w:rsid w:val="00E61F17"/>
    <w:rsid w:val="00E61F51"/>
    <w:rsid w:val="00E61F7A"/>
    <w:rsid w:val="00E6200F"/>
    <w:rsid w:val="00E622B4"/>
    <w:rsid w:val="00E628F9"/>
    <w:rsid w:val="00E62E3D"/>
    <w:rsid w:val="00E63285"/>
    <w:rsid w:val="00E636B6"/>
    <w:rsid w:val="00E63CE6"/>
    <w:rsid w:val="00E63E91"/>
    <w:rsid w:val="00E6404F"/>
    <w:rsid w:val="00E64089"/>
    <w:rsid w:val="00E64465"/>
    <w:rsid w:val="00E64635"/>
    <w:rsid w:val="00E649F2"/>
    <w:rsid w:val="00E64BB4"/>
    <w:rsid w:val="00E64CF2"/>
    <w:rsid w:val="00E64D79"/>
    <w:rsid w:val="00E64DAB"/>
    <w:rsid w:val="00E64EB8"/>
    <w:rsid w:val="00E65009"/>
    <w:rsid w:val="00E652EF"/>
    <w:rsid w:val="00E65B4C"/>
    <w:rsid w:val="00E65CD8"/>
    <w:rsid w:val="00E66150"/>
    <w:rsid w:val="00E66277"/>
    <w:rsid w:val="00E6632C"/>
    <w:rsid w:val="00E663C7"/>
    <w:rsid w:val="00E664A1"/>
    <w:rsid w:val="00E66556"/>
    <w:rsid w:val="00E668B4"/>
    <w:rsid w:val="00E668EF"/>
    <w:rsid w:val="00E66DB4"/>
    <w:rsid w:val="00E670EC"/>
    <w:rsid w:val="00E67531"/>
    <w:rsid w:val="00E675E6"/>
    <w:rsid w:val="00E675FF"/>
    <w:rsid w:val="00E678C2"/>
    <w:rsid w:val="00E67C1F"/>
    <w:rsid w:val="00E7037A"/>
    <w:rsid w:val="00E70600"/>
    <w:rsid w:val="00E70640"/>
    <w:rsid w:val="00E706DA"/>
    <w:rsid w:val="00E7073E"/>
    <w:rsid w:val="00E7079F"/>
    <w:rsid w:val="00E707EF"/>
    <w:rsid w:val="00E70D5C"/>
    <w:rsid w:val="00E70E7B"/>
    <w:rsid w:val="00E71149"/>
    <w:rsid w:val="00E712E1"/>
    <w:rsid w:val="00E7140F"/>
    <w:rsid w:val="00E71D3B"/>
    <w:rsid w:val="00E71D81"/>
    <w:rsid w:val="00E71E6D"/>
    <w:rsid w:val="00E71F72"/>
    <w:rsid w:val="00E721FE"/>
    <w:rsid w:val="00E7227A"/>
    <w:rsid w:val="00E72881"/>
    <w:rsid w:val="00E7292D"/>
    <w:rsid w:val="00E729FF"/>
    <w:rsid w:val="00E72B22"/>
    <w:rsid w:val="00E72D9C"/>
    <w:rsid w:val="00E7311E"/>
    <w:rsid w:val="00E733DF"/>
    <w:rsid w:val="00E733F3"/>
    <w:rsid w:val="00E7370E"/>
    <w:rsid w:val="00E73934"/>
    <w:rsid w:val="00E7397C"/>
    <w:rsid w:val="00E7410F"/>
    <w:rsid w:val="00E74284"/>
    <w:rsid w:val="00E744C6"/>
    <w:rsid w:val="00E74746"/>
    <w:rsid w:val="00E75281"/>
    <w:rsid w:val="00E756E0"/>
    <w:rsid w:val="00E7598D"/>
    <w:rsid w:val="00E759EC"/>
    <w:rsid w:val="00E75ADB"/>
    <w:rsid w:val="00E75CE2"/>
    <w:rsid w:val="00E75E36"/>
    <w:rsid w:val="00E76340"/>
    <w:rsid w:val="00E76396"/>
    <w:rsid w:val="00E764C7"/>
    <w:rsid w:val="00E768C7"/>
    <w:rsid w:val="00E76B32"/>
    <w:rsid w:val="00E76BF1"/>
    <w:rsid w:val="00E76D1D"/>
    <w:rsid w:val="00E76E7A"/>
    <w:rsid w:val="00E76ED0"/>
    <w:rsid w:val="00E76EDD"/>
    <w:rsid w:val="00E76F5B"/>
    <w:rsid w:val="00E7702B"/>
    <w:rsid w:val="00E770E3"/>
    <w:rsid w:val="00E77222"/>
    <w:rsid w:val="00E774A3"/>
    <w:rsid w:val="00E7754A"/>
    <w:rsid w:val="00E77A0C"/>
    <w:rsid w:val="00E77ADA"/>
    <w:rsid w:val="00E77B3C"/>
    <w:rsid w:val="00E77C02"/>
    <w:rsid w:val="00E77C2F"/>
    <w:rsid w:val="00E77C7C"/>
    <w:rsid w:val="00E77EB1"/>
    <w:rsid w:val="00E8000C"/>
    <w:rsid w:val="00E8023C"/>
    <w:rsid w:val="00E805E2"/>
    <w:rsid w:val="00E8074B"/>
    <w:rsid w:val="00E807CD"/>
    <w:rsid w:val="00E80D2B"/>
    <w:rsid w:val="00E80D8E"/>
    <w:rsid w:val="00E80E84"/>
    <w:rsid w:val="00E81380"/>
    <w:rsid w:val="00E8139B"/>
    <w:rsid w:val="00E81781"/>
    <w:rsid w:val="00E81875"/>
    <w:rsid w:val="00E81986"/>
    <w:rsid w:val="00E819F9"/>
    <w:rsid w:val="00E81D36"/>
    <w:rsid w:val="00E81E98"/>
    <w:rsid w:val="00E81F17"/>
    <w:rsid w:val="00E8204F"/>
    <w:rsid w:val="00E8225A"/>
    <w:rsid w:val="00E82441"/>
    <w:rsid w:val="00E8246A"/>
    <w:rsid w:val="00E82566"/>
    <w:rsid w:val="00E82926"/>
    <w:rsid w:val="00E82959"/>
    <w:rsid w:val="00E8334F"/>
    <w:rsid w:val="00E83B70"/>
    <w:rsid w:val="00E83C4F"/>
    <w:rsid w:val="00E83C8F"/>
    <w:rsid w:val="00E840A2"/>
    <w:rsid w:val="00E84723"/>
    <w:rsid w:val="00E8499A"/>
    <w:rsid w:val="00E85225"/>
    <w:rsid w:val="00E853BF"/>
    <w:rsid w:val="00E858BD"/>
    <w:rsid w:val="00E85940"/>
    <w:rsid w:val="00E85BED"/>
    <w:rsid w:val="00E86210"/>
    <w:rsid w:val="00E869BE"/>
    <w:rsid w:val="00E86E22"/>
    <w:rsid w:val="00E86F9D"/>
    <w:rsid w:val="00E8718F"/>
    <w:rsid w:val="00E877C1"/>
    <w:rsid w:val="00E87B7A"/>
    <w:rsid w:val="00E87C50"/>
    <w:rsid w:val="00E87E1A"/>
    <w:rsid w:val="00E87E73"/>
    <w:rsid w:val="00E9004D"/>
    <w:rsid w:val="00E9046E"/>
    <w:rsid w:val="00E9049A"/>
    <w:rsid w:val="00E904C8"/>
    <w:rsid w:val="00E908C5"/>
    <w:rsid w:val="00E90B21"/>
    <w:rsid w:val="00E90B7A"/>
    <w:rsid w:val="00E90CD3"/>
    <w:rsid w:val="00E90EE9"/>
    <w:rsid w:val="00E9101E"/>
    <w:rsid w:val="00E91190"/>
    <w:rsid w:val="00E91195"/>
    <w:rsid w:val="00E91309"/>
    <w:rsid w:val="00E91413"/>
    <w:rsid w:val="00E9148E"/>
    <w:rsid w:val="00E91682"/>
    <w:rsid w:val="00E91966"/>
    <w:rsid w:val="00E91AAB"/>
    <w:rsid w:val="00E91CA2"/>
    <w:rsid w:val="00E91D0E"/>
    <w:rsid w:val="00E920B0"/>
    <w:rsid w:val="00E92743"/>
    <w:rsid w:val="00E92F19"/>
    <w:rsid w:val="00E93297"/>
    <w:rsid w:val="00E93938"/>
    <w:rsid w:val="00E9407B"/>
    <w:rsid w:val="00E943AD"/>
    <w:rsid w:val="00E94716"/>
    <w:rsid w:val="00E9476C"/>
    <w:rsid w:val="00E94F9C"/>
    <w:rsid w:val="00E9503F"/>
    <w:rsid w:val="00E95117"/>
    <w:rsid w:val="00E9545A"/>
    <w:rsid w:val="00E958C3"/>
    <w:rsid w:val="00E95A46"/>
    <w:rsid w:val="00E95C80"/>
    <w:rsid w:val="00E95D62"/>
    <w:rsid w:val="00E9627E"/>
    <w:rsid w:val="00E963EB"/>
    <w:rsid w:val="00E964A5"/>
    <w:rsid w:val="00E966CE"/>
    <w:rsid w:val="00E968BA"/>
    <w:rsid w:val="00E96ABC"/>
    <w:rsid w:val="00E96E4E"/>
    <w:rsid w:val="00E970D7"/>
    <w:rsid w:val="00E97252"/>
    <w:rsid w:val="00E97393"/>
    <w:rsid w:val="00E97404"/>
    <w:rsid w:val="00E9741D"/>
    <w:rsid w:val="00E97616"/>
    <w:rsid w:val="00E97683"/>
    <w:rsid w:val="00E97782"/>
    <w:rsid w:val="00E97C12"/>
    <w:rsid w:val="00E97CF9"/>
    <w:rsid w:val="00E97D3D"/>
    <w:rsid w:val="00E97DAA"/>
    <w:rsid w:val="00E97EC2"/>
    <w:rsid w:val="00EA00D3"/>
    <w:rsid w:val="00EA036B"/>
    <w:rsid w:val="00EA03D4"/>
    <w:rsid w:val="00EA041E"/>
    <w:rsid w:val="00EA0537"/>
    <w:rsid w:val="00EA05FF"/>
    <w:rsid w:val="00EA0666"/>
    <w:rsid w:val="00EA06A2"/>
    <w:rsid w:val="00EA0861"/>
    <w:rsid w:val="00EA08B2"/>
    <w:rsid w:val="00EA0B7E"/>
    <w:rsid w:val="00EA0E40"/>
    <w:rsid w:val="00EA0E4B"/>
    <w:rsid w:val="00EA0EC4"/>
    <w:rsid w:val="00EA0EEC"/>
    <w:rsid w:val="00EA0F7E"/>
    <w:rsid w:val="00EA1373"/>
    <w:rsid w:val="00EA1591"/>
    <w:rsid w:val="00EA18FC"/>
    <w:rsid w:val="00EA1A57"/>
    <w:rsid w:val="00EA1A9E"/>
    <w:rsid w:val="00EA1B07"/>
    <w:rsid w:val="00EA1C3A"/>
    <w:rsid w:val="00EA1CCD"/>
    <w:rsid w:val="00EA2081"/>
    <w:rsid w:val="00EA2258"/>
    <w:rsid w:val="00EA2575"/>
    <w:rsid w:val="00EA2750"/>
    <w:rsid w:val="00EA28F8"/>
    <w:rsid w:val="00EA2B44"/>
    <w:rsid w:val="00EA2D75"/>
    <w:rsid w:val="00EA2F22"/>
    <w:rsid w:val="00EA312C"/>
    <w:rsid w:val="00EA3269"/>
    <w:rsid w:val="00EA32AE"/>
    <w:rsid w:val="00EA3540"/>
    <w:rsid w:val="00EA355A"/>
    <w:rsid w:val="00EA35AD"/>
    <w:rsid w:val="00EA36B8"/>
    <w:rsid w:val="00EA3806"/>
    <w:rsid w:val="00EA395D"/>
    <w:rsid w:val="00EA3C55"/>
    <w:rsid w:val="00EA3F50"/>
    <w:rsid w:val="00EA3FD8"/>
    <w:rsid w:val="00EA40F8"/>
    <w:rsid w:val="00EA42EB"/>
    <w:rsid w:val="00EA4896"/>
    <w:rsid w:val="00EA4BB6"/>
    <w:rsid w:val="00EA4BC1"/>
    <w:rsid w:val="00EA4C35"/>
    <w:rsid w:val="00EA4D2E"/>
    <w:rsid w:val="00EA4D6A"/>
    <w:rsid w:val="00EA4DF5"/>
    <w:rsid w:val="00EA5336"/>
    <w:rsid w:val="00EA53F9"/>
    <w:rsid w:val="00EA5612"/>
    <w:rsid w:val="00EA567A"/>
    <w:rsid w:val="00EA58A8"/>
    <w:rsid w:val="00EA5BF8"/>
    <w:rsid w:val="00EA5D12"/>
    <w:rsid w:val="00EA5D94"/>
    <w:rsid w:val="00EA6AF2"/>
    <w:rsid w:val="00EA6B2C"/>
    <w:rsid w:val="00EA6BA3"/>
    <w:rsid w:val="00EA70B2"/>
    <w:rsid w:val="00EA7359"/>
    <w:rsid w:val="00EA7426"/>
    <w:rsid w:val="00EA7429"/>
    <w:rsid w:val="00EA75BE"/>
    <w:rsid w:val="00EA78D1"/>
    <w:rsid w:val="00EA7A9A"/>
    <w:rsid w:val="00EA7B50"/>
    <w:rsid w:val="00EA7E2E"/>
    <w:rsid w:val="00EA7F9C"/>
    <w:rsid w:val="00EB05A3"/>
    <w:rsid w:val="00EB05A7"/>
    <w:rsid w:val="00EB06BA"/>
    <w:rsid w:val="00EB0740"/>
    <w:rsid w:val="00EB0930"/>
    <w:rsid w:val="00EB0F4D"/>
    <w:rsid w:val="00EB0FA4"/>
    <w:rsid w:val="00EB126D"/>
    <w:rsid w:val="00EB12DA"/>
    <w:rsid w:val="00EB1312"/>
    <w:rsid w:val="00EB14DA"/>
    <w:rsid w:val="00EB15EB"/>
    <w:rsid w:val="00EB1A79"/>
    <w:rsid w:val="00EB1C16"/>
    <w:rsid w:val="00EB1D77"/>
    <w:rsid w:val="00EB2031"/>
    <w:rsid w:val="00EB219E"/>
    <w:rsid w:val="00EB251F"/>
    <w:rsid w:val="00EB2B4E"/>
    <w:rsid w:val="00EB2C6E"/>
    <w:rsid w:val="00EB334E"/>
    <w:rsid w:val="00EB3404"/>
    <w:rsid w:val="00EB36C7"/>
    <w:rsid w:val="00EB381F"/>
    <w:rsid w:val="00EB3A12"/>
    <w:rsid w:val="00EB3ACF"/>
    <w:rsid w:val="00EB3C7B"/>
    <w:rsid w:val="00EB3DBF"/>
    <w:rsid w:val="00EB3F0F"/>
    <w:rsid w:val="00EB3FAA"/>
    <w:rsid w:val="00EB4011"/>
    <w:rsid w:val="00EB408B"/>
    <w:rsid w:val="00EB4472"/>
    <w:rsid w:val="00EB459A"/>
    <w:rsid w:val="00EB4809"/>
    <w:rsid w:val="00EB4824"/>
    <w:rsid w:val="00EB4924"/>
    <w:rsid w:val="00EB4BC5"/>
    <w:rsid w:val="00EB4E27"/>
    <w:rsid w:val="00EB4E4E"/>
    <w:rsid w:val="00EB4F77"/>
    <w:rsid w:val="00EB57DB"/>
    <w:rsid w:val="00EB59E8"/>
    <w:rsid w:val="00EB5D9E"/>
    <w:rsid w:val="00EB5FBD"/>
    <w:rsid w:val="00EB6130"/>
    <w:rsid w:val="00EB61C5"/>
    <w:rsid w:val="00EB635B"/>
    <w:rsid w:val="00EB66FF"/>
    <w:rsid w:val="00EB67AA"/>
    <w:rsid w:val="00EB6899"/>
    <w:rsid w:val="00EB7043"/>
    <w:rsid w:val="00EB707A"/>
    <w:rsid w:val="00EB7276"/>
    <w:rsid w:val="00EB737D"/>
    <w:rsid w:val="00EB74E2"/>
    <w:rsid w:val="00EB7555"/>
    <w:rsid w:val="00EB7595"/>
    <w:rsid w:val="00EB7643"/>
    <w:rsid w:val="00EB78A8"/>
    <w:rsid w:val="00EB78D9"/>
    <w:rsid w:val="00EB7973"/>
    <w:rsid w:val="00EB7AB4"/>
    <w:rsid w:val="00EB7ACF"/>
    <w:rsid w:val="00EB7B3B"/>
    <w:rsid w:val="00EB7B4F"/>
    <w:rsid w:val="00EB7D84"/>
    <w:rsid w:val="00EC00A1"/>
    <w:rsid w:val="00EC01AE"/>
    <w:rsid w:val="00EC0480"/>
    <w:rsid w:val="00EC05F6"/>
    <w:rsid w:val="00EC0773"/>
    <w:rsid w:val="00EC0ACE"/>
    <w:rsid w:val="00EC0D73"/>
    <w:rsid w:val="00EC11CF"/>
    <w:rsid w:val="00EC1202"/>
    <w:rsid w:val="00EC124A"/>
    <w:rsid w:val="00EC124B"/>
    <w:rsid w:val="00EC1267"/>
    <w:rsid w:val="00EC19A1"/>
    <w:rsid w:val="00EC19DA"/>
    <w:rsid w:val="00EC1AB9"/>
    <w:rsid w:val="00EC1DBD"/>
    <w:rsid w:val="00EC1F74"/>
    <w:rsid w:val="00EC2142"/>
    <w:rsid w:val="00EC215A"/>
    <w:rsid w:val="00EC240C"/>
    <w:rsid w:val="00EC2678"/>
    <w:rsid w:val="00EC2837"/>
    <w:rsid w:val="00EC2A8D"/>
    <w:rsid w:val="00EC2D68"/>
    <w:rsid w:val="00EC2DBF"/>
    <w:rsid w:val="00EC2EE0"/>
    <w:rsid w:val="00EC2F81"/>
    <w:rsid w:val="00EC3289"/>
    <w:rsid w:val="00EC3411"/>
    <w:rsid w:val="00EC3C57"/>
    <w:rsid w:val="00EC439D"/>
    <w:rsid w:val="00EC4783"/>
    <w:rsid w:val="00EC486C"/>
    <w:rsid w:val="00EC49BB"/>
    <w:rsid w:val="00EC4A4C"/>
    <w:rsid w:val="00EC4CF2"/>
    <w:rsid w:val="00EC4F8F"/>
    <w:rsid w:val="00EC566F"/>
    <w:rsid w:val="00EC5779"/>
    <w:rsid w:val="00EC5AED"/>
    <w:rsid w:val="00EC5B65"/>
    <w:rsid w:val="00EC5B99"/>
    <w:rsid w:val="00EC5D1F"/>
    <w:rsid w:val="00EC5E7D"/>
    <w:rsid w:val="00EC649D"/>
    <w:rsid w:val="00EC6629"/>
    <w:rsid w:val="00EC678E"/>
    <w:rsid w:val="00EC6865"/>
    <w:rsid w:val="00EC68B2"/>
    <w:rsid w:val="00EC6B2C"/>
    <w:rsid w:val="00EC6B71"/>
    <w:rsid w:val="00EC6E09"/>
    <w:rsid w:val="00EC6EA5"/>
    <w:rsid w:val="00EC70B8"/>
    <w:rsid w:val="00EC7331"/>
    <w:rsid w:val="00EC7449"/>
    <w:rsid w:val="00EC76B3"/>
    <w:rsid w:val="00EC7719"/>
    <w:rsid w:val="00EC7BCF"/>
    <w:rsid w:val="00EC7ED4"/>
    <w:rsid w:val="00EC7EDE"/>
    <w:rsid w:val="00EC7F10"/>
    <w:rsid w:val="00EC7F11"/>
    <w:rsid w:val="00EC7FE7"/>
    <w:rsid w:val="00ED0092"/>
    <w:rsid w:val="00ED01E7"/>
    <w:rsid w:val="00ED053F"/>
    <w:rsid w:val="00ED055D"/>
    <w:rsid w:val="00ED0597"/>
    <w:rsid w:val="00ED0643"/>
    <w:rsid w:val="00ED076F"/>
    <w:rsid w:val="00ED0870"/>
    <w:rsid w:val="00ED08C1"/>
    <w:rsid w:val="00ED0A59"/>
    <w:rsid w:val="00ED0B66"/>
    <w:rsid w:val="00ED0D65"/>
    <w:rsid w:val="00ED0E1C"/>
    <w:rsid w:val="00ED0EB6"/>
    <w:rsid w:val="00ED1001"/>
    <w:rsid w:val="00ED128A"/>
    <w:rsid w:val="00ED140D"/>
    <w:rsid w:val="00ED1458"/>
    <w:rsid w:val="00ED1670"/>
    <w:rsid w:val="00ED17E3"/>
    <w:rsid w:val="00ED1D83"/>
    <w:rsid w:val="00ED1DAB"/>
    <w:rsid w:val="00ED1E71"/>
    <w:rsid w:val="00ED249C"/>
    <w:rsid w:val="00ED25BA"/>
    <w:rsid w:val="00ED2D27"/>
    <w:rsid w:val="00ED3392"/>
    <w:rsid w:val="00ED33E9"/>
    <w:rsid w:val="00ED3B74"/>
    <w:rsid w:val="00ED4412"/>
    <w:rsid w:val="00ED44DA"/>
    <w:rsid w:val="00ED4C64"/>
    <w:rsid w:val="00ED4E35"/>
    <w:rsid w:val="00ED52AF"/>
    <w:rsid w:val="00ED558C"/>
    <w:rsid w:val="00ED5A1B"/>
    <w:rsid w:val="00ED5A6A"/>
    <w:rsid w:val="00ED5B80"/>
    <w:rsid w:val="00ED5DA0"/>
    <w:rsid w:val="00ED6127"/>
    <w:rsid w:val="00ED61FE"/>
    <w:rsid w:val="00ED620A"/>
    <w:rsid w:val="00ED6419"/>
    <w:rsid w:val="00ED651C"/>
    <w:rsid w:val="00ED67C9"/>
    <w:rsid w:val="00ED688A"/>
    <w:rsid w:val="00ED6D30"/>
    <w:rsid w:val="00ED707A"/>
    <w:rsid w:val="00ED71FC"/>
    <w:rsid w:val="00ED734D"/>
    <w:rsid w:val="00ED7508"/>
    <w:rsid w:val="00ED7750"/>
    <w:rsid w:val="00ED7856"/>
    <w:rsid w:val="00ED7A1E"/>
    <w:rsid w:val="00ED7A72"/>
    <w:rsid w:val="00ED7AEF"/>
    <w:rsid w:val="00ED7E90"/>
    <w:rsid w:val="00EE0188"/>
    <w:rsid w:val="00EE0229"/>
    <w:rsid w:val="00EE0262"/>
    <w:rsid w:val="00EE0492"/>
    <w:rsid w:val="00EE102F"/>
    <w:rsid w:val="00EE14C4"/>
    <w:rsid w:val="00EE1562"/>
    <w:rsid w:val="00EE1623"/>
    <w:rsid w:val="00EE1A7A"/>
    <w:rsid w:val="00EE1BC8"/>
    <w:rsid w:val="00EE1FA0"/>
    <w:rsid w:val="00EE20A2"/>
    <w:rsid w:val="00EE211C"/>
    <w:rsid w:val="00EE23B8"/>
    <w:rsid w:val="00EE2490"/>
    <w:rsid w:val="00EE2573"/>
    <w:rsid w:val="00EE265A"/>
    <w:rsid w:val="00EE2678"/>
    <w:rsid w:val="00EE2951"/>
    <w:rsid w:val="00EE2B8A"/>
    <w:rsid w:val="00EE2D3F"/>
    <w:rsid w:val="00EE2E88"/>
    <w:rsid w:val="00EE310B"/>
    <w:rsid w:val="00EE318D"/>
    <w:rsid w:val="00EE36EB"/>
    <w:rsid w:val="00EE3705"/>
    <w:rsid w:val="00EE38BD"/>
    <w:rsid w:val="00EE3D25"/>
    <w:rsid w:val="00EE3D32"/>
    <w:rsid w:val="00EE404B"/>
    <w:rsid w:val="00EE4092"/>
    <w:rsid w:val="00EE4147"/>
    <w:rsid w:val="00EE43C4"/>
    <w:rsid w:val="00EE45B8"/>
    <w:rsid w:val="00EE4B03"/>
    <w:rsid w:val="00EE4F02"/>
    <w:rsid w:val="00EE4FBD"/>
    <w:rsid w:val="00EE508F"/>
    <w:rsid w:val="00EE5192"/>
    <w:rsid w:val="00EE52C7"/>
    <w:rsid w:val="00EE538E"/>
    <w:rsid w:val="00EE5670"/>
    <w:rsid w:val="00EE5736"/>
    <w:rsid w:val="00EE5B8D"/>
    <w:rsid w:val="00EE5DCB"/>
    <w:rsid w:val="00EE5E45"/>
    <w:rsid w:val="00EE5EAF"/>
    <w:rsid w:val="00EE61FE"/>
    <w:rsid w:val="00EE6280"/>
    <w:rsid w:val="00EE6583"/>
    <w:rsid w:val="00EE6E95"/>
    <w:rsid w:val="00EE7170"/>
    <w:rsid w:val="00EE734D"/>
    <w:rsid w:val="00EE7509"/>
    <w:rsid w:val="00EE7580"/>
    <w:rsid w:val="00EE76A4"/>
    <w:rsid w:val="00EE7779"/>
    <w:rsid w:val="00EE782E"/>
    <w:rsid w:val="00EE7853"/>
    <w:rsid w:val="00EE786B"/>
    <w:rsid w:val="00EE7A14"/>
    <w:rsid w:val="00EE7A19"/>
    <w:rsid w:val="00EE7A91"/>
    <w:rsid w:val="00EE7BDD"/>
    <w:rsid w:val="00EE7FAF"/>
    <w:rsid w:val="00EF013D"/>
    <w:rsid w:val="00EF03D1"/>
    <w:rsid w:val="00EF047E"/>
    <w:rsid w:val="00EF04EC"/>
    <w:rsid w:val="00EF04F5"/>
    <w:rsid w:val="00EF05D1"/>
    <w:rsid w:val="00EF0C80"/>
    <w:rsid w:val="00EF0FD5"/>
    <w:rsid w:val="00EF0FEC"/>
    <w:rsid w:val="00EF1212"/>
    <w:rsid w:val="00EF1277"/>
    <w:rsid w:val="00EF146B"/>
    <w:rsid w:val="00EF1715"/>
    <w:rsid w:val="00EF1793"/>
    <w:rsid w:val="00EF1AB9"/>
    <w:rsid w:val="00EF1E64"/>
    <w:rsid w:val="00EF22E0"/>
    <w:rsid w:val="00EF2302"/>
    <w:rsid w:val="00EF23E4"/>
    <w:rsid w:val="00EF262D"/>
    <w:rsid w:val="00EF2AF6"/>
    <w:rsid w:val="00EF2E95"/>
    <w:rsid w:val="00EF314D"/>
    <w:rsid w:val="00EF373A"/>
    <w:rsid w:val="00EF390D"/>
    <w:rsid w:val="00EF39EA"/>
    <w:rsid w:val="00EF3C0D"/>
    <w:rsid w:val="00EF3C9E"/>
    <w:rsid w:val="00EF3DC9"/>
    <w:rsid w:val="00EF4188"/>
    <w:rsid w:val="00EF41DD"/>
    <w:rsid w:val="00EF432C"/>
    <w:rsid w:val="00EF498E"/>
    <w:rsid w:val="00EF4ACA"/>
    <w:rsid w:val="00EF4B9F"/>
    <w:rsid w:val="00EF4F88"/>
    <w:rsid w:val="00EF51B4"/>
    <w:rsid w:val="00EF536C"/>
    <w:rsid w:val="00EF5470"/>
    <w:rsid w:val="00EF56E0"/>
    <w:rsid w:val="00EF581B"/>
    <w:rsid w:val="00EF5E15"/>
    <w:rsid w:val="00EF6124"/>
    <w:rsid w:val="00EF62F1"/>
    <w:rsid w:val="00EF636B"/>
    <w:rsid w:val="00EF6396"/>
    <w:rsid w:val="00EF64B0"/>
    <w:rsid w:val="00EF65A6"/>
    <w:rsid w:val="00EF67C1"/>
    <w:rsid w:val="00EF68F6"/>
    <w:rsid w:val="00EF698B"/>
    <w:rsid w:val="00EF69D6"/>
    <w:rsid w:val="00EF6CDF"/>
    <w:rsid w:val="00EF6E6E"/>
    <w:rsid w:val="00EF6E92"/>
    <w:rsid w:val="00EF6ED0"/>
    <w:rsid w:val="00EF7032"/>
    <w:rsid w:val="00EF76A3"/>
    <w:rsid w:val="00EF782F"/>
    <w:rsid w:val="00EF79D9"/>
    <w:rsid w:val="00EF7ADD"/>
    <w:rsid w:val="00EF7AEA"/>
    <w:rsid w:val="00EF7B3D"/>
    <w:rsid w:val="00EF7BCA"/>
    <w:rsid w:val="00EF7C2B"/>
    <w:rsid w:val="00F001AA"/>
    <w:rsid w:val="00F00591"/>
    <w:rsid w:val="00F0092A"/>
    <w:rsid w:val="00F00B38"/>
    <w:rsid w:val="00F00E89"/>
    <w:rsid w:val="00F011A5"/>
    <w:rsid w:val="00F0146B"/>
    <w:rsid w:val="00F014B4"/>
    <w:rsid w:val="00F01667"/>
    <w:rsid w:val="00F01782"/>
    <w:rsid w:val="00F01AE1"/>
    <w:rsid w:val="00F01BB1"/>
    <w:rsid w:val="00F01FB2"/>
    <w:rsid w:val="00F021A7"/>
    <w:rsid w:val="00F023B5"/>
    <w:rsid w:val="00F02E22"/>
    <w:rsid w:val="00F02E57"/>
    <w:rsid w:val="00F0305A"/>
    <w:rsid w:val="00F03066"/>
    <w:rsid w:val="00F03143"/>
    <w:rsid w:val="00F03642"/>
    <w:rsid w:val="00F03707"/>
    <w:rsid w:val="00F03917"/>
    <w:rsid w:val="00F03976"/>
    <w:rsid w:val="00F03BE0"/>
    <w:rsid w:val="00F03CA7"/>
    <w:rsid w:val="00F03E80"/>
    <w:rsid w:val="00F03F21"/>
    <w:rsid w:val="00F0443D"/>
    <w:rsid w:val="00F04493"/>
    <w:rsid w:val="00F04531"/>
    <w:rsid w:val="00F046BB"/>
    <w:rsid w:val="00F04AC0"/>
    <w:rsid w:val="00F04B26"/>
    <w:rsid w:val="00F04E50"/>
    <w:rsid w:val="00F0518A"/>
    <w:rsid w:val="00F052C7"/>
    <w:rsid w:val="00F053BA"/>
    <w:rsid w:val="00F05440"/>
    <w:rsid w:val="00F05623"/>
    <w:rsid w:val="00F05689"/>
    <w:rsid w:val="00F0576A"/>
    <w:rsid w:val="00F0624B"/>
    <w:rsid w:val="00F0688F"/>
    <w:rsid w:val="00F06A2F"/>
    <w:rsid w:val="00F06BAC"/>
    <w:rsid w:val="00F06DB9"/>
    <w:rsid w:val="00F06EA2"/>
    <w:rsid w:val="00F0702F"/>
    <w:rsid w:val="00F07047"/>
    <w:rsid w:val="00F0707C"/>
    <w:rsid w:val="00F070AC"/>
    <w:rsid w:val="00F07456"/>
    <w:rsid w:val="00F07529"/>
    <w:rsid w:val="00F0754D"/>
    <w:rsid w:val="00F077EF"/>
    <w:rsid w:val="00F078DF"/>
    <w:rsid w:val="00F079A4"/>
    <w:rsid w:val="00F10115"/>
    <w:rsid w:val="00F101CB"/>
    <w:rsid w:val="00F10404"/>
    <w:rsid w:val="00F105AB"/>
    <w:rsid w:val="00F106AC"/>
    <w:rsid w:val="00F10801"/>
    <w:rsid w:val="00F10BCC"/>
    <w:rsid w:val="00F10D33"/>
    <w:rsid w:val="00F111EE"/>
    <w:rsid w:val="00F11269"/>
    <w:rsid w:val="00F115AB"/>
    <w:rsid w:val="00F1177C"/>
    <w:rsid w:val="00F11818"/>
    <w:rsid w:val="00F11C59"/>
    <w:rsid w:val="00F11CBD"/>
    <w:rsid w:val="00F11D5E"/>
    <w:rsid w:val="00F11D9D"/>
    <w:rsid w:val="00F12C96"/>
    <w:rsid w:val="00F13104"/>
    <w:rsid w:val="00F13297"/>
    <w:rsid w:val="00F1330E"/>
    <w:rsid w:val="00F13576"/>
    <w:rsid w:val="00F136E7"/>
    <w:rsid w:val="00F137E7"/>
    <w:rsid w:val="00F139F8"/>
    <w:rsid w:val="00F13A93"/>
    <w:rsid w:val="00F13C53"/>
    <w:rsid w:val="00F13D70"/>
    <w:rsid w:val="00F14347"/>
    <w:rsid w:val="00F144C4"/>
    <w:rsid w:val="00F14684"/>
    <w:rsid w:val="00F14EB3"/>
    <w:rsid w:val="00F14EF8"/>
    <w:rsid w:val="00F1503B"/>
    <w:rsid w:val="00F155CA"/>
    <w:rsid w:val="00F1578F"/>
    <w:rsid w:val="00F15865"/>
    <w:rsid w:val="00F159AC"/>
    <w:rsid w:val="00F15B26"/>
    <w:rsid w:val="00F15EC5"/>
    <w:rsid w:val="00F1611B"/>
    <w:rsid w:val="00F162B2"/>
    <w:rsid w:val="00F163D2"/>
    <w:rsid w:val="00F1657D"/>
    <w:rsid w:val="00F165C9"/>
    <w:rsid w:val="00F1666F"/>
    <w:rsid w:val="00F168BE"/>
    <w:rsid w:val="00F16C2B"/>
    <w:rsid w:val="00F1704F"/>
    <w:rsid w:val="00F17071"/>
    <w:rsid w:val="00F174B7"/>
    <w:rsid w:val="00F176DD"/>
    <w:rsid w:val="00F1774F"/>
    <w:rsid w:val="00F17D37"/>
    <w:rsid w:val="00F17DA6"/>
    <w:rsid w:val="00F17DE3"/>
    <w:rsid w:val="00F202A8"/>
    <w:rsid w:val="00F204BF"/>
    <w:rsid w:val="00F205B8"/>
    <w:rsid w:val="00F2077E"/>
    <w:rsid w:val="00F20D5E"/>
    <w:rsid w:val="00F2105D"/>
    <w:rsid w:val="00F211FA"/>
    <w:rsid w:val="00F212B3"/>
    <w:rsid w:val="00F21517"/>
    <w:rsid w:val="00F21911"/>
    <w:rsid w:val="00F21AF8"/>
    <w:rsid w:val="00F2206C"/>
    <w:rsid w:val="00F220F8"/>
    <w:rsid w:val="00F222BE"/>
    <w:rsid w:val="00F225AE"/>
    <w:rsid w:val="00F22700"/>
    <w:rsid w:val="00F22867"/>
    <w:rsid w:val="00F229C0"/>
    <w:rsid w:val="00F22AF0"/>
    <w:rsid w:val="00F23021"/>
    <w:rsid w:val="00F233E0"/>
    <w:rsid w:val="00F235CD"/>
    <w:rsid w:val="00F2368B"/>
    <w:rsid w:val="00F23948"/>
    <w:rsid w:val="00F23A24"/>
    <w:rsid w:val="00F23B66"/>
    <w:rsid w:val="00F23F8B"/>
    <w:rsid w:val="00F24271"/>
    <w:rsid w:val="00F2459B"/>
    <w:rsid w:val="00F2469C"/>
    <w:rsid w:val="00F2471D"/>
    <w:rsid w:val="00F2490A"/>
    <w:rsid w:val="00F249E3"/>
    <w:rsid w:val="00F24A97"/>
    <w:rsid w:val="00F24ACA"/>
    <w:rsid w:val="00F24F97"/>
    <w:rsid w:val="00F2505A"/>
    <w:rsid w:val="00F2515D"/>
    <w:rsid w:val="00F2555D"/>
    <w:rsid w:val="00F25585"/>
    <w:rsid w:val="00F2564A"/>
    <w:rsid w:val="00F25899"/>
    <w:rsid w:val="00F25D04"/>
    <w:rsid w:val="00F25D48"/>
    <w:rsid w:val="00F25D7C"/>
    <w:rsid w:val="00F260DD"/>
    <w:rsid w:val="00F26198"/>
    <w:rsid w:val="00F261E8"/>
    <w:rsid w:val="00F26424"/>
    <w:rsid w:val="00F26553"/>
    <w:rsid w:val="00F2675B"/>
    <w:rsid w:val="00F269F0"/>
    <w:rsid w:val="00F26B64"/>
    <w:rsid w:val="00F26F06"/>
    <w:rsid w:val="00F26FA3"/>
    <w:rsid w:val="00F27067"/>
    <w:rsid w:val="00F2726D"/>
    <w:rsid w:val="00F2785C"/>
    <w:rsid w:val="00F278B2"/>
    <w:rsid w:val="00F27A6F"/>
    <w:rsid w:val="00F27A86"/>
    <w:rsid w:val="00F3015C"/>
    <w:rsid w:val="00F3075C"/>
    <w:rsid w:val="00F307F4"/>
    <w:rsid w:val="00F30900"/>
    <w:rsid w:val="00F30965"/>
    <w:rsid w:val="00F30D16"/>
    <w:rsid w:val="00F30DDA"/>
    <w:rsid w:val="00F30EF2"/>
    <w:rsid w:val="00F30F84"/>
    <w:rsid w:val="00F313E4"/>
    <w:rsid w:val="00F31611"/>
    <w:rsid w:val="00F31876"/>
    <w:rsid w:val="00F31ACD"/>
    <w:rsid w:val="00F32325"/>
    <w:rsid w:val="00F324B6"/>
    <w:rsid w:val="00F32540"/>
    <w:rsid w:val="00F326E3"/>
    <w:rsid w:val="00F3277D"/>
    <w:rsid w:val="00F327EF"/>
    <w:rsid w:val="00F32916"/>
    <w:rsid w:val="00F32973"/>
    <w:rsid w:val="00F32997"/>
    <w:rsid w:val="00F32B9C"/>
    <w:rsid w:val="00F32BF6"/>
    <w:rsid w:val="00F32F51"/>
    <w:rsid w:val="00F3336C"/>
    <w:rsid w:val="00F33758"/>
    <w:rsid w:val="00F33B25"/>
    <w:rsid w:val="00F33B6E"/>
    <w:rsid w:val="00F33C11"/>
    <w:rsid w:val="00F33FAB"/>
    <w:rsid w:val="00F34088"/>
    <w:rsid w:val="00F340E9"/>
    <w:rsid w:val="00F3454F"/>
    <w:rsid w:val="00F34BAE"/>
    <w:rsid w:val="00F3502D"/>
    <w:rsid w:val="00F350AF"/>
    <w:rsid w:val="00F351CC"/>
    <w:rsid w:val="00F355B4"/>
    <w:rsid w:val="00F358EA"/>
    <w:rsid w:val="00F35982"/>
    <w:rsid w:val="00F35AE6"/>
    <w:rsid w:val="00F35B87"/>
    <w:rsid w:val="00F35D27"/>
    <w:rsid w:val="00F35FE8"/>
    <w:rsid w:val="00F36321"/>
    <w:rsid w:val="00F369FC"/>
    <w:rsid w:val="00F36AA3"/>
    <w:rsid w:val="00F36C92"/>
    <w:rsid w:val="00F36CE7"/>
    <w:rsid w:val="00F36D20"/>
    <w:rsid w:val="00F37097"/>
    <w:rsid w:val="00F37151"/>
    <w:rsid w:val="00F374E9"/>
    <w:rsid w:val="00F37579"/>
    <w:rsid w:val="00F376E5"/>
    <w:rsid w:val="00F3791B"/>
    <w:rsid w:val="00F37E64"/>
    <w:rsid w:val="00F37E74"/>
    <w:rsid w:val="00F37FEA"/>
    <w:rsid w:val="00F4000C"/>
    <w:rsid w:val="00F40AC0"/>
    <w:rsid w:val="00F40AE2"/>
    <w:rsid w:val="00F41195"/>
    <w:rsid w:val="00F41279"/>
    <w:rsid w:val="00F41387"/>
    <w:rsid w:val="00F413A6"/>
    <w:rsid w:val="00F414E1"/>
    <w:rsid w:val="00F414FF"/>
    <w:rsid w:val="00F4156E"/>
    <w:rsid w:val="00F416DA"/>
    <w:rsid w:val="00F41719"/>
    <w:rsid w:val="00F41B08"/>
    <w:rsid w:val="00F41C87"/>
    <w:rsid w:val="00F41C97"/>
    <w:rsid w:val="00F41CEC"/>
    <w:rsid w:val="00F41ED2"/>
    <w:rsid w:val="00F41F44"/>
    <w:rsid w:val="00F41F76"/>
    <w:rsid w:val="00F4217C"/>
    <w:rsid w:val="00F42393"/>
    <w:rsid w:val="00F4275E"/>
    <w:rsid w:val="00F42876"/>
    <w:rsid w:val="00F428AE"/>
    <w:rsid w:val="00F42AB7"/>
    <w:rsid w:val="00F42C85"/>
    <w:rsid w:val="00F42E4B"/>
    <w:rsid w:val="00F431D5"/>
    <w:rsid w:val="00F4324A"/>
    <w:rsid w:val="00F433BA"/>
    <w:rsid w:val="00F43B92"/>
    <w:rsid w:val="00F43F5E"/>
    <w:rsid w:val="00F44051"/>
    <w:rsid w:val="00F44277"/>
    <w:rsid w:val="00F44287"/>
    <w:rsid w:val="00F4468F"/>
    <w:rsid w:val="00F44908"/>
    <w:rsid w:val="00F44A88"/>
    <w:rsid w:val="00F44EAA"/>
    <w:rsid w:val="00F44EE8"/>
    <w:rsid w:val="00F4509C"/>
    <w:rsid w:val="00F4537D"/>
    <w:rsid w:val="00F4565A"/>
    <w:rsid w:val="00F45729"/>
    <w:rsid w:val="00F45787"/>
    <w:rsid w:val="00F4592F"/>
    <w:rsid w:val="00F45ADD"/>
    <w:rsid w:val="00F45B43"/>
    <w:rsid w:val="00F45CA2"/>
    <w:rsid w:val="00F45E54"/>
    <w:rsid w:val="00F4603B"/>
    <w:rsid w:val="00F46151"/>
    <w:rsid w:val="00F4649A"/>
    <w:rsid w:val="00F46544"/>
    <w:rsid w:val="00F465B6"/>
    <w:rsid w:val="00F469C0"/>
    <w:rsid w:val="00F46ACC"/>
    <w:rsid w:val="00F46BE2"/>
    <w:rsid w:val="00F46CAF"/>
    <w:rsid w:val="00F47512"/>
    <w:rsid w:val="00F476F1"/>
    <w:rsid w:val="00F47833"/>
    <w:rsid w:val="00F4787D"/>
    <w:rsid w:val="00F47B9A"/>
    <w:rsid w:val="00F47C0B"/>
    <w:rsid w:val="00F47D51"/>
    <w:rsid w:val="00F5006F"/>
    <w:rsid w:val="00F507DF"/>
    <w:rsid w:val="00F51035"/>
    <w:rsid w:val="00F51261"/>
    <w:rsid w:val="00F515ED"/>
    <w:rsid w:val="00F51C0D"/>
    <w:rsid w:val="00F51EC7"/>
    <w:rsid w:val="00F521A1"/>
    <w:rsid w:val="00F52371"/>
    <w:rsid w:val="00F52501"/>
    <w:rsid w:val="00F52508"/>
    <w:rsid w:val="00F5250B"/>
    <w:rsid w:val="00F52626"/>
    <w:rsid w:val="00F526E4"/>
    <w:rsid w:val="00F5278A"/>
    <w:rsid w:val="00F527D3"/>
    <w:rsid w:val="00F52C23"/>
    <w:rsid w:val="00F52D4B"/>
    <w:rsid w:val="00F52F23"/>
    <w:rsid w:val="00F530BB"/>
    <w:rsid w:val="00F5378C"/>
    <w:rsid w:val="00F53A02"/>
    <w:rsid w:val="00F53DB1"/>
    <w:rsid w:val="00F53F1E"/>
    <w:rsid w:val="00F53F80"/>
    <w:rsid w:val="00F54366"/>
    <w:rsid w:val="00F54444"/>
    <w:rsid w:val="00F544BA"/>
    <w:rsid w:val="00F54681"/>
    <w:rsid w:val="00F54863"/>
    <w:rsid w:val="00F548A9"/>
    <w:rsid w:val="00F54BB8"/>
    <w:rsid w:val="00F54BF9"/>
    <w:rsid w:val="00F54E3F"/>
    <w:rsid w:val="00F54F1D"/>
    <w:rsid w:val="00F54F9D"/>
    <w:rsid w:val="00F553B7"/>
    <w:rsid w:val="00F555FD"/>
    <w:rsid w:val="00F55A89"/>
    <w:rsid w:val="00F55B3B"/>
    <w:rsid w:val="00F55C7C"/>
    <w:rsid w:val="00F55D15"/>
    <w:rsid w:val="00F563A8"/>
    <w:rsid w:val="00F564BD"/>
    <w:rsid w:val="00F564F5"/>
    <w:rsid w:val="00F5672C"/>
    <w:rsid w:val="00F56810"/>
    <w:rsid w:val="00F56818"/>
    <w:rsid w:val="00F56883"/>
    <w:rsid w:val="00F569E8"/>
    <w:rsid w:val="00F56A72"/>
    <w:rsid w:val="00F56A95"/>
    <w:rsid w:val="00F56E75"/>
    <w:rsid w:val="00F56E7E"/>
    <w:rsid w:val="00F56FCF"/>
    <w:rsid w:val="00F57146"/>
    <w:rsid w:val="00F57505"/>
    <w:rsid w:val="00F5769D"/>
    <w:rsid w:val="00F576A5"/>
    <w:rsid w:val="00F57BF5"/>
    <w:rsid w:val="00F57E29"/>
    <w:rsid w:val="00F60083"/>
    <w:rsid w:val="00F60100"/>
    <w:rsid w:val="00F6014A"/>
    <w:rsid w:val="00F602E3"/>
    <w:rsid w:val="00F6051F"/>
    <w:rsid w:val="00F605A6"/>
    <w:rsid w:val="00F60720"/>
    <w:rsid w:val="00F607E4"/>
    <w:rsid w:val="00F60ABD"/>
    <w:rsid w:val="00F60E9E"/>
    <w:rsid w:val="00F613EC"/>
    <w:rsid w:val="00F61D7D"/>
    <w:rsid w:val="00F61E9C"/>
    <w:rsid w:val="00F61FE1"/>
    <w:rsid w:val="00F62026"/>
    <w:rsid w:val="00F620C2"/>
    <w:rsid w:val="00F621AE"/>
    <w:rsid w:val="00F6241F"/>
    <w:rsid w:val="00F6242F"/>
    <w:rsid w:val="00F62806"/>
    <w:rsid w:val="00F6281D"/>
    <w:rsid w:val="00F6296D"/>
    <w:rsid w:val="00F62A53"/>
    <w:rsid w:val="00F62AF3"/>
    <w:rsid w:val="00F62D89"/>
    <w:rsid w:val="00F6315E"/>
    <w:rsid w:val="00F634CC"/>
    <w:rsid w:val="00F6368B"/>
    <w:rsid w:val="00F636DC"/>
    <w:rsid w:val="00F637E3"/>
    <w:rsid w:val="00F63C0E"/>
    <w:rsid w:val="00F63E0A"/>
    <w:rsid w:val="00F63F08"/>
    <w:rsid w:val="00F64100"/>
    <w:rsid w:val="00F641DA"/>
    <w:rsid w:val="00F641E8"/>
    <w:rsid w:val="00F6460E"/>
    <w:rsid w:val="00F64730"/>
    <w:rsid w:val="00F64A0A"/>
    <w:rsid w:val="00F64C6D"/>
    <w:rsid w:val="00F64D93"/>
    <w:rsid w:val="00F64EA3"/>
    <w:rsid w:val="00F64F8B"/>
    <w:rsid w:val="00F6536B"/>
    <w:rsid w:val="00F654DF"/>
    <w:rsid w:val="00F65859"/>
    <w:rsid w:val="00F6596E"/>
    <w:rsid w:val="00F65EFE"/>
    <w:rsid w:val="00F65FC7"/>
    <w:rsid w:val="00F6624E"/>
    <w:rsid w:val="00F66513"/>
    <w:rsid w:val="00F665C6"/>
    <w:rsid w:val="00F666A7"/>
    <w:rsid w:val="00F666AF"/>
    <w:rsid w:val="00F666DC"/>
    <w:rsid w:val="00F6675F"/>
    <w:rsid w:val="00F66A16"/>
    <w:rsid w:val="00F66B08"/>
    <w:rsid w:val="00F66CB1"/>
    <w:rsid w:val="00F66CCB"/>
    <w:rsid w:val="00F66CD6"/>
    <w:rsid w:val="00F66DDF"/>
    <w:rsid w:val="00F66EFF"/>
    <w:rsid w:val="00F66F13"/>
    <w:rsid w:val="00F67045"/>
    <w:rsid w:val="00F67132"/>
    <w:rsid w:val="00F671C1"/>
    <w:rsid w:val="00F6733F"/>
    <w:rsid w:val="00F67408"/>
    <w:rsid w:val="00F67A07"/>
    <w:rsid w:val="00F67B19"/>
    <w:rsid w:val="00F67D07"/>
    <w:rsid w:val="00F67DF4"/>
    <w:rsid w:val="00F70035"/>
    <w:rsid w:val="00F704F9"/>
    <w:rsid w:val="00F70579"/>
    <w:rsid w:val="00F708F1"/>
    <w:rsid w:val="00F70BCA"/>
    <w:rsid w:val="00F70F2D"/>
    <w:rsid w:val="00F71014"/>
    <w:rsid w:val="00F7109D"/>
    <w:rsid w:val="00F713FC"/>
    <w:rsid w:val="00F71406"/>
    <w:rsid w:val="00F71951"/>
    <w:rsid w:val="00F71BC5"/>
    <w:rsid w:val="00F71D0E"/>
    <w:rsid w:val="00F71E91"/>
    <w:rsid w:val="00F72447"/>
    <w:rsid w:val="00F7261F"/>
    <w:rsid w:val="00F72785"/>
    <w:rsid w:val="00F72A1F"/>
    <w:rsid w:val="00F72BB8"/>
    <w:rsid w:val="00F72CFD"/>
    <w:rsid w:val="00F72D35"/>
    <w:rsid w:val="00F72FBD"/>
    <w:rsid w:val="00F7322D"/>
    <w:rsid w:val="00F73297"/>
    <w:rsid w:val="00F73439"/>
    <w:rsid w:val="00F735D0"/>
    <w:rsid w:val="00F73633"/>
    <w:rsid w:val="00F738BA"/>
    <w:rsid w:val="00F73A49"/>
    <w:rsid w:val="00F73A85"/>
    <w:rsid w:val="00F73BA5"/>
    <w:rsid w:val="00F743BD"/>
    <w:rsid w:val="00F746B3"/>
    <w:rsid w:val="00F74835"/>
    <w:rsid w:val="00F74AA0"/>
    <w:rsid w:val="00F74AAD"/>
    <w:rsid w:val="00F74B97"/>
    <w:rsid w:val="00F74D50"/>
    <w:rsid w:val="00F75893"/>
    <w:rsid w:val="00F75AAA"/>
    <w:rsid w:val="00F75E2D"/>
    <w:rsid w:val="00F75FB6"/>
    <w:rsid w:val="00F762C9"/>
    <w:rsid w:val="00F762D3"/>
    <w:rsid w:val="00F7636D"/>
    <w:rsid w:val="00F763B5"/>
    <w:rsid w:val="00F76473"/>
    <w:rsid w:val="00F765E6"/>
    <w:rsid w:val="00F7663C"/>
    <w:rsid w:val="00F7673A"/>
    <w:rsid w:val="00F768DE"/>
    <w:rsid w:val="00F76967"/>
    <w:rsid w:val="00F76B81"/>
    <w:rsid w:val="00F76E21"/>
    <w:rsid w:val="00F7707E"/>
    <w:rsid w:val="00F77163"/>
    <w:rsid w:val="00F77233"/>
    <w:rsid w:val="00F77BA9"/>
    <w:rsid w:val="00F77CA3"/>
    <w:rsid w:val="00F77E0B"/>
    <w:rsid w:val="00F77EE8"/>
    <w:rsid w:val="00F77FF2"/>
    <w:rsid w:val="00F80051"/>
    <w:rsid w:val="00F8007E"/>
    <w:rsid w:val="00F800FD"/>
    <w:rsid w:val="00F80FB3"/>
    <w:rsid w:val="00F81515"/>
    <w:rsid w:val="00F81547"/>
    <w:rsid w:val="00F818B2"/>
    <w:rsid w:val="00F818CF"/>
    <w:rsid w:val="00F81956"/>
    <w:rsid w:val="00F81972"/>
    <w:rsid w:val="00F81A1A"/>
    <w:rsid w:val="00F81DF9"/>
    <w:rsid w:val="00F820DF"/>
    <w:rsid w:val="00F82144"/>
    <w:rsid w:val="00F821A7"/>
    <w:rsid w:val="00F824CF"/>
    <w:rsid w:val="00F8275E"/>
    <w:rsid w:val="00F82A15"/>
    <w:rsid w:val="00F82B7F"/>
    <w:rsid w:val="00F83018"/>
    <w:rsid w:val="00F83588"/>
    <w:rsid w:val="00F83935"/>
    <w:rsid w:val="00F83AEE"/>
    <w:rsid w:val="00F83B44"/>
    <w:rsid w:val="00F83B4B"/>
    <w:rsid w:val="00F84083"/>
    <w:rsid w:val="00F843E1"/>
    <w:rsid w:val="00F847D7"/>
    <w:rsid w:val="00F84838"/>
    <w:rsid w:val="00F84BFB"/>
    <w:rsid w:val="00F84C8F"/>
    <w:rsid w:val="00F84CBE"/>
    <w:rsid w:val="00F8506F"/>
    <w:rsid w:val="00F85131"/>
    <w:rsid w:val="00F8520B"/>
    <w:rsid w:val="00F85267"/>
    <w:rsid w:val="00F85509"/>
    <w:rsid w:val="00F856D3"/>
    <w:rsid w:val="00F8587B"/>
    <w:rsid w:val="00F85A4A"/>
    <w:rsid w:val="00F85DD8"/>
    <w:rsid w:val="00F86699"/>
    <w:rsid w:val="00F86770"/>
    <w:rsid w:val="00F87040"/>
    <w:rsid w:val="00F871FC"/>
    <w:rsid w:val="00F873AC"/>
    <w:rsid w:val="00F873CA"/>
    <w:rsid w:val="00F8776B"/>
    <w:rsid w:val="00F87CE4"/>
    <w:rsid w:val="00F87D13"/>
    <w:rsid w:val="00F90579"/>
    <w:rsid w:val="00F905BD"/>
    <w:rsid w:val="00F90752"/>
    <w:rsid w:val="00F90B25"/>
    <w:rsid w:val="00F90BAB"/>
    <w:rsid w:val="00F90D9D"/>
    <w:rsid w:val="00F90F02"/>
    <w:rsid w:val="00F90FB6"/>
    <w:rsid w:val="00F91005"/>
    <w:rsid w:val="00F91257"/>
    <w:rsid w:val="00F91414"/>
    <w:rsid w:val="00F915D0"/>
    <w:rsid w:val="00F91681"/>
    <w:rsid w:val="00F916BB"/>
    <w:rsid w:val="00F91AAA"/>
    <w:rsid w:val="00F91EFA"/>
    <w:rsid w:val="00F91FA3"/>
    <w:rsid w:val="00F921BA"/>
    <w:rsid w:val="00F9244B"/>
    <w:rsid w:val="00F9272B"/>
    <w:rsid w:val="00F927D5"/>
    <w:rsid w:val="00F92931"/>
    <w:rsid w:val="00F92CF9"/>
    <w:rsid w:val="00F92E33"/>
    <w:rsid w:val="00F92E3E"/>
    <w:rsid w:val="00F93309"/>
    <w:rsid w:val="00F93476"/>
    <w:rsid w:val="00F93D12"/>
    <w:rsid w:val="00F93D34"/>
    <w:rsid w:val="00F93ED6"/>
    <w:rsid w:val="00F941D1"/>
    <w:rsid w:val="00F941EB"/>
    <w:rsid w:val="00F9465A"/>
    <w:rsid w:val="00F9465D"/>
    <w:rsid w:val="00F946D6"/>
    <w:rsid w:val="00F946EA"/>
    <w:rsid w:val="00F947F8"/>
    <w:rsid w:val="00F9489D"/>
    <w:rsid w:val="00F94925"/>
    <w:rsid w:val="00F949E2"/>
    <w:rsid w:val="00F94FCA"/>
    <w:rsid w:val="00F94FCF"/>
    <w:rsid w:val="00F95223"/>
    <w:rsid w:val="00F95781"/>
    <w:rsid w:val="00F959D7"/>
    <w:rsid w:val="00F95AA7"/>
    <w:rsid w:val="00F95D19"/>
    <w:rsid w:val="00F95DB6"/>
    <w:rsid w:val="00F95E5F"/>
    <w:rsid w:val="00F961B8"/>
    <w:rsid w:val="00F96202"/>
    <w:rsid w:val="00F963E8"/>
    <w:rsid w:val="00F9644D"/>
    <w:rsid w:val="00F9646E"/>
    <w:rsid w:val="00F965FD"/>
    <w:rsid w:val="00F96781"/>
    <w:rsid w:val="00F967C4"/>
    <w:rsid w:val="00F96A82"/>
    <w:rsid w:val="00F96BDA"/>
    <w:rsid w:val="00F970C0"/>
    <w:rsid w:val="00F971B8"/>
    <w:rsid w:val="00F971BD"/>
    <w:rsid w:val="00F97642"/>
    <w:rsid w:val="00F97858"/>
    <w:rsid w:val="00F97926"/>
    <w:rsid w:val="00F97ECE"/>
    <w:rsid w:val="00FA0505"/>
    <w:rsid w:val="00FA063E"/>
    <w:rsid w:val="00FA0735"/>
    <w:rsid w:val="00FA0954"/>
    <w:rsid w:val="00FA09A7"/>
    <w:rsid w:val="00FA0AEE"/>
    <w:rsid w:val="00FA0B18"/>
    <w:rsid w:val="00FA0E31"/>
    <w:rsid w:val="00FA0F7C"/>
    <w:rsid w:val="00FA11B4"/>
    <w:rsid w:val="00FA1425"/>
    <w:rsid w:val="00FA165B"/>
    <w:rsid w:val="00FA1795"/>
    <w:rsid w:val="00FA18DC"/>
    <w:rsid w:val="00FA1C3E"/>
    <w:rsid w:val="00FA1DB5"/>
    <w:rsid w:val="00FA21D8"/>
    <w:rsid w:val="00FA24C8"/>
    <w:rsid w:val="00FA2ACE"/>
    <w:rsid w:val="00FA2DE8"/>
    <w:rsid w:val="00FA2F66"/>
    <w:rsid w:val="00FA3065"/>
    <w:rsid w:val="00FA3275"/>
    <w:rsid w:val="00FA378B"/>
    <w:rsid w:val="00FA3A24"/>
    <w:rsid w:val="00FA3AA5"/>
    <w:rsid w:val="00FA3CFA"/>
    <w:rsid w:val="00FA3F43"/>
    <w:rsid w:val="00FA4031"/>
    <w:rsid w:val="00FA4AC0"/>
    <w:rsid w:val="00FA4D76"/>
    <w:rsid w:val="00FA4E68"/>
    <w:rsid w:val="00FA4FA2"/>
    <w:rsid w:val="00FA505B"/>
    <w:rsid w:val="00FA55FE"/>
    <w:rsid w:val="00FA562F"/>
    <w:rsid w:val="00FA568D"/>
    <w:rsid w:val="00FA56A5"/>
    <w:rsid w:val="00FA5864"/>
    <w:rsid w:val="00FA597D"/>
    <w:rsid w:val="00FA5D5C"/>
    <w:rsid w:val="00FA60E2"/>
    <w:rsid w:val="00FA611D"/>
    <w:rsid w:val="00FA6135"/>
    <w:rsid w:val="00FA6633"/>
    <w:rsid w:val="00FA69B5"/>
    <w:rsid w:val="00FA6C6D"/>
    <w:rsid w:val="00FA7071"/>
    <w:rsid w:val="00FA72DC"/>
    <w:rsid w:val="00FA7645"/>
    <w:rsid w:val="00FA7948"/>
    <w:rsid w:val="00FA7A6F"/>
    <w:rsid w:val="00FA7AE5"/>
    <w:rsid w:val="00FA7CFF"/>
    <w:rsid w:val="00FA7D34"/>
    <w:rsid w:val="00FA7DCF"/>
    <w:rsid w:val="00FA7ED8"/>
    <w:rsid w:val="00FB005C"/>
    <w:rsid w:val="00FB0320"/>
    <w:rsid w:val="00FB0687"/>
    <w:rsid w:val="00FB0A77"/>
    <w:rsid w:val="00FB0AF6"/>
    <w:rsid w:val="00FB0FA0"/>
    <w:rsid w:val="00FB0FFC"/>
    <w:rsid w:val="00FB1262"/>
    <w:rsid w:val="00FB16CB"/>
    <w:rsid w:val="00FB1838"/>
    <w:rsid w:val="00FB1BC9"/>
    <w:rsid w:val="00FB1BF2"/>
    <w:rsid w:val="00FB1C31"/>
    <w:rsid w:val="00FB1E26"/>
    <w:rsid w:val="00FB1E4B"/>
    <w:rsid w:val="00FB1F30"/>
    <w:rsid w:val="00FB21E9"/>
    <w:rsid w:val="00FB2275"/>
    <w:rsid w:val="00FB2550"/>
    <w:rsid w:val="00FB2651"/>
    <w:rsid w:val="00FB2AAC"/>
    <w:rsid w:val="00FB2D66"/>
    <w:rsid w:val="00FB3126"/>
    <w:rsid w:val="00FB31FD"/>
    <w:rsid w:val="00FB34A1"/>
    <w:rsid w:val="00FB35C3"/>
    <w:rsid w:val="00FB35E2"/>
    <w:rsid w:val="00FB3691"/>
    <w:rsid w:val="00FB373E"/>
    <w:rsid w:val="00FB3928"/>
    <w:rsid w:val="00FB3CD6"/>
    <w:rsid w:val="00FB4049"/>
    <w:rsid w:val="00FB4163"/>
    <w:rsid w:val="00FB45A3"/>
    <w:rsid w:val="00FB496E"/>
    <w:rsid w:val="00FB4DA3"/>
    <w:rsid w:val="00FB4F8C"/>
    <w:rsid w:val="00FB4FBC"/>
    <w:rsid w:val="00FB503A"/>
    <w:rsid w:val="00FB509A"/>
    <w:rsid w:val="00FB50CC"/>
    <w:rsid w:val="00FB5349"/>
    <w:rsid w:val="00FB5372"/>
    <w:rsid w:val="00FB5381"/>
    <w:rsid w:val="00FB5461"/>
    <w:rsid w:val="00FB5D92"/>
    <w:rsid w:val="00FB5F39"/>
    <w:rsid w:val="00FB60B2"/>
    <w:rsid w:val="00FB6390"/>
    <w:rsid w:val="00FB645A"/>
    <w:rsid w:val="00FB64FF"/>
    <w:rsid w:val="00FB658D"/>
    <w:rsid w:val="00FB66B8"/>
    <w:rsid w:val="00FB6CCF"/>
    <w:rsid w:val="00FB6D0A"/>
    <w:rsid w:val="00FB71C1"/>
    <w:rsid w:val="00FB737C"/>
    <w:rsid w:val="00FB7883"/>
    <w:rsid w:val="00FB799B"/>
    <w:rsid w:val="00FB7A18"/>
    <w:rsid w:val="00FB7E90"/>
    <w:rsid w:val="00FB7FAD"/>
    <w:rsid w:val="00FB7FAE"/>
    <w:rsid w:val="00FC0777"/>
    <w:rsid w:val="00FC098F"/>
    <w:rsid w:val="00FC101F"/>
    <w:rsid w:val="00FC1064"/>
    <w:rsid w:val="00FC140D"/>
    <w:rsid w:val="00FC15AD"/>
    <w:rsid w:val="00FC1620"/>
    <w:rsid w:val="00FC168D"/>
    <w:rsid w:val="00FC190C"/>
    <w:rsid w:val="00FC1980"/>
    <w:rsid w:val="00FC19DA"/>
    <w:rsid w:val="00FC1B98"/>
    <w:rsid w:val="00FC2543"/>
    <w:rsid w:val="00FC28D2"/>
    <w:rsid w:val="00FC2E5D"/>
    <w:rsid w:val="00FC340F"/>
    <w:rsid w:val="00FC34F9"/>
    <w:rsid w:val="00FC39EF"/>
    <w:rsid w:val="00FC3C44"/>
    <w:rsid w:val="00FC3D3D"/>
    <w:rsid w:val="00FC45A9"/>
    <w:rsid w:val="00FC482E"/>
    <w:rsid w:val="00FC48A6"/>
    <w:rsid w:val="00FC4B35"/>
    <w:rsid w:val="00FC4B56"/>
    <w:rsid w:val="00FC4BC1"/>
    <w:rsid w:val="00FC4C1B"/>
    <w:rsid w:val="00FC4C80"/>
    <w:rsid w:val="00FC4FF6"/>
    <w:rsid w:val="00FC4FF9"/>
    <w:rsid w:val="00FC502C"/>
    <w:rsid w:val="00FC519A"/>
    <w:rsid w:val="00FC55F0"/>
    <w:rsid w:val="00FC569A"/>
    <w:rsid w:val="00FC5C5D"/>
    <w:rsid w:val="00FC5F4D"/>
    <w:rsid w:val="00FC5F5E"/>
    <w:rsid w:val="00FC6072"/>
    <w:rsid w:val="00FC608A"/>
    <w:rsid w:val="00FC6222"/>
    <w:rsid w:val="00FC6343"/>
    <w:rsid w:val="00FC63D7"/>
    <w:rsid w:val="00FC6466"/>
    <w:rsid w:val="00FC68ED"/>
    <w:rsid w:val="00FC69BB"/>
    <w:rsid w:val="00FC6B3F"/>
    <w:rsid w:val="00FC6C30"/>
    <w:rsid w:val="00FC6E96"/>
    <w:rsid w:val="00FC7048"/>
    <w:rsid w:val="00FC7286"/>
    <w:rsid w:val="00FC7441"/>
    <w:rsid w:val="00FC79A8"/>
    <w:rsid w:val="00FD01CE"/>
    <w:rsid w:val="00FD02B7"/>
    <w:rsid w:val="00FD0493"/>
    <w:rsid w:val="00FD057E"/>
    <w:rsid w:val="00FD0713"/>
    <w:rsid w:val="00FD073C"/>
    <w:rsid w:val="00FD0799"/>
    <w:rsid w:val="00FD0D44"/>
    <w:rsid w:val="00FD0F38"/>
    <w:rsid w:val="00FD105D"/>
    <w:rsid w:val="00FD1140"/>
    <w:rsid w:val="00FD118C"/>
    <w:rsid w:val="00FD11EB"/>
    <w:rsid w:val="00FD146F"/>
    <w:rsid w:val="00FD1510"/>
    <w:rsid w:val="00FD151F"/>
    <w:rsid w:val="00FD17B1"/>
    <w:rsid w:val="00FD1AE3"/>
    <w:rsid w:val="00FD1B5A"/>
    <w:rsid w:val="00FD1C10"/>
    <w:rsid w:val="00FD1D72"/>
    <w:rsid w:val="00FD1DF3"/>
    <w:rsid w:val="00FD2048"/>
    <w:rsid w:val="00FD207A"/>
    <w:rsid w:val="00FD232F"/>
    <w:rsid w:val="00FD2369"/>
    <w:rsid w:val="00FD25D3"/>
    <w:rsid w:val="00FD2E7D"/>
    <w:rsid w:val="00FD31CB"/>
    <w:rsid w:val="00FD322A"/>
    <w:rsid w:val="00FD32CA"/>
    <w:rsid w:val="00FD3389"/>
    <w:rsid w:val="00FD3856"/>
    <w:rsid w:val="00FD39EE"/>
    <w:rsid w:val="00FD4121"/>
    <w:rsid w:val="00FD43F1"/>
    <w:rsid w:val="00FD457C"/>
    <w:rsid w:val="00FD45B5"/>
    <w:rsid w:val="00FD471A"/>
    <w:rsid w:val="00FD49FE"/>
    <w:rsid w:val="00FD4EDF"/>
    <w:rsid w:val="00FD4F3B"/>
    <w:rsid w:val="00FD4F89"/>
    <w:rsid w:val="00FD4F9C"/>
    <w:rsid w:val="00FD503B"/>
    <w:rsid w:val="00FD5043"/>
    <w:rsid w:val="00FD52E2"/>
    <w:rsid w:val="00FD5B6B"/>
    <w:rsid w:val="00FD5F0F"/>
    <w:rsid w:val="00FD619F"/>
    <w:rsid w:val="00FD660A"/>
    <w:rsid w:val="00FD6ADD"/>
    <w:rsid w:val="00FD6B5C"/>
    <w:rsid w:val="00FD6CF0"/>
    <w:rsid w:val="00FD6E47"/>
    <w:rsid w:val="00FD6E60"/>
    <w:rsid w:val="00FD6E7D"/>
    <w:rsid w:val="00FD6F20"/>
    <w:rsid w:val="00FD774B"/>
    <w:rsid w:val="00FD77B2"/>
    <w:rsid w:val="00FD78E4"/>
    <w:rsid w:val="00FD79A5"/>
    <w:rsid w:val="00FE0206"/>
    <w:rsid w:val="00FE02E0"/>
    <w:rsid w:val="00FE02F3"/>
    <w:rsid w:val="00FE036D"/>
    <w:rsid w:val="00FE0423"/>
    <w:rsid w:val="00FE0663"/>
    <w:rsid w:val="00FE067B"/>
    <w:rsid w:val="00FE074F"/>
    <w:rsid w:val="00FE0767"/>
    <w:rsid w:val="00FE0871"/>
    <w:rsid w:val="00FE0BA2"/>
    <w:rsid w:val="00FE0D1C"/>
    <w:rsid w:val="00FE1139"/>
    <w:rsid w:val="00FE14C2"/>
    <w:rsid w:val="00FE1540"/>
    <w:rsid w:val="00FE16CB"/>
    <w:rsid w:val="00FE172C"/>
    <w:rsid w:val="00FE17F0"/>
    <w:rsid w:val="00FE17F3"/>
    <w:rsid w:val="00FE1EDB"/>
    <w:rsid w:val="00FE2345"/>
    <w:rsid w:val="00FE241E"/>
    <w:rsid w:val="00FE2465"/>
    <w:rsid w:val="00FE2491"/>
    <w:rsid w:val="00FE2555"/>
    <w:rsid w:val="00FE268E"/>
    <w:rsid w:val="00FE27A1"/>
    <w:rsid w:val="00FE2864"/>
    <w:rsid w:val="00FE2937"/>
    <w:rsid w:val="00FE2D37"/>
    <w:rsid w:val="00FE2E40"/>
    <w:rsid w:val="00FE2E42"/>
    <w:rsid w:val="00FE304C"/>
    <w:rsid w:val="00FE30D7"/>
    <w:rsid w:val="00FE3109"/>
    <w:rsid w:val="00FE31E0"/>
    <w:rsid w:val="00FE33EB"/>
    <w:rsid w:val="00FE3661"/>
    <w:rsid w:val="00FE3939"/>
    <w:rsid w:val="00FE3976"/>
    <w:rsid w:val="00FE3AE7"/>
    <w:rsid w:val="00FE3B32"/>
    <w:rsid w:val="00FE3B55"/>
    <w:rsid w:val="00FE3E90"/>
    <w:rsid w:val="00FE3F15"/>
    <w:rsid w:val="00FE40F2"/>
    <w:rsid w:val="00FE4303"/>
    <w:rsid w:val="00FE439F"/>
    <w:rsid w:val="00FE4431"/>
    <w:rsid w:val="00FE45DB"/>
    <w:rsid w:val="00FE47A7"/>
    <w:rsid w:val="00FE47D9"/>
    <w:rsid w:val="00FE4896"/>
    <w:rsid w:val="00FE4A44"/>
    <w:rsid w:val="00FE4CC7"/>
    <w:rsid w:val="00FE4D2D"/>
    <w:rsid w:val="00FE4E3D"/>
    <w:rsid w:val="00FE4EF5"/>
    <w:rsid w:val="00FE4F47"/>
    <w:rsid w:val="00FE5425"/>
    <w:rsid w:val="00FE56A7"/>
    <w:rsid w:val="00FE593F"/>
    <w:rsid w:val="00FE59A9"/>
    <w:rsid w:val="00FE5B48"/>
    <w:rsid w:val="00FE5D96"/>
    <w:rsid w:val="00FE602A"/>
    <w:rsid w:val="00FE60F5"/>
    <w:rsid w:val="00FE61D7"/>
    <w:rsid w:val="00FE66C0"/>
    <w:rsid w:val="00FE6DE4"/>
    <w:rsid w:val="00FE6E36"/>
    <w:rsid w:val="00FE7414"/>
    <w:rsid w:val="00FE7835"/>
    <w:rsid w:val="00FE799E"/>
    <w:rsid w:val="00FE7BD7"/>
    <w:rsid w:val="00FE7C68"/>
    <w:rsid w:val="00FE7D07"/>
    <w:rsid w:val="00FE7DFC"/>
    <w:rsid w:val="00FF025A"/>
    <w:rsid w:val="00FF03B6"/>
    <w:rsid w:val="00FF0752"/>
    <w:rsid w:val="00FF0B22"/>
    <w:rsid w:val="00FF0D8C"/>
    <w:rsid w:val="00FF11EA"/>
    <w:rsid w:val="00FF1C9E"/>
    <w:rsid w:val="00FF1F05"/>
    <w:rsid w:val="00FF235F"/>
    <w:rsid w:val="00FF2379"/>
    <w:rsid w:val="00FF23D7"/>
    <w:rsid w:val="00FF2824"/>
    <w:rsid w:val="00FF2DBC"/>
    <w:rsid w:val="00FF2E38"/>
    <w:rsid w:val="00FF3159"/>
    <w:rsid w:val="00FF32DD"/>
    <w:rsid w:val="00FF3388"/>
    <w:rsid w:val="00FF3850"/>
    <w:rsid w:val="00FF391F"/>
    <w:rsid w:val="00FF3B2F"/>
    <w:rsid w:val="00FF3B61"/>
    <w:rsid w:val="00FF3D47"/>
    <w:rsid w:val="00FF3D81"/>
    <w:rsid w:val="00FF3E6F"/>
    <w:rsid w:val="00FF3F18"/>
    <w:rsid w:val="00FF419E"/>
    <w:rsid w:val="00FF4207"/>
    <w:rsid w:val="00FF4213"/>
    <w:rsid w:val="00FF440E"/>
    <w:rsid w:val="00FF4471"/>
    <w:rsid w:val="00FF449B"/>
    <w:rsid w:val="00FF476F"/>
    <w:rsid w:val="00FF48CE"/>
    <w:rsid w:val="00FF4AEE"/>
    <w:rsid w:val="00FF4BAC"/>
    <w:rsid w:val="00FF4C9F"/>
    <w:rsid w:val="00FF5826"/>
    <w:rsid w:val="00FF5962"/>
    <w:rsid w:val="00FF5D3F"/>
    <w:rsid w:val="00FF5DAE"/>
    <w:rsid w:val="00FF5FC7"/>
    <w:rsid w:val="00FF6326"/>
    <w:rsid w:val="00FF6A5C"/>
    <w:rsid w:val="00FF6C26"/>
    <w:rsid w:val="00FF6D90"/>
    <w:rsid w:val="00FF6FBA"/>
    <w:rsid w:val="00FF6FF8"/>
    <w:rsid w:val="00FF70BE"/>
    <w:rsid w:val="00FF7361"/>
    <w:rsid w:val="00FF78C3"/>
    <w:rsid w:val="00FF78D7"/>
    <w:rsid w:val="00FF7AF9"/>
    <w:rsid w:val="00FF7E69"/>
    <w:rsid w:val="00FF7EB6"/>
    <w:rsid w:val="00FF7FDA"/>
  </w:rsids>
  <m:mathPr>
    <m:mathFont m:val="Cambria Math"/>
    <m:brkBin m:val="before"/>
    <m:brkBinSub m:val="--"/>
    <m:smallFrac m:val="0"/>
    <m:dispDef/>
    <m:lMargin m:val="0"/>
    <m:rMargin m:val="0"/>
    <m:defJc m:val="left"/>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7EC7F3A"/>
  <w15:docId w15:val="{08387C00-C87E-4A34-ADD3-EE90B1F095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de-DE" w:eastAsia="de-DE"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0">
    <w:name w:val="Normal"/>
    <w:qFormat/>
    <w:rsid w:val="00293EC2"/>
    <w:pPr>
      <w:spacing w:after="60"/>
    </w:pPr>
    <w:rPr>
      <w:rFonts w:ascii="Open Sans" w:hAnsi="Open Sans"/>
      <w:sz w:val="18"/>
      <w:szCs w:val="24"/>
    </w:rPr>
  </w:style>
  <w:style w:type="paragraph" w:styleId="1">
    <w:name w:val="heading 1"/>
    <w:basedOn w:val="doktitel1"/>
    <w:next w:val="a0"/>
    <w:link w:val="10"/>
    <w:autoRedefine/>
    <w:qFormat/>
    <w:rsid w:val="00293EC2"/>
    <w:pPr>
      <w:keepNext/>
      <w:numPr>
        <w:numId w:val="4"/>
      </w:numPr>
      <w:spacing w:after="240"/>
      <w:ind w:left="425" w:hanging="425"/>
      <w:outlineLvl w:val="0"/>
    </w:pPr>
    <w:rPr>
      <w:rFonts w:ascii="Open Sans Semibold" w:hAnsi="Open Sans Semibold"/>
      <w:caps/>
      <w:sz w:val="32"/>
      <w:lang w:val="en-GB"/>
    </w:rPr>
  </w:style>
  <w:style w:type="paragraph" w:styleId="2">
    <w:name w:val="heading 2"/>
    <w:aliases w:val="Section"/>
    <w:basedOn w:val="1"/>
    <w:next w:val="a0"/>
    <w:link w:val="20"/>
    <w:qFormat/>
    <w:rsid w:val="00293EC2"/>
    <w:pPr>
      <w:numPr>
        <w:ilvl w:val="1"/>
      </w:numPr>
      <w:spacing w:after="120"/>
      <w:ind w:left="709" w:hanging="709"/>
      <w:outlineLvl w:val="1"/>
    </w:pPr>
    <w:rPr>
      <w:sz w:val="26"/>
    </w:rPr>
  </w:style>
  <w:style w:type="paragraph" w:styleId="3">
    <w:name w:val="heading 3"/>
    <w:aliases w:val="Subsection"/>
    <w:basedOn w:val="a0"/>
    <w:next w:val="a0"/>
    <w:link w:val="30"/>
    <w:qFormat/>
    <w:rsid w:val="00293EC2"/>
    <w:pPr>
      <w:keepNext/>
      <w:numPr>
        <w:ilvl w:val="2"/>
        <w:numId w:val="4"/>
      </w:numPr>
      <w:spacing w:after="120"/>
      <w:ind w:left="709" w:hanging="709"/>
      <w:outlineLvl w:val="2"/>
    </w:pPr>
    <w:rPr>
      <w:rFonts w:ascii="Open Sans Semibold" w:hAnsi="Open Sans Semibold" w:cs="Arial"/>
      <w:bCs/>
      <w:i/>
      <w:color w:val="000000"/>
      <w:sz w:val="20"/>
      <w:szCs w:val="26"/>
    </w:rPr>
  </w:style>
  <w:style w:type="paragraph" w:styleId="4">
    <w:name w:val="heading 4"/>
    <w:basedOn w:val="a0"/>
    <w:next w:val="a0"/>
    <w:qFormat/>
    <w:rsid w:val="00293EC2"/>
    <w:pPr>
      <w:keepNext/>
      <w:numPr>
        <w:ilvl w:val="3"/>
        <w:numId w:val="4"/>
      </w:numPr>
      <w:spacing w:after="120"/>
      <w:outlineLvl w:val="3"/>
    </w:pPr>
    <w:rPr>
      <w:rFonts w:ascii="Univers 55" w:hAnsi="Univers 55"/>
      <w:bCs/>
      <w:szCs w:val="28"/>
    </w:rPr>
  </w:style>
  <w:style w:type="paragraph" w:styleId="5">
    <w:name w:val="heading 5"/>
    <w:basedOn w:val="a0"/>
    <w:next w:val="a0"/>
    <w:qFormat/>
    <w:rsid w:val="00293EC2"/>
    <w:pPr>
      <w:numPr>
        <w:ilvl w:val="4"/>
        <w:numId w:val="4"/>
      </w:numPr>
      <w:outlineLvl w:val="4"/>
    </w:pPr>
  </w:style>
  <w:style w:type="paragraph" w:styleId="6">
    <w:name w:val="heading 6"/>
    <w:basedOn w:val="a0"/>
    <w:next w:val="a0"/>
    <w:link w:val="60"/>
    <w:unhideWhenUsed/>
    <w:qFormat/>
    <w:rsid w:val="00293EC2"/>
    <w:pPr>
      <w:numPr>
        <w:ilvl w:val="5"/>
        <w:numId w:val="4"/>
      </w:numPr>
      <w:spacing w:before="240"/>
      <w:outlineLvl w:val="5"/>
    </w:pPr>
    <w:rPr>
      <w:rFonts w:ascii="Calibri" w:hAnsi="Calibri"/>
      <w:b/>
      <w:bCs/>
      <w:szCs w:val="22"/>
    </w:rPr>
  </w:style>
  <w:style w:type="paragraph" w:styleId="7">
    <w:name w:val="heading 7"/>
    <w:basedOn w:val="a0"/>
    <w:next w:val="a0"/>
    <w:link w:val="70"/>
    <w:unhideWhenUsed/>
    <w:qFormat/>
    <w:rsid w:val="00293EC2"/>
    <w:pPr>
      <w:numPr>
        <w:ilvl w:val="6"/>
        <w:numId w:val="4"/>
      </w:numPr>
      <w:spacing w:before="240"/>
      <w:outlineLvl w:val="6"/>
    </w:pPr>
    <w:rPr>
      <w:rFonts w:ascii="Calibri" w:hAnsi="Calibri"/>
      <w:sz w:val="24"/>
    </w:rPr>
  </w:style>
  <w:style w:type="paragraph" w:styleId="8">
    <w:name w:val="heading 8"/>
    <w:basedOn w:val="a0"/>
    <w:next w:val="a0"/>
    <w:link w:val="80"/>
    <w:unhideWhenUsed/>
    <w:qFormat/>
    <w:rsid w:val="00293EC2"/>
    <w:pPr>
      <w:numPr>
        <w:ilvl w:val="7"/>
        <w:numId w:val="4"/>
      </w:numPr>
      <w:spacing w:before="240"/>
      <w:outlineLvl w:val="7"/>
    </w:pPr>
    <w:rPr>
      <w:rFonts w:ascii="Calibri" w:hAnsi="Calibri"/>
      <w:i/>
      <w:iCs/>
      <w:sz w:val="24"/>
    </w:rPr>
  </w:style>
  <w:style w:type="paragraph" w:styleId="9">
    <w:name w:val="heading 9"/>
    <w:basedOn w:val="a0"/>
    <w:next w:val="a0"/>
    <w:link w:val="90"/>
    <w:unhideWhenUsed/>
    <w:qFormat/>
    <w:rsid w:val="00293EC2"/>
    <w:pPr>
      <w:numPr>
        <w:ilvl w:val="8"/>
        <w:numId w:val="4"/>
      </w:numPr>
      <w:spacing w:before="240"/>
      <w:outlineLvl w:val="8"/>
    </w:pPr>
    <w:rPr>
      <w:rFonts w:ascii="Cambria" w:hAnsi="Cambria"/>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sid w:val="00293EC2"/>
    <w:rPr>
      <w:rFonts w:ascii="Univers 55" w:hAnsi="Univers 55"/>
      <w:color w:val="0059A3"/>
      <w:sz w:val="22"/>
      <w:u w:val="none"/>
    </w:rPr>
  </w:style>
  <w:style w:type="character" w:styleId="a5">
    <w:name w:val="FollowedHyperlink"/>
    <w:rsid w:val="00293EC2"/>
    <w:rPr>
      <w:rFonts w:ascii="Univers 55" w:hAnsi="Univers 55"/>
      <w:color w:val="811A78"/>
      <w:sz w:val="22"/>
      <w:u w:val="none"/>
    </w:rPr>
  </w:style>
  <w:style w:type="paragraph" w:customStyle="1" w:styleId="box">
    <w:name w:val="box"/>
    <w:basedOn w:val="a0"/>
    <w:rsid w:val="00293EC2"/>
    <w:pPr>
      <w:pBdr>
        <w:top w:val="single" w:sz="4" w:space="5" w:color="FFFFFF"/>
        <w:left w:val="single" w:sz="4" w:space="5" w:color="FFFFFF"/>
        <w:bottom w:val="single" w:sz="4" w:space="5" w:color="FFFFFF"/>
        <w:right w:val="single" w:sz="4" w:space="5" w:color="FFFFFF"/>
      </w:pBdr>
      <w:shd w:val="clear" w:color="auto" w:fill="A8AFC7"/>
    </w:pPr>
  </w:style>
  <w:style w:type="paragraph" w:customStyle="1" w:styleId="doktitel1">
    <w:name w:val="doktitel_1"/>
    <w:autoRedefine/>
    <w:rsid w:val="00293EC2"/>
    <w:rPr>
      <w:rFonts w:ascii="Open Sans" w:hAnsi="Open Sans"/>
      <w:color w:val="000000"/>
      <w:sz w:val="44"/>
    </w:rPr>
  </w:style>
  <w:style w:type="paragraph" w:customStyle="1" w:styleId="doktitel1blau">
    <w:name w:val="doktitel_1_blau"/>
    <w:basedOn w:val="doktitel1"/>
    <w:rsid w:val="00293EC2"/>
    <w:rPr>
      <w:color w:val="0B2A51"/>
    </w:rPr>
  </w:style>
  <w:style w:type="paragraph" w:customStyle="1" w:styleId="doktitel1wei">
    <w:name w:val="doktitel_1_weiß"/>
    <w:basedOn w:val="doktitel1"/>
    <w:rsid w:val="00293EC2"/>
    <w:rPr>
      <w:color w:val="FFFFFF"/>
    </w:rPr>
  </w:style>
  <w:style w:type="paragraph" w:customStyle="1" w:styleId="klein">
    <w:name w:val="klein"/>
    <w:basedOn w:val="a0"/>
    <w:rsid w:val="00293EC2"/>
    <w:pPr>
      <w:spacing w:after="120"/>
    </w:pPr>
    <w:rPr>
      <w:color w:val="000000"/>
      <w:sz w:val="16"/>
    </w:rPr>
  </w:style>
  <w:style w:type="paragraph" w:customStyle="1" w:styleId="kleinblau">
    <w:name w:val="klein_blau"/>
    <w:basedOn w:val="klein"/>
    <w:rsid w:val="00293EC2"/>
    <w:rPr>
      <w:color w:val="0B2A51"/>
    </w:rPr>
  </w:style>
  <w:style w:type="paragraph" w:customStyle="1" w:styleId="kleinwei">
    <w:name w:val="klein_weiß"/>
    <w:basedOn w:val="klein"/>
    <w:rsid w:val="00293EC2"/>
    <w:rPr>
      <w:color w:val="FFFFFF"/>
    </w:rPr>
  </w:style>
  <w:style w:type="paragraph" w:customStyle="1" w:styleId="querbalken">
    <w:name w:val="querbalken"/>
    <w:basedOn w:val="a0"/>
    <w:rsid w:val="00293EC2"/>
    <w:rPr>
      <w:b/>
      <w:color w:val="000000"/>
    </w:rPr>
  </w:style>
  <w:style w:type="paragraph" w:customStyle="1" w:styleId="querbalkenblau">
    <w:name w:val="querbalken_blau"/>
    <w:basedOn w:val="querbalken"/>
    <w:rsid w:val="00293EC2"/>
    <w:rPr>
      <w:color w:val="0B2A51"/>
    </w:rPr>
  </w:style>
  <w:style w:type="paragraph" w:customStyle="1" w:styleId="querbalkenwei">
    <w:name w:val="querbalken_weiß"/>
    <w:basedOn w:val="a0"/>
    <w:rsid w:val="00293EC2"/>
    <w:rPr>
      <w:b/>
      <w:bCs/>
      <w:color w:val="FFFFFF"/>
    </w:rPr>
  </w:style>
  <w:style w:type="paragraph" w:customStyle="1" w:styleId="Standartblau">
    <w:name w:val="Standart_blau"/>
    <w:basedOn w:val="a0"/>
    <w:rsid w:val="00293EC2"/>
    <w:rPr>
      <w:color w:val="0B2A51"/>
    </w:rPr>
  </w:style>
  <w:style w:type="paragraph" w:customStyle="1" w:styleId="Standartwei">
    <w:name w:val="Standart_weiß"/>
    <w:basedOn w:val="a0"/>
    <w:rsid w:val="00293EC2"/>
    <w:rPr>
      <w:color w:val="FFFFFF"/>
      <w:szCs w:val="20"/>
    </w:rPr>
  </w:style>
  <w:style w:type="paragraph" w:customStyle="1" w:styleId="berschrift1blau">
    <w:name w:val="überschrift 1_blau"/>
    <w:basedOn w:val="1"/>
    <w:next w:val="a0"/>
    <w:rsid w:val="00293EC2"/>
    <w:rPr>
      <w:color w:val="0B2A51"/>
    </w:rPr>
  </w:style>
  <w:style w:type="paragraph" w:customStyle="1" w:styleId="berschrift1wei">
    <w:name w:val="überschrift 1_weiß"/>
    <w:basedOn w:val="1"/>
    <w:next w:val="Standartwei"/>
    <w:rsid w:val="00293EC2"/>
    <w:rPr>
      <w:color w:val="FFFFFF"/>
    </w:rPr>
  </w:style>
  <w:style w:type="paragraph" w:customStyle="1" w:styleId="berschrift2blau">
    <w:name w:val="überschrift 2_blau"/>
    <w:basedOn w:val="2"/>
    <w:next w:val="a0"/>
    <w:rsid w:val="00293EC2"/>
    <w:rPr>
      <w:color w:val="0B2A51"/>
    </w:rPr>
  </w:style>
  <w:style w:type="paragraph" w:customStyle="1" w:styleId="berschrift2wei">
    <w:name w:val="überschrift 2_weiß"/>
    <w:basedOn w:val="2"/>
    <w:next w:val="Standartwei"/>
    <w:rsid w:val="00293EC2"/>
    <w:rPr>
      <w:color w:val="FFFFFF"/>
    </w:rPr>
  </w:style>
  <w:style w:type="paragraph" w:customStyle="1" w:styleId="berschrift3blau">
    <w:name w:val="überschrift 3_blau"/>
    <w:basedOn w:val="3"/>
    <w:next w:val="a0"/>
    <w:rsid w:val="00293EC2"/>
    <w:rPr>
      <w:color w:val="0B2A51"/>
    </w:rPr>
  </w:style>
  <w:style w:type="paragraph" w:customStyle="1" w:styleId="berschrift3w">
    <w:name w:val="überschrift 3_w"/>
    <w:basedOn w:val="3"/>
    <w:next w:val="Standartwei"/>
    <w:rsid w:val="00293EC2"/>
    <w:rPr>
      <w:i w:val="0"/>
      <w:color w:val="FFFFFF"/>
    </w:rPr>
  </w:style>
  <w:style w:type="paragraph" w:customStyle="1" w:styleId="berschrift4blau">
    <w:name w:val="überschrift 4_blau"/>
    <w:basedOn w:val="4"/>
    <w:next w:val="a0"/>
    <w:rsid w:val="00293EC2"/>
    <w:rPr>
      <w:color w:val="0B2A51"/>
    </w:rPr>
  </w:style>
  <w:style w:type="paragraph" w:customStyle="1" w:styleId="berschrift4wei">
    <w:name w:val="überschrift 4_weiß"/>
    <w:basedOn w:val="4"/>
    <w:next w:val="Standartwei"/>
    <w:rsid w:val="00293EC2"/>
    <w:rPr>
      <w:color w:val="FFFFFF"/>
    </w:rPr>
  </w:style>
  <w:style w:type="paragraph" w:styleId="a6">
    <w:name w:val="header"/>
    <w:basedOn w:val="a0"/>
    <w:rsid w:val="00293EC2"/>
    <w:pPr>
      <w:tabs>
        <w:tab w:val="center" w:pos="4536"/>
        <w:tab w:val="right" w:pos="9072"/>
      </w:tabs>
    </w:pPr>
  </w:style>
  <w:style w:type="paragraph" w:styleId="a7">
    <w:name w:val="footer"/>
    <w:basedOn w:val="a0"/>
    <w:link w:val="a8"/>
    <w:rsid w:val="00293EC2"/>
    <w:pPr>
      <w:tabs>
        <w:tab w:val="left" w:pos="2160"/>
        <w:tab w:val="left" w:pos="4321"/>
        <w:tab w:val="left" w:pos="6481"/>
      </w:tabs>
      <w:spacing w:after="0"/>
    </w:pPr>
    <w:rPr>
      <w:sz w:val="16"/>
    </w:rPr>
  </w:style>
  <w:style w:type="character" w:styleId="a9">
    <w:name w:val="page number"/>
    <w:rsid w:val="00293EC2"/>
    <w:rPr>
      <w:rFonts w:ascii="Univers 45 Light" w:hAnsi="Univers 45 Light"/>
      <w:color w:val="0B2A51"/>
      <w:sz w:val="16"/>
    </w:rPr>
  </w:style>
  <w:style w:type="paragraph" w:customStyle="1" w:styleId="doktitel3">
    <w:name w:val="doktitel_3"/>
    <w:basedOn w:val="a0"/>
    <w:link w:val="doktitel30"/>
    <w:autoRedefine/>
    <w:rsid w:val="00293EC2"/>
    <w:pPr>
      <w:spacing w:after="240"/>
    </w:pPr>
    <w:rPr>
      <w:sz w:val="30"/>
    </w:rPr>
  </w:style>
  <w:style w:type="paragraph" w:customStyle="1" w:styleId="doktitel2">
    <w:name w:val="doktitel_2"/>
    <w:basedOn w:val="doktitel1"/>
    <w:autoRedefine/>
    <w:rsid w:val="00293EC2"/>
    <w:pPr>
      <w:spacing w:after="240"/>
    </w:pPr>
    <w:rPr>
      <w:b/>
      <w:caps/>
      <w:noProof/>
      <w:sz w:val="40"/>
    </w:rPr>
  </w:style>
  <w:style w:type="paragraph" w:customStyle="1" w:styleId="doktitel2blau">
    <w:name w:val="doktitel_2_blau"/>
    <w:basedOn w:val="doktitel2"/>
    <w:rsid w:val="00293EC2"/>
    <w:rPr>
      <w:color w:val="0B2A51"/>
    </w:rPr>
  </w:style>
  <w:style w:type="paragraph" w:customStyle="1" w:styleId="doktitel2wei">
    <w:name w:val="doktitel_2_weiß"/>
    <w:basedOn w:val="doktitel2"/>
    <w:rsid w:val="00293EC2"/>
    <w:rPr>
      <w:color w:val="FFFFFF"/>
    </w:rPr>
  </w:style>
  <w:style w:type="paragraph" w:customStyle="1" w:styleId="doktitel3blau">
    <w:name w:val="doktitel_3_blau"/>
    <w:basedOn w:val="doktitel3"/>
    <w:rsid w:val="00293EC2"/>
    <w:rPr>
      <w:color w:val="0B2A51"/>
    </w:rPr>
  </w:style>
  <w:style w:type="paragraph" w:customStyle="1" w:styleId="doktitel3wei">
    <w:name w:val="doktitel_3_weiß"/>
    <w:basedOn w:val="doktitel3"/>
    <w:rsid w:val="00293EC2"/>
    <w:rPr>
      <w:color w:val="FFFFFF"/>
    </w:rPr>
  </w:style>
  <w:style w:type="paragraph" w:customStyle="1" w:styleId="doktitel">
    <w:name w:val="doktitel"/>
    <w:rsid w:val="00293EC2"/>
    <w:rPr>
      <w:rFonts w:ascii="DIN-Bold" w:hAnsi="DIN-Bold"/>
      <w:caps/>
      <w:color w:val="000000"/>
      <w:sz w:val="72"/>
    </w:rPr>
  </w:style>
  <w:style w:type="paragraph" w:customStyle="1" w:styleId="doktitelblau">
    <w:name w:val="doktitel_blau"/>
    <w:basedOn w:val="doktitel"/>
    <w:rsid w:val="00293EC2"/>
    <w:rPr>
      <w:color w:val="0B2A51"/>
    </w:rPr>
  </w:style>
  <w:style w:type="paragraph" w:customStyle="1" w:styleId="doktitelwei">
    <w:name w:val="doktitel_weiß"/>
    <w:basedOn w:val="doktitel"/>
    <w:rsid w:val="00293EC2"/>
    <w:rPr>
      <w:color w:val="FFFFFF"/>
    </w:rPr>
  </w:style>
  <w:style w:type="paragraph" w:customStyle="1" w:styleId="Fuzeileblau">
    <w:name w:val="Fußzeile_blau"/>
    <w:basedOn w:val="a7"/>
    <w:rsid w:val="00293EC2"/>
    <w:rPr>
      <w:color w:val="0B2A51"/>
    </w:rPr>
  </w:style>
  <w:style w:type="paragraph" w:customStyle="1" w:styleId="Fuzeilewei">
    <w:name w:val="Fußzeile_weiß"/>
    <w:basedOn w:val="a7"/>
    <w:rsid w:val="00293EC2"/>
    <w:rPr>
      <w:color w:val="FFFFFF"/>
    </w:rPr>
  </w:style>
  <w:style w:type="paragraph" w:customStyle="1" w:styleId="Tabellenuntersch">
    <w:name w:val="Tabellenuntersch"/>
    <w:basedOn w:val="a0"/>
    <w:next w:val="a0"/>
    <w:rsid w:val="00293EC2"/>
    <w:pPr>
      <w:numPr>
        <w:numId w:val="1"/>
      </w:numPr>
      <w:spacing w:before="120" w:after="240"/>
      <w:jc w:val="both"/>
    </w:pPr>
    <w:rPr>
      <w:i/>
      <w:szCs w:val="22"/>
    </w:rPr>
  </w:style>
  <w:style w:type="character" w:customStyle="1" w:styleId="a8">
    <w:name w:val="页脚 字符"/>
    <w:link w:val="a7"/>
    <w:rsid w:val="00293EC2"/>
    <w:rPr>
      <w:rFonts w:ascii="Open Sans" w:hAnsi="Open Sans"/>
      <w:sz w:val="16"/>
      <w:szCs w:val="24"/>
    </w:rPr>
  </w:style>
  <w:style w:type="paragraph" w:customStyle="1" w:styleId="Anpunkt">
    <w:name w:val="Anpunkt"/>
    <w:basedOn w:val="a0"/>
    <w:link w:val="AnpunktZchnZchn"/>
    <w:qFormat/>
    <w:rsid w:val="00293EC2"/>
    <w:pPr>
      <w:numPr>
        <w:numId w:val="2"/>
      </w:numPr>
      <w:tabs>
        <w:tab w:val="left" w:pos="284"/>
      </w:tabs>
      <w:ind w:left="284" w:hanging="284"/>
    </w:pPr>
  </w:style>
  <w:style w:type="paragraph" w:customStyle="1" w:styleId="Anstrich">
    <w:name w:val="Anstrich"/>
    <w:basedOn w:val="a0"/>
    <w:qFormat/>
    <w:rsid w:val="00293EC2"/>
    <w:pPr>
      <w:numPr>
        <w:numId w:val="3"/>
      </w:numPr>
      <w:tabs>
        <w:tab w:val="left" w:pos="284"/>
      </w:tabs>
      <w:ind w:left="284" w:hanging="284"/>
    </w:pPr>
  </w:style>
  <w:style w:type="character" w:customStyle="1" w:styleId="60">
    <w:name w:val="标题 6 字符"/>
    <w:link w:val="6"/>
    <w:rsid w:val="00293EC2"/>
    <w:rPr>
      <w:rFonts w:ascii="Calibri" w:hAnsi="Calibri"/>
      <w:b/>
      <w:bCs/>
      <w:sz w:val="18"/>
      <w:szCs w:val="22"/>
    </w:rPr>
  </w:style>
  <w:style w:type="character" w:customStyle="1" w:styleId="70">
    <w:name w:val="标题 7 字符"/>
    <w:link w:val="7"/>
    <w:rsid w:val="00293EC2"/>
    <w:rPr>
      <w:rFonts w:ascii="Calibri" w:hAnsi="Calibri"/>
      <w:sz w:val="24"/>
      <w:szCs w:val="24"/>
    </w:rPr>
  </w:style>
  <w:style w:type="character" w:customStyle="1" w:styleId="80">
    <w:name w:val="标题 8 字符"/>
    <w:link w:val="8"/>
    <w:rsid w:val="00293EC2"/>
    <w:rPr>
      <w:rFonts w:ascii="Calibri" w:hAnsi="Calibri"/>
      <w:i/>
      <w:iCs/>
      <w:sz w:val="24"/>
      <w:szCs w:val="24"/>
    </w:rPr>
  </w:style>
  <w:style w:type="character" w:customStyle="1" w:styleId="90">
    <w:name w:val="标题 9 字符"/>
    <w:link w:val="9"/>
    <w:rsid w:val="00293EC2"/>
    <w:rPr>
      <w:rFonts w:ascii="Cambria" w:hAnsi="Cambria"/>
      <w:sz w:val="18"/>
      <w:szCs w:val="22"/>
    </w:rPr>
  </w:style>
  <w:style w:type="paragraph" w:styleId="aa">
    <w:name w:val="Balloon Text"/>
    <w:basedOn w:val="a0"/>
    <w:link w:val="ab"/>
    <w:uiPriority w:val="99"/>
    <w:semiHidden/>
    <w:unhideWhenUsed/>
    <w:rsid w:val="00293EC2"/>
    <w:pPr>
      <w:spacing w:after="0"/>
    </w:pPr>
    <w:rPr>
      <w:rFonts w:ascii="Tahoma" w:hAnsi="Tahoma" w:cs="Tahoma"/>
      <w:sz w:val="16"/>
      <w:szCs w:val="16"/>
    </w:rPr>
  </w:style>
  <w:style w:type="character" w:customStyle="1" w:styleId="ab">
    <w:name w:val="批注框文本 字符"/>
    <w:link w:val="aa"/>
    <w:uiPriority w:val="99"/>
    <w:semiHidden/>
    <w:rsid w:val="00293EC2"/>
    <w:rPr>
      <w:rFonts w:ascii="Tahoma" w:hAnsi="Tahoma" w:cs="Tahoma"/>
      <w:sz w:val="16"/>
      <w:szCs w:val="16"/>
    </w:rPr>
  </w:style>
  <w:style w:type="paragraph" w:styleId="TOC">
    <w:name w:val="TOC Heading"/>
    <w:basedOn w:val="1"/>
    <w:next w:val="a0"/>
    <w:uiPriority w:val="39"/>
    <w:qFormat/>
    <w:rsid w:val="00D522DC"/>
    <w:pPr>
      <w:keepLines/>
      <w:numPr>
        <w:numId w:val="0"/>
      </w:numPr>
      <w:spacing w:before="480" w:after="0" w:line="276" w:lineRule="auto"/>
      <w:outlineLvl w:val="9"/>
    </w:pPr>
    <w:rPr>
      <w:rFonts w:ascii="Cambria" w:hAnsi="Cambria"/>
      <w:b/>
      <w:bCs/>
      <w:caps w:val="0"/>
      <w:color w:val="365F91"/>
      <w:sz w:val="28"/>
      <w:szCs w:val="28"/>
      <w:lang w:val="de-DE"/>
    </w:rPr>
  </w:style>
  <w:style w:type="paragraph" w:styleId="TOC1">
    <w:name w:val="toc 1"/>
    <w:basedOn w:val="a0"/>
    <w:next w:val="a0"/>
    <w:autoRedefine/>
    <w:uiPriority w:val="39"/>
    <w:unhideWhenUsed/>
    <w:rsid w:val="00D522DC"/>
  </w:style>
  <w:style w:type="paragraph" w:styleId="TOC2">
    <w:name w:val="toc 2"/>
    <w:basedOn w:val="a0"/>
    <w:next w:val="a0"/>
    <w:autoRedefine/>
    <w:uiPriority w:val="39"/>
    <w:unhideWhenUsed/>
    <w:rsid w:val="00D522DC"/>
    <w:pPr>
      <w:ind w:left="220"/>
    </w:pPr>
  </w:style>
  <w:style w:type="paragraph" w:styleId="TOC3">
    <w:name w:val="toc 3"/>
    <w:basedOn w:val="a0"/>
    <w:next w:val="a0"/>
    <w:autoRedefine/>
    <w:uiPriority w:val="39"/>
    <w:unhideWhenUsed/>
    <w:rsid w:val="00D522DC"/>
    <w:pPr>
      <w:ind w:left="440"/>
    </w:pPr>
  </w:style>
  <w:style w:type="paragraph" w:customStyle="1" w:styleId="Standard0pt">
    <w:name w:val="Standard+0pt"/>
    <w:basedOn w:val="a0"/>
    <w:qFormat/>
    <w:rsid w:val="00293EC2"/>
    <w:pPr>
      <w:spacing w:after="0"/>
    </w:pPr>
  </w:style>
  <w:style w:type="paragraph" w:customStyle="1" w:styleId="Anpunkt0pt">
    <w:name w:val="Anpunkt+0pt"/>
    <w:basedOn w:val="Standard0pt"/>
    <w:qFormat/>
    <w:rsid w:val="00293EC2"/>
    <w:pPr>
      <w:numPr>
        <w:numId w:val="7"/>
      </w:numPr>
      <w:ind w:left="284" w:hanging="284"/>
    </w:pPr>
  </w:style>
  <w:style w:type="paragraph" w:customStyle="1" w:styleId="Anstrich0pt">
    <w:name w:val="Anstrich+0pt"/>
    <w:basedOn w:val="Standard0pt"/>
    <w:qFormat/>
    <w:rsid w:val="00293EC2"/>
    <w:pPr>
      <w:numPr>
        <w:numId w:val="8"/>
      </w:numPr>
      <w:ind w:left="284" w:hanging="284"/>
    </w:pPr>
  </w:style>
  <w:style w:type="table" w:styleId="ac">
    <w:name w:val="Table Grid"/>
    <w:basedOn w:val="a2"/>
    <w:rsid w:val="0048235F"/>
    <w:pPr>
      <w:spacing w:after="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link w:val="1"/>
    <w:rsid w:val="00A95840"/>
    <w:rPr>
      <w:rFonts w:ascii="Open Sans Semibold" w:hAnsi="Open Sans Semibold"/>
      <w:caps/>
      <w:color w:val="000000"/>
      <w:sz w:val="32"/>
      <w:lang w:val="en-GB"/>
    </w:rPr>
  </w:style>
  <w:style w:type="character" w:customStyle="1" w:styleId="20">
    <w:name w:val="标题 2 字符"/>
    <w:aliases w:val="Section 字符"/>
    <w:link w:val="2"/>
    <w:rsid w:val="00A95840"/>
    <w:rPr>
      <w:rFonts w:ascii="Open Sans Semibold" w:hAnsi="Open Sans Semibold"/>
      <w:caps/>
      <w:color w:val="000000"/>
      <w:sz w:val="26"/>
      <w:lang w:val="en-GB"/>
    </w:rPr>
  </w:style>
  <w:style w:type="character" w:customStyle="1" w:styleId="30">
    <w:name w:val="标题 3 字符"/>
    <w:aliases w:val="Subsection 字符"/>
    <w:link w:val="3"/>
    <w:rsid w:val="00A95840"/>
    <w:rPr>
      <w:rFonts w:ascii="Open Sans Semibold" w:hAnsi="Open Sans Semibold" w:cs="Arial"/>
      <w:bCs/>
      <w:i/>
      <w:color w:val="000000"/>
      <w:szCs w:val="26"/>
    </w:rPr>
  </w:style>
  <w:style w:type="paragraph" w:styleId="ad">
    <w:name w:val="caption"/>
    <w:basedOn w:val="a0"/>
    <w:next w:val="a0"/>
    <w:link w:val="ae"/>
    <w:unhideWhenUsed/>
    <w:qFormat/>
    <w:rsid w:val="00293EC2"/>
    <w:pPr>
      <w:tabs>
        <w:tab w:val="left" w:pos="1418"/>
      </w:tabs>
      <w:ind w:left="1418" w:hanging="1418"/>
    </w:pPr>
    <w:rPr>
      <w:bCs/>
      <w:i/>
      <w:color w:val="727879"/>
      <w:sz w:val="16"/>
      <w:szCs w:val="20"/>
    </w:rPr>
  </w:style>
  <w:style w:type="paragraph" w:customStyle="1" w:styleId="Standard6">
    <w:name w:val="Standard+6"/>
    <w:basedOn w:val="a0"/>
    <w:link w:val="Standard6Char1"/>
    <w:rsid w:val="00F93ED6"/>
    <w:pPr>
      <w:spacing w:after="120"/>
      <w:jc w:val="both"/>
    </w:pPr>
    <w:rPr>
      <w:rFonts w:ascii="Arial" w:hAnsi="Arial" w:cs="Arial"/>
      <w:szCs w:val="22"/>
    </w:rPr>
  </w:style>
  <w:style w:type="character" w:customStyle="1" w:styleId="Standard6Char1">
    <w:name w:val="Standard+6 Char1"/>
    <w:link w:val="Standard6"/>
    <w:rsid w:val="00F93ED6"/>
    <w:rPr>
      <w:rFonts w:ascii="Arial" w:hAnsi="Arial" w:cs="Arial"/>
      <w:sz w:val="22"/>
      <w:szCs w:val="22"/>
      <w:lang w:val="en-GB"/>
    </w:rPr>
  </w:style>
  <w:style w:type="paragraph" w:customStyle="1" w:styleId="tud-brieftextgross">
    <w:name w:val="tud-brief_text gross"/>
    <w:basedOn w:val="a0"/>
    <w:rsid w:val="00F93ED6"/>
    <w:pPr>
      <w:widowControl w:val="0"/>
      <w:autoSpaceDE w:val="0"/>
      <w:autoSpaceDN w:val="0"/>
      <w:spacing w:after="0" w:line="280" w:lineRule="exact"/>
    </w:pPr>
    <w:rPr>
      <w:color w:val="000000"/>
      <w:szCs w:val="22"/>
    </w:rPr>
  </w:style>
  <w:style w:type="character" w:styleId="af">
    <w:name w:val="Placeholder Text"/>
    <w:basedOn w:val="a1"/>
    <w:uiPriority w:val="99"/>
    <w:semiHidden/>
    <w:rsid w:val="00293EC2"/>
    <w:rPr>
      <w:color w:val="808080"/>
    </w:rPr>
  </w:style>
  <w:style w:type="paragraph" w:customStyle="1" w:styleId="Anpunkt6">
    <w:name w:val="Anpunkt+6"/>
    <w:basedOn w:val="Anpunkt"/>
    <w:rsid w:val="00E064F5"/>
    <w:pPr>
      <w:numPr>
        <w:numId w:val="0"/>
      </w:numPr>
      <w:tabs>
        <w:tab w:val="num" w:pos="360"/>
      </w:tabs>
      <w:spacing w:after="120"/>
      <w:ind w:left="284" w:hanging="284"/>
    </w:pPr>
  </w:style>
  <w:style w:type="paragraph" w:customStyle="1" w:styleId="Anstrich6">
    <w:name w:val="Anstrich+6"/>
    <w:basedOn w:val="Anstrich"/>
    <w:rsid w:val="00E064F5"/>
    <w:pPr>
      <w:numPr>
        <w:numId w:val="0"/>
      </w:numPr>
      <w:tabs>
        <w:tab w:val="num" w:pos="643"/>
      </w:tabs>
      <w:spacing w:after="120"/>
      <w:ind w:left="284" w:hanging="284"/>
    </w:pPr>
  </w:style>
  <w:style w:type="paragraph" w:styleId="af0">
    <w:name w:val="List Paragraph"/>
    <w:basedOn w:val="a0"/>
    <w:uiPriority w:val="34"/>
    <w:qFormat/>
    <w:rsid w:val="00867C34"/>
    <w:pPr>
      <w:ind w:left="720"/>
      <w:contextualSpacing/>
    </w:pPr>
  </w:style>
  <w:style w:type="paragraph" w:styleId="a">
    <w:name w:val="List Bullet"/>
    <w:basedOn w:val="a0"/>
    <w:uiPriority w:val="99"/>
    <w:unhideWhenUsed/>
    <w:rsid w:val="00557993"/>
    <w:pPr>
      <w:numPr>
        <w:numId w:val="5"/>
      </w:numPr>
      <w:contextualSpacing/>
    </w:pPr>
  </w:style>
  <w:style w:type="paragraph" w:styleId="TOC4">
    <w:name w:val="toc 4"/>
    <w:basedOn w:val="a0"/>
    <w:next w:val="a0"/>
    <w:autoRedefine/>
    <w:unhideWhenUsed/>
    <w:rsid w:val="005B0426"/>
    <w:pPr>
      <w:spacing w:after="100" w:line="276" w:lineRule="auto"/>
      <w:ind w:left="660"/>
    </w:pPr>
    <w:rPr>
      <w:rFonts w:asciiTheme="minorHAnsi" w:eastAsiaTheme="minorEastAsia" w:hAnsiTheme="minorHAnsi" w:cstheme="minorBidi"/>
      <w:szCs w:val="22"/>
    </w:rPr>
  </w:style>
  <w:style w:type="paragraph" w:styleId="TOC5">
    <w:name w:val="toc 5"/>
    <w:basedOn w:val="a0"/>
    <w:next w:val="a0"/>
    <w:autoRedefine/>
    <w:unhideWhenUsed/>
    <w:rsid w:val="005B0426"/>
    <w:pPr>
      <w:spacing w:after="100" w:line="276" w:lineRule="auto"/>
      <w:ind w:left="880"/>
    </w:pPr>
    <w:rPr>
      <w:rFonts w:asciiTheme="minorHAnsi" w:eastAsiaTheme="minorEastAsia" w:hAnsiTheme="minorHAnsi" w:cstheme="minorBidi"/>
      <w:szCs w:val="22"/>
    </w:rPr>
  </w:style>
  <w:style w:type="paragraph" w:styleId="TOC6">
    <w:name w:val="toc 6"/>
    <w:basedOn w:val="a0"/>
    <w:next w:val="a0"/>
    <w:autoRedefine/>
    <w:unhideWhenUsed/>
    <w:rsid w:val="005B0426"/>
    <w:pPr>
      <w:spacing w:after="100" w:line="276" w:lineRule="auto"/>
      <w:ind w:left="1100"/>
    </w:pPr>
    <w:rPr>
      <w:rFonts w:asciiTheme="minorHAnsi" w:eastAsiaTheme="minorEastAsia" w:hAnsiTheme="minorHAnsi" w:cstheme="minorBidi"/>
      <w:szCs w:val="22"/>
    </w:rPr>
  </w:style>
  <w:style w:type="paragraph" w:styleId="TOC7">
    <w:name w:val="toc 7"/>
    <w:basedOn w:val="a0"/>
    <w:next w:val="a0"/>
    <w:autoRedefine/>
    <w:unhideWhenUsed/>
    <w:rsid w:val="005B0426"/>
    <w:pPr>
      <w:spacing w:after="100" w:line="276" w:lineRule="auto"/>
      <w:ind w:left="1320"/>
    </w:pPr>
    <w:rPr>
      <w:rFonts w:asciiTheme="minorHAnsi" w:eastAsiaTheme="minorEastAsia" w:hAnsiTheme="minorHAnsi" w:cstheme="minorBidi"/>
      <w:szCs w:val="22"/>
    </w:rPr>
  </w:style>
  <w:style w:type="paragraph" w:styleId="TOC8">
    <w:name w:val="toc 8"/>
    <w:basedOn w:val="a0"/>
    <w:next w:val="a0"/>
    <w:autoRedefine/>
    <w:unhideWhenUsed/>
    <w:rsid w:val="005B0426"/>
    <w:pPr>
      <w:spacing w:after="100" w:line="276" w:lineRule="auto"/>
      <w:ind w:left="1540"/>
    </w:pPr>
    <w:rPr>
      <w:rFonts w:asciiTheme="minorHAnsi" w:eastAsiaTheme="minorEastAsia" w:hAnsiTheme="minorHAnsi" w:cstheme="minorBidi"/>
      <w:szCs w:val="22"/>
    </w:rPr>
  </w:style>
  <w:style w:type="paragraph" w:styleId="TOC9">
    <w:name w:val="toc 9"/>
    <w:basedOn w:val="a0"/>
    <w:next w:val="a0"/>
    <w:autoRedefine/>
    <w:unhideWhenUsed/>
    <w:rsid w:val="005B0426"/>
    <w:pPr>
      <w:spacing w:after="100" w:line="276" w:lineRule="auto"/>
      <w:ind w:left="1760"/>
    </w:pPr>
    <w:rPr>
      <w:rFonts w:asciiTheme="minorHAnsi" w:eastAsiaTheme="minorEastAsia" w:hAnsiTheme="minorHAnsi" w:cstheme="minorBidi"/>
      <w:szCs w:val="22"/>
    </w:rPr>
  </w:style>
  <w:style w:type="paragraph" w:styleId="af1">
    <w:name w:val="footnote text"/>
    <w:basedOn w:val="a0"/>
    <w:link w:val="af2"/>
    <w:semiHidden/>
    <w:rsid w:val="008D221F"/>
    <w:pPr>
      <w:spacing w:after="0"/>
      <w:ind w:left="142" w:hanging="142"/>
      <w:jc w:val="both"/>
    </w:pPr>
    <w:rPr>
      <w:rFonts w:asciiTheme="minorHAnsi" w:hAnsiTheme="minorHAnsi"/>
      <w:szCs w:val="22"/>
    </w:rPr>
  </w:style>
  <w:style w:type="character" w:customStyle="1" w:styleId="af2">
    <w:name w:val="脚注文本 字符"/>
    <w:basedOn w:val="a1"/>
    <w:link w:val="af1"/>
    <w:semiHidden/>
    <w:rsid w:val="008D221F"/>
    <w:rPr>
      <w:rFonts w:asciiTheme="minorHAnsi" w:hAnsiTheme="minorHAnsi"/>
      <w:szCs w:val="22"/>
      <w:lang w:val="en-GB"/>
    </w:rPr>
  </w:style>
  <w:style w:type="character" w:styleId="af3">
    <w:name w:val="footnote reference"/>
    <w:basedOn w:val="a1"/>
    <w:semiHidden/>
    <w:rsid w:val="008D221F"/>
    <w:rPr>
      <w:vertAlign w:val="superscript"/>
    </w:rPr>
  </w:style>
  <w:style w:type="paragraph" w:styleId="af4">
    <w:name w:val="Body Text"/>
    <w:basedOn w:val="a0"/>
    <w:link w:val="af5"/>
    <w:rsid w:val="008D221F"/>
    <w:pPr>
      <w:spacing w:after="0"/>
      <w:jc w:val="both"/>
    </w:pPr>
    <w:rPr>
      <w:rFonts w:asciiTheme="minorHAnsi" w:hAnsiTheme="minorHAnsi"/>
      <w:b/>
      <w:bCs/>
      <w:sz w:val="40"/>
      <w:szCs w:val="22"/>
    </w:rPr>
  </w:style>
  <w:style w:type="character" w:customStyle="1" w:styleId="af5">
    <w:name w:val="正文文本 字符"/>
    <w:basedOn w:val="a1"/>
    <w:link w:val="af4"/>
    <w:rsid w:val="008D221F"/>
    <w:rPr>
      <w:rFonts w:asciiTheme="minorHAnsi" w:hAnsiTheme="minorHAnsi"/>
      <w:b/>
      <w:bCs/>
      <w:sz w:val="40"/>
      <w:szCs w:val="22"/>
      <w:lang w:val="en-GB"/>
    </w:rPr>
  </w:style>
  <w:style w:type="paragraph" w:styleId="af6">
    <w:name w:val="Document Map"/>
    <w:basedOn w:val="a0"/>
    <w:link w:val="af7"/>
    <w:semiHidden/>
    <w:rsid w:val="008D221F"/>
    <w:pPr>
      <w:shd w:val="clear" w:color="auto" w:fill="000080"/>
      <w:spacing w:after="0"/>
      <w:jc w:val="both"/>
    </w:pPr>
    <w:rPr>
      <w:rFonts w:ascii="Tahoma" w:hAnsi="Tahoma"/>
      <w:szCs w:val="22"/>
    </w:rPr>
  </w:style>
  <w:style w:type="character" w:customStyle="1" w:styleId="af7">
    <w:name w:val="文档结构图 字符"/>
    <w:basedOn w:val="a1"/>
    <w:link w:val="af6"/>
    <w:semiHidden/>
    <w:rsid w:val="008D221F"/>
    <w:rPr>
      <w:rFonts w:ascii="Tahoma" w:hAnsi="Tahoma"/>
      <w:sz w:val="22"/>
      <w:szCs w:val="22"/>
      <w:shd w:val="clear" w:color="auto" w:fill="000080"/>
      <w:lang w:val="en-GB"/>
    </w:rPr>
  </w:style>
  <w:style w:type="paragraph" w:customStyle="1" w:styleId="Paragraphe">
    <w:name w:val="Paragraphe"/>
    <w:basedOn w:val="a0"/>
    <w:rsid w:val="008D221F"/>
    <w:pPr>
      <w:spacing w:after="0"/>
      <w:jc w:val="both"/>
    </w:pPr>
    <w:rPr>
      <w:rFonts w:asciiTheme="minorHAnsi" w:hAnsiTheme="minorHAnsi"/>
      <w:szCs w:val="22"/>
    </w:rPr>
  </w:style>
  <w:style w:type="paragraph" w:customStyle="1" w:styleId="LegendTable">
    <w:name w:val="Legend Table"/>
    <w:basedOn w:val="a0"/>
    <w:rsid w:val="008D221F"/>
    <w:pPr>
      <w:keepNext/>
      <w:spacing w:after="0"/>
      <w:jc w:val="center"/>
    </w:pPr>
    <w:rPr>
      <w:rFonts w:asciiTheme="minorHAnsi" w:hAnsiTheme="minorHAnsi"/>
      <w:b/>
      <w:bCs/>
      <w:szCs w:val="20"/>
    </w:rPr>
  </w:style>
  <w:style w:type="paragraph" w:styleId="af8">
    <w:name w:val="Revision"/>
    <w:hidden/>
    <w:uiPriority w:val="99"/>
    <w:semiHidden/>
    <w:rsid w:val="008D221F"/>
    <w:rPr>
      <w:rFonts w:ascii="Palatino Linotype" w:hAnsi="Palatino Linotype"/>
      <w:sz w:val="22"/>
      <w:szCs w:val="24"/>
      <w:lang w:val="en-US" w:eastAsia="en-US"/>
    </w:rPr>
  </w:style>
  <w:style w:type="character" w:styleId="af9">
    <w:name w:val="annotation reference"/>
    <w:basedOn w:val="a1"/>
    <w:rsid w:val="008D221F"/>
    <w:rPr>
      <w:sz w:val="16"/>
    </w:rPr>
  </w:style>
  <w:style w:type="paragraph" w:styleId="afa">
    <w:name w:val="annotation text"/>
    <w:basedOn w:val="a0"/>
    <w:link w:val="afb"/>
    <w:rsid w:val="008D221F"/>
    <w:pPr>
      <w:spacing w:after="0"/>
      <w:jc w:val="both"/>
    </w:pPr>
    <w:rPr>
      <w:rFonts w:asciiTheme="minorHAnsi" w:hAnsiTheme="minorHAnsi"/>
      <w:szCs w:val="22"/>
    </w:rPr>
  </w:style>
  <w:style w:type="character" w:customStyle="1" w:styleId="afb">
    <w:name w:val="批注文字 字符"/>
    <w:basedOn w:val="a1"/>
    <w:link w:val="afa"/>
    <w:rsid w:val="008D221F"/>
    <w:rPr>
      <w:rFonts w:asciiTheme="minorHAnsi" w:hAnsiTheme="minorHAnsi"/>
      <w:szCs w:val="22"/>
      <w:lang w:val="en-GB"/>
    </w:rPr>
  </w:style>
  <w:style w:type="paragraph" w:styleId="afc">
    <w:name w:val="annotation subject"/>
    <w:basedOn w:val="afa"/>
    <w:next w:val="afa"/>
    <w:link w:val="afd"/>
    <w:rsid w:val="008D221F"/>
    <w:rPr>
      <w:b/>
      <w:bCs/>
    </w:rPr>
  </w:style>
  <w:style w:type="character" w:customStyle="1" w:styleId="afd">
    <w:name w:val="批注主题 字符"/>
    <w:basedOn w:val="afb"/>
    <w:link w:val="afc"/>
    <w:rsid w:val="008D221F"/>
    <w:rPr>
      <w:rFonts w:asciiTheme="minorHAnsi" w:hAnsiTheme="minorHAnsi"/>
      <w:b/>
      <w:bCs/>
      <w:szCs w:val="22"/>
      <w:lang w:val="en-GB"/>
    </w:rPr>
  </w:style>
  <w:style w:type="character" w:styleId="afe">
    <w:name w:val="Emphasis"/>
    <w:basedOn w:val="a1"/>
    <w:qFormat/>
    <w:rsid w:val="008D221F"/>
    <w:rPr>
      <w:i/>
      <w:iCs/>
    </w:rPr>
  </w:style>
  <w:style w:type="paragraph" w:customStyle="1" w:styleId="TableContents">
    <w:name w:val="Table Contents"/>
    <w:basedOn w:val="a0"/>
    <w:rsid w:val="008D221F"/>
    <w:pPr>
      <w:widowControl w:val="0"/>
      <w:suppressLineNumbers/>
      <w:suppressAutoHyphens/>
      <w:autoSpaceDN w:val="0"/>
      <w:spacing w:after="0"/>
      <w:textAlignment w:val="baseline"/>
    </w:pPr>
    <w:rPr>
      <w:rFonts w:ascii="Times New Roman" w:hAnsi="Times New Roman" w:cs="Mangal"/>
      <w:kern w:val="3"/>
      <w:sz w:val="24"/>
      <w:szCs w:val="22"/>
      <w:lang w:eastAsia="zh-CN" w:bidi="hi-IN"/>
    </w:rPr>
  </w:style>
  <w:style w:type="numbering" w:customStyle="1" w:styleId="WWNum40">
    <w:name w:val="WWNum40"/>
    <w:basedOn w:val="a3"/>
    <w:rsid w:val="008D221F"/>
    <w:pPr>
      <w:numPr>
        <w:numId w:val="10"/>
      </w:numPr>
    </w:pPr>
  </w:style>
  <w:style w:type="paragraph" w:customStyle="1" w:styleId="FormatvorlageKopfzeileFett">
    <w:name w:val="Formatvorlage Kopfzeile + Fett"/>
    <w:basedOn w:val="a6"/>
    <w:rsid w:val="008D221F"/>
    <w:pPr>
      <w:spacing w:after="0"/>
      <w:jc w:val="both"/>
    </w:pPr>
    <w:rPr>
      <w:rFonts w:asciiTheme="minorHAnsi" w:hAnsiTheme="minorHAnsi"/>
      <w:b/>
      <w:bCs/>
      <w:szCs w:val="22"/>
    </w:rPr>
  </w:style>
  <w:style w:type="table" w:customStyle="1" w:styleId="Tabelle">
    <w:name w:val="Tabelle"/>
    <w:basedOn w:val="a2"/>
    <w:uiPriority w:val="99"/>
    <w:rsid w:val="008D221F"/>
    <w:tblPr>
      <w:tblStyleRowBandSize w:val="2"/>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bottom w:w="113" w:type="dxa"/>
      </w:tblCellMar>
    </w:tblPr>
    <w:trPr>
      <w:cantSplit/>
    </w:trPr>
    <w:tblStylePr w:type="firstRow">
      <w:tblPr/>
      <w:tcPr>
        <w:tcBorders>
          <w:bottom w:val="double" w:sz="4" w:space="0" w:color="auto"/>
          <w:insideH w:val="single" w:sz="4" w:space="0" w:color="auto"/>
          <w:insideV w:val="single" w:sz="4" w:space="0" w:color="auto"/>
        </w:tcBorders>
      </w:tcPr>
    </w:tblStylePr>
  </w:style>
  <w:style w:type="character" w:customStyle="1" w:styleId="AnpunktZchnZchn">
    <w:name w:val="Anpunkt Zchn Zchn"/>
    <w:basedOn w:val="a1"/>
    <w:link w:val="Anpunkt"/>
    <w:rsid w:val="008D221F"/>
    <w:rPr>
      <w:rFonts w:ascii="Open Sans" w:hAnsi="Open Sans"/>
      <w:sz w:val="18"/>
      <w:szCs w:val="24"/>
    </w:rPr>
  </w:style>
  <w:style w:type="paragraph" w:styleId="aff">
    <w:name w:val="table of figures"/>
    <w:basedOn w:val="a0"/>
    <w:next w:val="a0"/>
    <w:rsid w:val="008D221F"/>
    <w:pPr>
      <w:spacing w:after="0"/>
      <w:ind w:left="480" w:hanging="480"/>
      <w:jc w:val="both"/>
    </w:pPr>
    <w:rPr>
      <w:rFonts w:asciiTheme="minorHAnsi" w:hAnsiTheme="minorHAnsi"/>
      <w:szCs w:val="22"/>
    </w:rPr>
  </w:style>
  <w:style w:type="paragraph" w:styleId="aff0">
    <w:name w:val="endnote text"/>
    <w:basedOn w:val="a0"/>
    <w:link w:val="aff1"/>
    <w:rsid w:val="008D221F"/>
    <w:pPr>
      <w:spacing w:after="0"/>
      <w:jc w:val="both"/>
    </w:pPr>
    <w:rPr>
      <w:rFonts w:asciiTheme="minorHAnsi" w:hAnsiTheme="minorHAnsi"/>
      <w:szCs w:val="22"/>
    </w:rPr>
  </w:style>
  <w:style w:type="character" w:customStyle="1" w:styleId="aff1">
    <w:name w:val="尾注文本 字符"/>
    <w:basedOn w:val="a1"/>
    <w:link w:val="aff0"/>
    <w:rsid w:val="008D221F"/>
    <w:rPr>
      <w:rFonts w:asciiTheme="minorHAnsi" w:hAnsiTheme="minorHAnsi"/>
      <w:szCs w:val="22"/>
      <w:lang w:val="en-GB"/>
    </w:rPr>
  </w:style>
  <w:style w:type="paragraph" w:styleId="11">
    <w:name w:val="index 1"/>
    <w:basedOn w:val="a0"/>
    <w:next w:val="a0"/>
    <w:autoRedefine/>
    <w:rsid w:val="008D221F"/>
    <w:pPr>
      <w:spacing w:after="0"/>
      <w:ind w:left="240" w:hanging="240"/>
      <w:jc w:val="both"/>
    </w:pPr>
    <w:rPr>
      <w:rFonts w:asciiTheme="minorHAnsi" w:hAnsiTheme="minorHAnsi"/>
      <w:szCs w:val="22"/>
    </w:rPr>
  </w:style>
  <w:style w:type="paragraph" w:styleId="21">
    <w:name w:val="index 2"/>
    <w:basedOn w:val="a0"/>
    <w:next w:val="a0"/>
    <w:autoRedefine/>
    <w:rsid w:val="008D221F"/>
    <w:pPr>
      <w:spacing w:after="0"/>
      <w:ind w:left="480" w:hanging="240"/>
      <w:jc w:val="both"/>
    </w:pPr>
    <w:rPr>
      <w:rFonts w:asciiTheme="minorHAnsi" w:hAnsiTheme="minorHAnsi"/>
      <w:szCs w:val="22"/>
    </w:rPr>
  </w:style>
  <w:style w:type="paragraph" w:styleId="31">
    <w:name w:val="index 3"/>
    <w:basedOn w:val="a0"/>
    <w:next w:val="a0"/>
    <w:autoRedefine/>
    <w:rsid w:val="008D221F"/>
    <w:pPr>
      <w:spacing w:after="0"/>
      <w:ind w:left="720" w:hanging="240"/>
      <w:jc w:val="both"/>
    </w:pPr>
    <w:rPr>
      <w:rFonts w:asciiTheme="minorHAnsi" w:hAnsiTheme="minorHAnsi"/>
      <w:szCs w:val="22"/>
    </w:rPr>
  </w:style>
  <w:style w:type="paragraph" w:styleId="40">
    <w:name w:val="index 4"/>
    <w:basedOn w:val="a0"/>
    <w:next w:val="a0"/>
    <w:autoRedefine/>
    <w:rsid w:val="008D221F"/>
    <w:pPr>
      <w:spacing w:after="0"/>
      <w:ind w:left="960" w:hanging="240"/>
      <w:jc w:val="both"/>
    </w:pPr>
    <w:rPr>
      <w:rFonts w:asciiTheme="minorHAnsi" w:hAnsiTheme="minorHAnsi"/>
      <w:szCs w:val="22"/>
    </w:rPr>
  </w:style>
  <w:style w:type="paragraph" w:styleId="50">
    <w:name w:val="index 5"/>
    <w:basedOn w:val="a0"/>
    <w:next w:val="a0"/>
    <w:autoRedefine/>
    <w:rsid w:val="008D221F"/>
    <w:pPr>
      <w:spacing w:after="0"/>
      <w:ind w:left="1200" w:hanging="240"/>
      <w:jc w:val="both"/>
    </w:pPr>
    <w:rPr>
      <w:rFonts w:asciiTheme="minorHAnsi" w:hAnsiTheme="minorHAnsi"/>
      <w:szCs w:val="22"/>
    </w:rPr>
  </w:style>
  <w:style w:type="paragraph" w:styleId="61">
    <w:name w:val="index 6"/>
    <w:basedOn w:val="a0"/>
    <w:next w:val="a0"/>
    <w:autoRedefine/>
    <w:rsid w:val="008D221F"/>
    <w:pPr>
      <w:spacing w:after="0"/>
      <w:ind w:left="1440" w:hanging="240"/>
      <w:jc w:val="both"/>
    </w:pPr>
    <w:rPr>
      <w:rFonts w:asciiTheme="minorHAnsi" w:hAnsiTheme="minorHAnsi"/>
      <w:szCs w:val="22"/>
    </w:rPr>
  </w:style>
  <w:style w:type="paragraph" w:styleId="71">
    <w:name w:val="index 7"/>
    <w:basedOn w:val="a0"/>
    <w:next w:val="a0"/>
    <w:autoRedefine/>
    <w:rsid w:val="008D221F"/>
    <w:pPr>
      <w:spacing w:after="0"/>
      <w:ind w:left="1680" w:hanging="240"/>
      <w:jc w:val="both"/>
    </w:pPr>
    <w:rPr>
      <w:rFonts w:asciiTheme="minorHAnsi" w:hAnsiTheme="minorHAnsi"/>
      <w:szCs w:val="22"/>
    </w:rPr>
  </w:style>
  <w:style w:type="paragraph" w:styleId="81">
    <w:name w:val="index 8"/>
    <w:basedOn w:val="a0"/>
    <w:next w:val="a0"/>
    <w:autoRedefine/>
    <w:rsid w:val="008D221F"/>
    <w:pPr>
      <w:spacing w:after="0"/>
      <w:ind w:left="1920" w:hanging="240"/>
      <w:jc w:val="both"/>
    </w:pPr>
    <w:rPr>
      <w:rFonts w:asciiTheme="minorHAnsi" w:hAnsiTheme="minorHAnsi"/>
      <w:szCs w:val="22"/>
    </w:rPr>
  </w:style>
  <w:style w:type="paragraph" w:styleId="91">
    <w:name w:val="index 9"/>
    <w:basedOn w:val="a0"/>
    <w:next w:val="a0"/>
    <w:autoRedefine/>
    <w:rsid w:val="008D221F"/>
    <w:pPr>
      <w:spacing w:after="0"/>
      <w:ind w:left="2160" w:hanging="240"/>
      <w:jc w:val="both"/>
    </w:pPr>
    <w:rPr>
      <w:rFonts w:asciiTheme="minorHAnsi" w:hAnsiTheme="minorHAnsi"/>
      <w:szCs w:val="22"/>
    </w:rPr>
  </w:style>
  <w:style w:type="paragraph" w:styleId="aff2">
    <w:name w:val="index heading"/>
    <w:basedOn w:val="a0"/>
    <w:next w:val="11"/>
    <w:rsid w:val="008D221F"/>
    <w:pPr>
      <w:spacing w:after="0"/>
      <w:jc w:val="both"/>
    </w:pPr>
    <w:rPr>
      <w:rFonts w:asciiTheme="minorHAnsi" w:hAnsiTheme="minorHAnsi"/>
      <w:b/>
      <w:szCs w:val="22"/>
    </w:rPr>
  </w:style>
  <w:style w:type="paragraph" w:styleId="aff3">
    <w:name w:val="macro"/>
    <w:link w:val="aff4"/>
    <w:rsid w:val="008D221F"/>
    <w:pPr>
      <w:tabs>
        <w:tab w:val="left" w:pos="480"/>
        <w:tab w:val="left" w:pos="960"/>
        <w:tab w:val="left" w:pos="1440"/>
        <w:tab w:val="left" w:pos="1920"/>
        <w:tab w:val="left" w:pos="2400"/>
        <w:tab w:val="left" w:pos="2880"/>
        <w:tab w:val="left" w:pos="3360"/>
        <w:tab w:val="left" w:pos="3840"/>
        <w:tab w:val="left" w:pos="4320"/>
      </w:tabs>
      <w:spacing w:after="240" w:line="360" w:lineRule="auto"/>
      <w:jc w:val="both"/>
    </w:pPr>
    <w:rPr>
      <w:rFonts w:ascii="Courier New" w:hAnsi="Courier New"/>
    </w:rPr>
  </w:style>
  <w:style w:type="character" w:customStyle="1" w:styleId="aff4">
    <w:name w:val="宏文本 字符"/>
    <w:basedOn w:val="a1"/>
    <w:link w:val="aff3"/>
    <w:rsid w:val="008D221F"/>
    <w:rPr>
      <w:rFonts w:ascii="Courier New" w:hAnsi="Courier New"/>
    </w:rPr>
  </w:style>
  <w:style w:type="paragraph" w:styleId="aff5">
    <w:name w:val="toa heading"/>
    <w:basedOn w:val="a0"/>
    <w:next w:val="a0"/>
    <w:rsid w:val="008D221F"/>
    <w:pPr>
      <w:spacing w:before="120" w:after="0"/>
      <w:jc w:val="both"/>
    </w:pPr>
    <w:rPr>
      <w:rFonts w:asciiTheme="minorHAnsi" w:hAnsiTheme="minorHAnsi"/>
      <w:b/>
      <w:szCs w:val="22"/>
    </w:rPr>
  </w:style>
  <w:style w:type="paragraph" w:styleId="aff6">
    <w:name w:val="table of authorities"/>
    <w:basedOn w:val="a0"/>
    <w:next w:val="a0"/>
    <w:rsid w:val="008D221F"/>
    <w:pPr>
      <w:spacing w:after="0"/>
      <w:ind w:left="240" w:hanging="240"/>
      <w:jc w:val="both"/>
    </w:pPr>
    <w:rPr>
      <w:rFonts w:asciiTheme="minorHAnsi" w:hAnsiTheme="minorHAnsi"/>
      <w:szCs w:val="22"/>
    </w:rPr>
  </w:style>
  <w:style w:type="paragraph" w:customStyle="1" w:styleId="MTDisplayEquation6">
    <w:name w:val="MTDisplayEquation+6"/>
    <w:basedOn w:val="a0"/>
    <w:rsid w:val="008D221F"/>
    <w:pPr>
      <w:tabs>
        <w:tab w:val="center" w:pos="4540"/>
        <w:tab w:val="right" w:pos="9080"/>
      </w:tabs>
      <w:spacing w:after="120"/>
      <w:jc w:val="both"/>
    </w:pPr>
    <w:rPr>
      <w:rFonts w:asciiTheme="minorHAnsi" w:hAnsiTheme="minorHAnsi"/>
      <w:szCs w:val="22"/>
    </w:rPr>
  </w:style>
  <w:style w:type="paragraph" w:styleId="aff7">
    <w:name w:val="Normal (Web)"/>
    <w:basedOn w:val="a0"/>
    <w:uiPriority w:val="99"/>
    <w:unhideWhenUsed/>
    <w:rsid w:val="008D221F"/>
    <w:pPr>
      <w:spacing w:before="100" w:beforeAutospacing="1" w:after="100" w:afterAutospacing="1"/>
    </w:pPr>
    <w:rPr>
      <w:rFonts w:ascii="Times New Roman" w:eastAsiaTheme="minorEastAsia" w:hAnsi="Times New Roman"/>
      <w:sz w:val="24"/>
    </w:rPr>
  </w:style>
  <w:style w:type="paragraph" w:styleId="aff8">
    <w:name w:val="Salutation"/>
    <w:basedOn w:val="a0"/>
    <w:next w:val="a0"/>
    <w:link w:val="aff9"/>
    <w:rsid w:val="008D221F"/>
    <w:pPr>
      <w:spacing w:after="0"/>
      <w:jc w:val="both"/>
    </w:pPr>
    <w:rPr>
      <w:rFonts w:asciiTheme="minorHAnsi" w:hAnsiTheme="minorHAnsi"/>
      <w:szCs w:val="22"/>
    </w:rPr>
  </w:style>
  <w:style w:type="character" w:customStyle="1" w:styleId="aff9">
    <w:name w:val="称呼 字符"/>
    <w:basedOn w:val="a1"/>
    <w:link w:val="aff8"/>
    <w:rsid w:val="008D221F"/>
    <w:rPr>
      <w:rFonts w:asciiTheme="minorHAnsi" w:hAnsiTheme="minorHAnsi"/>
      <w:sz w:val="22"/>
      <w:szCs w:val="22"/>
      <w:lang w:val="en-GB"/>
    </w:rPr>
  </w:style>
  <w:style w:type="paragraph" w:styleId="22">
    <w:name w:val="List Bullet 2"/>
    <w:basedOn w:val="a0"/>
    <w:rsid w:val="008D221F"/>
    <w:pPr>
      <w:tabs>
        <w:tab w:val="num" w:pos="643"/>
      </w:tabs>
      <w:spacing w:after="0"/>
      <w:ind w:left="643" w:hanging="360"/>
      <w:contextualSpacing/>
      <w:jc w:val="both"/>
    </w:pPr>
    <w:rPr>
      <w:rFonts w:asciiTheme="minorHAnsi" w:hAnsiTheme="minorHAnsi"/>
      <w:szCs w:val="22"/>
    </w:rPr>
  </w:style>
  <w:style w:type="paragraph" w:styleId="32">
    <w:name w:val="List Bullet 3"/>
    <w:basedOn w:val="a0"/>
    <w:rsid w:val="008D221F"/>
    <w:pPr>
      <w:tabs>
        <w:tab w:val="num" w:pos="926"/>
      </w:tabs>
      <w:spacing w:after="0"/>
      <w:ind w:left="926" w:hanging="360"/>
      <w:contextualSpacing/>
      <w:jc w:val="both"/>
    </w:pPr>
    <w:rPr>
      <w:rFonts w:asciiTheme="minorHAnsi" w:hAnsiTheme="minorHAnsi"/>
      <w:szCs w:val="22"/>
    </w:rPr>
  </w:style>
  <w:style w:type="paragraph" w:styleId="41">
    <w:name w:val="List Bullet 4"/>
    <w:basedOn w:val="a0"/>
    <w:rsid w:val="008D221F"/>
    <w:pPr>
      <w:tabs>
        <w:tab w:val="num" w:pos="1209"/>
      </w:tabs>
      <w:spacing w:after="0"/>
      <w:ind w:left="1209" w:hanging="360"/>
      <w:contextualSpacing/>
      <w:jc w:val="both"/>
    </w:pPr>
    <w:rPr>
      <w:rFonts w:asciiTheme="minorHAnsi" w:hAnsiTheme="minorHAnsi"/>
      <w:szCs w:val="22"/>
    </w:rPr>
  </w:style>
  <w:style w:type="paragraph" w:styleId="51">
    <w:name w:val="List Bullet 5"/>
    <w:basedOn w:val="a0"/>
    <w:rsid w:val="008D221F"/>
    <w:pPr>
      <w:tabs>
        <w:tab w:val="num" w:pos="1492"/>
      </w:tabs>
      <w:spacing w:after="0"/>
      <w:ind w:left="1492" w:hanging="360"/>
      <w:contextualSpacing/>
      <w:jc w:val="both"/>
    </w:pPr>
    <w:rPr>
      <w:rFonts w:asciiTheme="minorHAnsi" w:hAnsiTheme="minorHAnsi"/>
      <w:szCs w:val="22"/>
    </w:rPr>
  </w:style>
  <w:style w:type="paragraph" w:styleId="affa">
    <w:name w:val="Block Text"/>
    <w:basedOn w:val="a0"/>
    <w:rsid w:val="008D221F"/>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spacing w:after="0"/>
      <w:ind w:left="1152" w:right="1152"/>
      <w:jc w:val="both"/>
    </w:pPr>
    <w:rPr>
      <w:rFonts w:asciiTheme="minorHAnsi" w:eastAsiaTheme="minorEastAsia" w:hAnsiTheme="minorHAnsi" w:cstheme="minorBidi"/>
      <w:i/>
      <w:iCs/>
      <w:color w:val="4F81BD" w:themeColor="accent1"/>
      <w:szCs w:val="22"/>
    </w:rPr>
  </w:style>
  <w:style w:type="paragraph" w:styleId="affb">
    <w:name w:val="Date"/>
    <w:basedOn w:val="a0"/>
    <w:next w:val="a0"/>
    <w:link w:val="affc"/>
    <w:rsid w:val="008D221F"/>
    <w:pPr>
      <w:spacing w:after="0"/>
      <w:jc w:val="both"/>
    </w:pPr>
    <w:rPr>
      <w:rFonts w:asciiTheme="minorHAnsi" w:hAnsiTheme="minorHAnsi"/>
      <w:szCs w:val="22"/>
    </w:rPr>
  </w:style>
  <w:style w:type="character" w:customStyle="1" w:styleId="affc">
    <w:name w:val="日期 字符"/>
    <w:basedOn w:val="a1"/>
    <w:link w:val="affb"/>
    <w:rsid w:val="008D221F"/>
    <w:rPr>
      <w:rFonts w:asciiTheme="minorHAnsi" w:hAnsiTheme="minorHAnsi"/>
      <w:sz w:val="22"/>
      <w:szCs w:val="22"/>
      <w:lang w:val="en-GB"/>
    </w:rPr>
  </w:style>
  <w:style w:type="paragraph" w:styleId="affd">
    <w:name w:val="E-mail Signature"/>
    <w:basedOn w:val="a0"/>
    <w:link w:val="affe"/>
    <w:rsid w:val="008D221F"/>
    <w:pPr>
      <w:spacing w:after="0"/>
      <w:jc w:val="both"/>
    </w:pPr>
    <w:rPr>
      <w:rFonts w:asciiTheme="minorHAnsi" w:hAnsiTheme="minorHAnsi"/>
      <w:szCs w:val="22"/>
    </w:rPr>
  </w:style>
  <w:style w:type="character" w:customStyle="1" w:styleId="affe">
    <w:name w:val="电子邮件签名 字符"/>
    <w:basedOn w:val="a1"/>
    <w:link w:val="affd"/>
    <w:rsid w:val="008D221F"/>
    <w:rPr>
      <w:rFonts w:asciiTheme="minorHAnsi" w:hAnsiTheme="minorHAnsi"/>
      <w:sz w:val="22"/>
      <w:szCs w:val="22"/>
      <w:lang w:val="en-GB"/>
    </w:rPr>
  </w:style>
  <w:style w:type="paragraph" w:styleId="afff">
    <w:name w:val="Note Heading"/>
    <w:basedOn w:val="a0"/>
    <w:next w:val="a0"/>
    <w:link w:val="afff0"/>
    <w:rsid w:val="008D221F"/>
    <w:pPr>
      <w:spacing w:after="0"/>
      <w:jc w:val="both"/>
    </w:pPr>
    <w:rPr>
      <w:rFonts w:asciiTheme="minorHAnsi" w:hAnsiTheme="minorHAnsi"/>
      <w:szCs w:val="22"/>
    </w:rPr>
  </w:style>
  <w:style w:type="character" w:customStyle="1" w:styleId="afff0">
    <w:name w:val="注释标题 字符"/>
    <w:basedOn w:val="a1"/>
    <w:link w:val="afff"/>
    <w:rsid w:val="008D221F"/>
    <w:rPr>
      <w:rFonts w:asciiTheme="minorHAnsi" w:hAnsiTheme="minorHAnsi"/>
      <w:sz w:val="22"/>
      <w:szCs w:val="22"/>
      <w:lang w:val="en-GB"/>
    </w:rPr>
  </w:style>
  <w:style w:type="paragraph" w:styleId="afff1">
    <w:name w:val="Closing"/>
    <w:basedOn w:val="a0"/>
    <w:link w:val="afff2"/>
    <w:rsid w:val="008D221F"/>
    <w:pPr>
      <w:spacing w:after="0"/>
      <w:ind w:left="4252"/>
      <w:jc w:val="both"/>
    </w:pPr>
    <w:rPr>
      <w:rFonts w:asciiTheme="minorHAnsi" w:hAnsiTheme="minorHAnsi"/>
      <w:szCs w:val="22"/>
    </w:rPr>
  </w:style>
  <w:style w:type="character" w:customStyle="1" w:styleId="afff2">
    <w:name w:val="结束语 字符"/>
    <w:basedOn w:val="a1"/>
    <w:link w:val="afff1"/>
    <w:rsid w:val="008D221F"/>
    <w:rPr>
      <w:rFonts w:asciiTheme="minorHAnsi" w:hAnsiTheme="minorHAnsi"/>
      <w:sz w:val="22"/>
      <w:szCs w:val="22"/>
      <w:lang w:val="en-GB"/>
    </w:rPr>
  </w:style>
  <w:style w:type="paragraph" w:styleId="HTML">
    <w:name w:val="HTML Address"/>
    <w:basedOn w:val="a0"/>
    <w:link w:val="HTML0"/>
    <w:rsid w:val="008D221F"/>
    <w:pPr>
      <w:spacing w:after="0"/>
      <w:jc w:val="both"/>
    </w:pPr>
    <w:rPr>
      <w:rFonts w:asciiTheme="minorHAnsi" w:hAnsiTheme="minorHAnsi"/>
      <w:i/>
      <w:iCs/>
      <w:szCs w:val="22"/>
    </w:rPr>
  </w:style>
  <w:style w:type="character" w:customStyle="1" w:styleId="HTML0">
    <w:name w:val="HTML 地址 字符"/>
    <w:basedOn w:val="a1"/>
    <w:link w:val="HTML"/>
    <w:rsid w:val="008D221F"/>
    <w:rPr>
      <w:rFonts w:asciiTheme="minorHAnsi" w:hAnsiTheme="minorHAnsi"/>
      <w:i/>
      <w:iCs/>
      <w:sz w:val="22"/>
      <w:szCs w:val="22"/>
      <w:lang w:val="en-GB"/>
    </w:rPr>
  </w:style>
  <w:style w:type="paragraph" w:styleId="HTML1">
    <w:name w:val="HTML Preformatted"/>
    <w:basedOn w:val="a0"/>
    <w:link w:val="HTML2"/>
    <w:rsid w:val="008D221F"/>
    <w:pPr>
      <w:spacing w:after="0"/>
      <w:jc w:val="both"/>
    </w:pPr>
    <w:rPr>
      <w:rFonts w:ascii="Consolas" w:hAnsi="Consolas" w:cs="Consolas"/>
      <w:szCs w:val="20"/>
    </w:rPr>
  </w:style>
  <w:style w:type="character" w:customStyle="1" w:styleId="HTML2">
    <w:name w:val="HTML 预设格式 字符"/>
    <w:basedOn w:val="a1"/>
    <w:link w:val="HTML1"/>
    <w:rsid w:val="008D221F"/>
    <w:rPr>
      <w:rFonts w:ascii="Consolas" w:hAnsi="Consolas" w:cs="Consolas"/>
      <w:lang w:val="en-GB"/>
    </w:rPr>
  </w:style>
  <w:style w:type="paragraph" w:styleId="afff3">
    <w:name w:val="Intense Quote"/>
    <w:basedOn w:val="a0"/>
    <w:next w:val="a0"/>
    <w:link w:val="afff4"/>
    <w:uiPriority w:val="30"/>
    <w:qFormat/>
    <w:rsid w:val="008D221F"/>
    <w:pPr>
      <w:pBdr>
        <w:bottom w:val="single" w:sz="4" w:space="4" w:color="4F81BD" w:themeColor="accent1"/>
      </w:pBdr>
      <w:spacing w:before="200" w:after="280"/>
      <w:ind w:left="936" w:right="936"/>
      <w:jc w:val="both"/>
    </w:pPr>
    <w:rPr>
      <w:rFonts w:asciiTheme="minorHAnsi" w:hAnsiTheme="minorHAnsi"/>
      <w:b/>
      <w:bCs/>
      <w:i/>
      <w:iCs/>
      <w:color w:val="4F81BD" w:themeColor="accent1"/>
      <w:szCs w:val="22"/>
    </w:rPr>
  </w:style>
  <w:style w:type="character" w:customStyle="1" w:styleId="afff4">
    <w:name w:val="明显引用 字符"/>
    <w:basedOn w:val="a1"/>
    <w:link w:val="afff3"/>
    <w:uiPriority w:val="30"/>
    <w:rsid w:val="008D221F"/>
    <w:rPr>
      <w:rFonts w:asciiTheme="minorHAnsi" w:hAnsiTheme="minorHAnsi"/>
      <w:b/>
      <w:bCs/>
      <w:i/>
      <w:iCs/>
      <w:color w:val="4F81BD" w:themeColor="accent1"/>
      <w:sz w:val="22"/>
      <w:szCs w:val="22"/>
      <w:lang w:val="en-GB"/>
    </w:rPr>
  </w:style>
  <w:style w:type="paragraph" w:styleId="afff5">
    <w:name w:val="No Spacing"/>
    <w:uiPriority w:val="1"/>
    <w:qFormat/>
    <w:rsid w:val="008D221F"/>
    <w:pPr>
      <w:jc w:val="both"/>
    </w:pPr>
    <w:rPr>
      <w:rFonts w:asciiTheme="minorHAnsi" w:hAnsiTheme="minorHAnsi"/>
      <w:sz w:val="22"/>
      <w:szCs w:val="22"/>
      <w:lang w:val="en-GB"/>
    </w:rPr>
  </w:style>
  <w:style w:type="paragraph" w:styleId="afff6">
    <w:name w:val="List"/>
    <w:basedOn w:val="a0"/>
    <w:rsid w:val="008D221F"/>
    <w:pPr>
      <w:spacing w:after="0"/>
      <w:ind w:left="283" w:hanging="283"/>
      <w:contextualSpacing/>
      <w:jc w:val="both"/>
    </w:pPr>
    <w:rPr>
      <w:rFonts w:asciiTheme="minorHAnsi" w:hAnsiTheme="minorHAnsi"/>
      <w:szCs w:val="22"/>
    </w:rPr>
  </w:style>
  <w:style w:type="paragraph" w:styleId="23">
    <w:name w:val="List 2"/>
    <w:basedOn w:val="a0"/>
    <w:rsid w:val="008D221F"/>
    <w:pPr>
      <w:spacing w:after="0"/>
      <w:ind w:left="566" w:hanging="283"/>
      <w:contextualSpacing/>
      <w:jc w:val="both"/>
    </w:pPr>
    <w:rPr>
      <w:rFonts w:asciiTheme="minorHAnsi" w:hAnsiTheme="minorHAnsi"/>
      <w:szCs w:val="22"/>
    </w:rPr>
  </w:style>
  <w:style w:type="paragraph" w:styleId="33">
    <w:name w:val="List 3"/>
    <w:basedOn w:val="a0"/>
    <w:rsid w:val="008D221F"/>
    <w:pPr>
      <w:spacing w:after="0"/>
      <w:ind w:left="849" w:hanging="283"/>
      <w:contextualSpacing/>
      <w:jc w:val="both"/>
    </w:pPr>
    <w:rPr>
      <w:rFonts w:asciiTheme="minorHAnsi" w:hAnsiTheme="minorHAnsi"/>
      <w:szCs w:val="22"/>
    </w:rPr>
  </w:style>
  <w:style w:type="paragraph" w:styleId="42">
    <w:name w:val="List 4"/>
    <w:basedOn w:val="a0"/>
    <w:rsid w:val="008D221F"/>
    <w:pPr>
      <w:spacing w:after="0"/>
      <w:ind w:left="1132" w:hanging="283"/>
      <w:contextualSpacing/>
      <w:jc w:val="both"/>
    </w:pPr>
    <w:rPr>
      <w:rFonts w:asciiTheme="minorHAnsi" w:hAnsiTheme="minorHAnsi"/>
      <w:szCs w:val="22"/>
    </w:rPr>
  </w:style>
  <w:style w:type="paragraph" w:styleId="52">
    <w:name w:val="List 5"/>
    <w:basedOn w:val="a0"/>
    <w:rsid w:val="008D221F"/>
    <w:pPr>
      <w:spacing w:after="0"/>
      <w:ind w:left="1415" w:hanging="283"/>
      <w:contextualSpacing/>
      <w:jc w:val="both"/>
    </w:pPr>
    <w:rPr>
      <w:rFonts w:asciiTheme="minorHAnsi" w:hAnsiTheme="minorHAnsi"/>
      <w:szCs w:val="22"/>
    </w:rPr>
  </w:style>
  <w:style w:type="paragraph" w:styleId="afff7">
    <w:name w:val="List Continue"/>
    <w:basedOn w:val="a0"/>
    <w:rsid w:val="008D221F"/>
    <w:pPr>
      <w:spacing w:after="120"/>
      <w:ind w:left="283"/>
      <w:contextualSpacing/>
      <w:jc w:val="both"/>
    </w:pPr>
    <w:rPr>
      <w:rFonts w:asciiTheme="minorHAnsi" w:hAnsiTheme="minorHAnsi"/>
      <w:szCs w:val="22"/>
    </w:rPr>
  </w:style>
  <w:style w:type="paragraph" w:styleId="24">
    <w:name w:val="List Continue 2"/>
    <w:basedOn w:val="a0"/>
    <w:rsid w:val="008D221F"/>
    <w:pPr>
      <w:spacing w:after="120"/>
      <w:ind w:left="566"/>
      <w:contextualSpacing/>
      <w:jc w:val="both"/>
    </w:pPr>
    <w:rPr>
      <w:rFonts w:asciiTheme="minorHAnsi" w:hAnsiTheme="minorHAnsi"/>
      <w:szCs w:val="22"/>
    </w:rPr>
  </w:style>
  <w:style w:type="paragraph" w:styleId="34">
    <w:name w:val="List Continue 3"/>
    <w:basedOn w:val="a0"/>
    <w:rsid w:val="008D221F"/>
    <w:pPr>
      <w:spacing w:after="120"/>
      <w:ind w:left="849"/>
      <w:contextualSpacing/>
      <w:jc w:val="both"/>
    </w:pPr>
    <w:rPr>
      <w:rFonts w:asciiTheme="minorHAnsi" w:hAnsiTheme="minorHAnsi"/>
      <w:szCs w:val="22"/>
    </w:rPr>
  </w:style>
  <w:style w:type="paragraph" w:styleId="43">
    <w:name w:val="List Continue 4"/>
    <w:basedOn w:val="a0"/>
    <w:rsid w:val="008D221F"/>
    <w:pPr>
      <w:spacing w:after="120"/>
      <w:ind w:left="1132"/>
      <w:contextualSpacing/>
      <w:jc w:val="both"/>
    </w:pPr>
    <w:rPr>
      <w:rFonts w:asciiTheme="minorHAnsi" w:hAnsiTheme="minorHAnsi"/>
      <w:szCs w:val="22"/>
    </w:rPr>
  </w:style>
  <w:style w:type="paragraph" w:styleId="53">
    <w:name w:val="List Continue 5"/>
    <w:basedOn w:val="a0"/>
    <w:rsid w:val="008D221F"/>
    <w:pPr>
      <w:spacing w:after="120"/>
      <w:ind w:left="1415"/>
      <w:contextualSpacing/>
      <w:jc w:val="both"/>
    </w:pPr>
    <w:rPr>
      <w:rFonts w:asciiTheme="minorHAnsi" w:hAnsiTheme="minorHAnsi"/>
      <w:szCs w:val="22"/>
    </w:rPr>
  </w:style>
  <w:style w:type="paragraph" w:styleId="afff8">
    <w:name w:val="List Number"/>
    <w:basedOn w:val="a0"/>
    <w:rsid w:val="008D221F"/>
    <w:pPr>
      <w:tabs>
        <w:tab w:val="num" w:pos="360"/>
      </w:tabs>
      <w:spacing w:after="0"/>
      <w:ind w:left="360" w:hanging="360"/>
      <w:contextualSpacing/>
      <w:jc w:val="both"/>
    </w:pPr>
    <w:rPr>
      <w:rFonts w:asciiTheme="minorHAnsi" w:hAnsiTheme="minorHAnsi"/>
      <w:szCs w:val="22"/>
    </w:rPr>
  </w:style>
  <w:style w:type="paragraph" w:styleId="25">
    <w:name w:val="List Number 2"/>
    <w:basedOn w:val="a0"/>
    <w:rsid w:val="008D221F"/>
    <w:pPr>
      <w:tabs>
        <w:tab w:val="num" w:pos="643"/>
      </w:tabs>
      <w:spacing w:after="0"/>
      <w:ind w:left="643" w:hanging="360"/>
      <w:contextualSpacing/>
      <w:jc w:val="both"/>
    </w:pPr>
    <w:rPr>
      <w:rFonts w:asciiTheme="minorHAnsi" w:hAnsiTheme="minorHAnsi"/>
      <w:szCs w:val="22"/>
    </w:rPr>
  </w:style>
  <w:style w:type="paragraph" w:styleId="35">
    <w:name w:val="List Number 3"/>
    <w:basedOn w:val="a0"/>
    <w:rsid w:val="008D221F"/>
    <w:pPr>
      <w:tabs>
        <w:tab w:val="num" w:pos="926"/>
      </w:tabs>
      <w:spacing w:after="0"/>
      <w:ind w:left="926" w:hanging="360"/>
      <w:contextualSpacing/>
      <w:jc w:val="both"/>
    </w:pPr>
    <w:rPr>
      <w:rFonts w:asciiTheme="minorHAnsi" w:hAnsiTheme="minorHAnsi"/>
      <w:szCs w:val="22"/>
    </w:rPr>
  </w:style>
  <w:style w:type="paragraph" w:styleId="44">
    <w:name w:val="List Number 4"/>
    <w:basedOn w:val="a0"/>
    <w:rsid w:val="008D221F"/>
    <w:pPr>
      <w:tabs>
        <w:tab w:val="num" w:pos="1209"/>
      </w:tabs>
      <w:spacing w:after="0"/>
      <w:ind w:left="1209" w:hanging="360"/>
      <w:contextualSpacing/>
      <w:jc w:val="both"/>
    </w:pPr>
    <w:rPr>
      <w:rFonts w:asciiTheme="minorHAnsi" w:hAnsiTheme="minorHAnsi"/>
      <w:szCs w:val="22"/>
    </w:rPr>
  </w:style>
  <w:style w:type="paragraph" w:styleId="54">
    <w:name w:val="List Number 5"/>
    <w:basedOn w:val="a0"/>
    <w:rsid w:val="008D221F"/>
    <w:pPr>
      <w:tabs>
        <w:tab w:val="num" w:pos="1492"/>
      </w:tabs>
      <w:spacing w:after="0"/>
      <w:ind w:left="1492" w:hanging="360"/>
      <w:contextualSpacing/>
      <w:jc w:val="both"/>
    </w:pPr>
    <w:rPr>
      <w:rFonts w:asciiTheme="minorHAnsi" w:hAnsiTheme="minorHAnsi"/>
      <w:szCs w:val="22"/>
    </w:rPr>
  </w:style>
  <w:style w:type="paragraph" w:styleId="afff9">
    <w:name w:val="Bibliography"/>
    <w:basedOn w:val="a0"/>
    <w:next w:val="a0"/>
    <w:uiPriority w:val="37"/>
    <w:semiHidden/>
    <w:unhideWhenUsed/>
    <w:rsid w:val="008D221F"/>
    <w:pPr>
      <w:spacing w:after="0"/>
      <w:jc w:val="both"/>
    </w:pPr>
    <w:rPr>
      <w:rFonts w:asciiTheme="minorHAnsi" w:hAnsiTheme="minorHAnsi"/>
      <w:szCs w:val="22"/>
    </w:rPr>
  </w:style>
  <w:style w:type="paragraph" w:styleId="afffa">
    <w:name w:val="Message Header"/>
    <w:basedOn w:val="a0"/>
    <w:link w:val="afffb"/>
    <w:rsid w:val="008D221F"/>
    <w:pPr>
      <w:pBdr>
        <w:top w:val="single" w:sz="6" w:space="1" w:color="auto"/>
        <w:left w:val="single" w:sz="6" w:space="1" w:color="auto"/>
        <w:bottom w:val="single" w:sz="6" w:space="1" w:color="auto"/>
        <w:right w:val="single" w:sz="6" w:space="1" w:color="auto"/>
      </w:pBdr>
      <w:shd w:val="pct20" w:color="auto" w:fill="auto"/>
      <w:spacing w:after="0"/>
      <w:ind w:left="1134" w:hanging="1134"/>
      <w:jc w:val="both"/>
    </w:pPr>
    <w:rPr>
      <w:rFonts w:asciiTheme="majorHAnsi" w:eastAsiaTheme="majorEastAsia" w:hAnsiTheme="majorHAnsi" w:cstheme="majorBidi"/>
      <w:sz w:val="24"/>
    </w:rPr>
  </w:style>
  <w:style w:type="character" w:customStyle="1" w:styleId="afffb">
    <w:name w:val="信息标题 字符"/>
    <w:basedOn w:val="a1"/>
    <w:link w:val="afffa"/>
    <w:rsid w:val="008D221F"/>
    <w:rPr>
      <w:rFonts w:asciiTheme="majorHAnsi" w:eastAsiaTheme="majorEastAsia" w:hAnsiTheme="majorHAnsi" w:cstheme="majorBidi"/>
      <w:sz w:val="24"/>
      <w:szCs w:val="24"/>
      <w:shd w:val="pct20" w:color="auto" w:fill="auto"/>
      <w:lang w:val="en-GB"/>
    </w:rPr>
  </w:style>
  <w:style w:type="paragraph" w:styleId="afffc">
    <w:name w:val="Plain Text"/>
    <w:basedOn w:val="a0"/>
    <w:link w:val="afffd"/>
    <w:rsid w:val="008D221F"/>
    <w:pPr>
      <w:spacing w:after="0"/>
      <w:jc w:val="both"/>
    </w:pPr>
    <w:rPr>
      <w:rFonts w:ascii="Consolas" w:hAnsi="Consolas" w:cs="Consolas"/>
      <w:sz w:val="21"/>
      <w:szCs w:val="21"/>
    </w:rPr>
  </w:style>
  <w:style w:type="character" w:customStyle="1" w:styleId="afffd">
    <w:name w:val="纯文本 字符"/>
    <w:basedOn w:val="a1"/>
    <w:link w:val="afffc"/>
    <w:rsid w:val="008D221F"/>
    <w:rPr>
      <w:rFonts w:ascii="Consolas" w:hAnsi="Consolas" w:cs="Consolas"/>
      <w:sz w:val="21"/>
      <w:szCs w:val="21"/>
      <w:lang w:val="en-GB"/>
    </w:rPr>
  </w:style>
  <w:style w:type="paragraph" w:styleId="afffe">
    <w:name w:val="Normal Indent"/>
    <w:basedOn w:val="a0"/>
    <w:rsid w:val="008D221F"/>
    <w:pPr>
      <w:spacing w:after="0"/>
      <w:ind w:left="708"/>
      <w:jc w:val="both"/>
    </w:pPr>
    <w:rPr>
      <w:rFonts w:asciiTheme="minorHAnsi" w:hAnsiTheme="minorHAnsi"/>
      <w:szCs w:val="22"/>
    </w:rPr>
  </w:style>
  <w:style w:type="paragraph" w:styleId="26">
    <w:name w:val="Body Text 2"/>
    <w:basedOn w:val="a0"/>
    <w:link w:val="27"/>
    <w:rsid w:val="008D221F"/>
    <w:pPr>
      <w:spacing w:after="120" w:line="480" w:lineRule="auto"/>
      <w:jc w:val="both"/>
    </w:pPr>
    <w:rPr>
      <w:rFonts w:asciiTheme="minorHAnsi" w:hAnsiTheme="minorHAnsi"/>
      <w:szCs w:val="22"/>
    </w:rPr>
  </w:style>
  <w:style w:type="character" w:customStyle="1" w:styleId="27">
    <w:name w:val="正文文本 2 字符"/>
    <w:basedOn w:val="a1"/>
    <w:link w:val="26"/>
    <w:rsid w:val="008D221F"/>
    <w:rPr>
      <w:rFonts w:asciiTheme="minorHAnsi" w:hAnsiTheme="minorHAnsi"/>
      <w:sz w:val="22"/>
      <w:szCs w:val="22"/>
      <w:lang w:val="en-GB"/>
    </w:rPr>
  </w:style>
  <w:style w:type="paragraph" w:styleId="36">
    <w:name w:val="Body Text 3"/>
    <w:basedOn w:val="a0"/>
    <w:link w:val="37"/>
    <w:rsid w:val="008D221F"/>
    <w:pPr>
      <w:spacing w:after="120"/>
      <w:jc w:val="both"/>
    </w:pPr>
    <w:rPr>
      <w:rFonts w:asciiTheme="minorHAnsi" w:hAnsiTheme="minorHAnsi"/>
      <w:szCs w:val="16"/>
    </w:rPr>
  </w:style>
  <w:style w:type="character" w:customStyle="1" w:styleId="37">
    <w:name w:val="正文文本 3 字符"/>
    <w:basedOn w:val="a1"/>
    <w:link w:val="36"/>
    <w:rsid w:val="008D221F"/>
    <w:rPr>
      <w:rFonts w:asciiTheme="minorHAnsi" w:hAnsiTheme="minorHAnsi"/>
      <w:sz w:val="16"/>
      <w:szCs w:val="16"/>
      <w:lang w:val="en-GB"/>
    </w:rPr>
  </w:style>
  <w:style w:type="paragraph" w:styleId="28">
    <w:name w:val="Body Text Indent 2"/>
    <w:basedOn w:val="a0"/>
    <w:link w:val="29"/>
    <w:rsid w:val="008D221F"/>
    <w:pPr>
      <w:spacing w:after="120" w:line="480" w:lineRule="auto"/>
      <w:ind w:left="283"/>
      <w:jc w:val="both"/>
    </w:pPr>
    <w:rPr>
      <w:rFonts w:asciiTheme="minorHAnsi" w:hAnsiTheme="minorHAnsi"/>
      <w:szCs w:val="22"/>
    </w:rPr>
  </w:style>
  <w:style w:type="character" w:customStyle="1" w:styleId="29">
    <w:name w:val="正文文本缩进 2 字符"/>
    <w:basedOn w:val="a1"/>
    <w:link w:val="28"/>
    <w:rsid w:val="008D221F"/>
    <w:rPr>
      <w:rFonts w:asciiTheme="minorHAnsi" w:hAnsiTheme="minorHAnsi"/>
      <w:sz w:val="22"/>
      <w:szCs w:val="22"/>
      <w:lang w:val="en-GB"/>
    </w:rPr>
  </w:style>
  <w:style w:type="paragraph" w:styleId="38">
    <w:name w:val="Body Text Indent 3"/>
    <w:basedOn w:val="a0"/>
    <w:link w:val="39"/>
    <w:rsid w:val="008D221F"/>
    <w:pPr>
      <w:spacing w:after="120"/>
      <w:ind w:left="283"/>
      <w:jc w:val="both"/>
    </w:pPr>
    <w:rPr>
      <w:rFonts w:asciiTheme="minorHAnsi" w:hAnsiTheme="minorHAnsi"/>
      <w:szCs w:val="16"/>
    </w:rPr>
  </w:style>
  <w:style w:type="character" w:customStyle="1" w:styleId="39">
    <w:name w:val="正文文本缩进 3 字符"/>
    <w:basedOn w:val="a1"/>
    <w:link w:val="38"/>
    <w:rsid w:val="008D221F"/>
    <w:rPr>
      <w:rFonts w:asciiTheme="minorHAnsi" w:hAnsiTheme="minorHAnsi"/>
      <w:sz w:val="16"/>
      <w:szCs w:val="16"/>
      <w:lang w:val="en-GB"/>
    </w:rPr>
  </w:style>
  <w:style w:type="paragraph" w:styleId="affff">
    <w:name w:val="Body Text First Indent"/>
    <w:basedOn w:val="af4"/>
    <w:link w:val="affff0"/>
    <w:rsid w:val="008D221F"/>
    <w:pPr>
      <w:ind w:firstLine="360"/>
    </w:pPr>
    <w:rPr>
      <w:b w:val="0"/>
      <w:bCs w:val="0"/>
      <w:sz w:val="22"/>
    </w:rPr>
  </w:style>
  <w:style w:type="character" w:customStyle="1" w:styleId="affff0">
    <w:name w:val="正文文本首行缩进 字符"/>
    <w:basedOn w:val="af5"/>
    <w:link w:val="affff"/>
    <w:rsid w:val="008D221F"/>
    <w:rPr>
      <w:rFonts w:asciiTheme="minorHAnsi" w:hAnsiTheme="minorHAnsi"/>
      <w:b w:val="0"/>
      <w:bCs w:val="0"/>
      <w:sz w:val="22"/>
      <w:szCs w:val="22"/>
      <w:lang w:val="en-GB"/>
    </w:rPr>
  </w:style>
  <w:style w:type="paragraph" w:styleId="affff1">
    <w:name w:val="Body Text Indent"/>
    <w:basedOn w:val="a0"/>
    <w:link w:val="affff2"/>
    <w:rsid w:val="008D221F"/>
    <w:pPr>
      <w:spacing w:after="120"/>
      <w:ind w:left="283"/>
      <w:jc w:val="both"/>
    </w:pPr>
    <w:rPr>
      <w:rFonts w:asciiTheme="minorHAnsi" w:hAnsiTheme="minorHAnsi"/>
      <w:szCs w:val="22"/>
    </w:rPr>
  </w:style>
  <w:style w:type="character" w:customStyle="1" w:styleId="affff2">
    <w:name w:val="正文文本缩进 字符"/>
    <w:basedOn w:val="a1"/>
    <w:link w:val="affff1"/>
    <w:rsid w:val="008D221F"/>
    <w:rPr>
      <w:rFonts w:asciiTheme="minorHAnsi" w:hAnsiTheme="minorHAnsi"/>
      <w:sz w:val="22"/>
      <w:szCs w:val="22"/>
      <w:lang w:val="en-GB"/>
    </w:rPr>
  </w:style>
  <w:style w:type="paragraph" w:styleId="2a">
    <w:name w:val="Body Text First Indent 2"/>
    <w:basedOn w:val="affff1"/>
    <w:link w:val="2b"/>
    <w:rsid w:val="008D221F"/>
    <w:pPr>
      <w:spacing w:after="0"/>
      <w:ind w:left="360" w:firstLine="360"/>
    </w:pPr>
  </w:style>
  <w:style w:type="character" w:customStyle="1" w:styleId="2b">
    <w:name w:val="正文文本首行缩进 2 字符"/>
    <w:basedOn w:val="affff2"/>
    <w:link w:val="2a"/>
    <w:rsid w:val="008D221F"/>
    <w:rPr>
      <w:rFonts w:asciiTheme="minorHAnsi" w:hAnsiTheme="minorHAnsi"/>
      <w:sz w:val="22"/>
      <w:szCs w:val="22"/>
      <w:lang w:val="en-GB"/>
    </w:rPr>
  </w:style>
  <w:style w:type="paragraph" w:styleId="affff3">
    <w:name w:val="Title"/>
    <w:basedOn w:val="a0"/>
    <w:next w:val="a0"/>
    <w:link w:val="affff4"/>
    <w:qFormat/>
    <w:rsid w:val="008D221F"/>
    <w:pPr>
      <w:pBdr>
        <w:bottom w:val="single" w:sz="8" w:space="4" w:color="4F81BD" w:themeColor="accent1"/>
      </w:pBdr>
      <w:spacing w:after="300"/>
      <w:contextualSpacing/>
      <w:jc w:val="both"/>
    </w:pPr>
    <w:rPr>
      <w:rFonts w:asciiTheme="majorHAnsi" w:eastAsiaTheme="majorEastAsia" w:hAnsiTheme="majorHAnsi" w:cstheme="majorBidi"/>
      <w:color w:val="17365D" w:themeColor="text2" w:themeShade="BF"/>
      <w:spacing w:val="5"/>
      <w:kern w:val="28"/>
      <w:sz w:val="52"/>
      <w:szCs w:val="52"/>
    </w:rPr>
  </w:style>
  <w:style w:type="character" w:customStyle="1" w:styleId="affff4">
    <w:name w:val="标题 字符"/>
    <w:basedOn w:val="a1"/>
    <w:link w:val="affff3"/>
    <w:rsid w:val="008D221F"/>
    <w:rPr>
      <w:rFonts w:asciiTheme="majorHAnsi" w:eastAsiaTheme="majorEastAsia" w:hAnsiTheme="majorHAnsi" w:cstheme="majorBidi"/>
      <w:color w:val="17365D" w:themeColor="text2" w:themeShade="BF"/>
      <w:spacing w:val="5"/>
      <w:kern w:val="28"/>
      <w:sz w:val="52"/>
      <w:szCs w:val="52"/>
      <w:lang w:val="en-GB"/>
    </w:rPr>
  </w:style>
  <w:style w:type="paragraph" w:styleId="affff5">
    <w:name w:val="envelope return"/>
    <w:basedOn w:val="a0"/>
    <w:rsid w:val="008D221F"/>
    <w:pPr>
      <w:spacing w:after="0"/>
      <w:jc w:val="both"/>
    </w:pPr>
    <w:rPr>
      <w:rFonts w:asciiTheme="majorHAnsi" w:eastAsiaTheme="majorEastAsia" w:hAnsiTheme="majorHAnsi" w:cstheme="majorBidi"/>
      <w:szCs w:val="20"/>
    </w:rPr>
  </w:style>
  <w:style w:type="paragraph" w:styleId="affff6">
    <w:name w:val="envelope address"/>
    <w:basedOn w:val="a0"/>
    <w:rsid w:val="008D221F"/>
    <w:pPr>
      <w:framePr w:w="4320" w:h="2160" w:hRule="exact" w:hSpace="141" w:wrap="auto" w:hAnchor="page" w:xAlign="center" w:yAlign="bottom"/>
      <w:spacing w:after="0"/>
      <w:ind w:left="1"/>
      <w:jc w:val="both"/>
    </w:pPr>
    <w:rPr>
      <w:rFonts w:asciiTheme="majorHAnsi" w:eastAsiaTheme="majorEastAsia" w:hAnsiTheme="majorHAnsi" w:cstheme="majorBidi"/>
      <w:sz w:val="24"/>
    </w:rPr>
  </w:style>
  <w:style w:type="paragraph" w:styleId="affff7">
    <w:name w:val="Signature"/>
    <w:basedOn w:val="a0"/>
    <w:link w:val="affff8"/>
    <w:rsid w:val="008D221F"/>
    <w:pPr>
      <w:spacing w:after="0"/>
      <w:ind w:left="4252"/>
      <w:jc w:val="both"/>
    </w:pPr>
    <w:rPr>
      <w:rFonts w:asciiTheme="minorHAnsi" w:hAnsiTheme="minorHAnsi"/>
      <w:szCs w:val="22"/>
    </w:rPr>
  </w:style>
  <w:style w:type="character" w:customStyle="1" w:styleId="affff8">
    <w:name w:val="签名 字符"/>
    <w:basedOn w:val="a1"/>
    <w:link w:val="affff7"/>
    <w:rsid w:val="008D221F"/>
    <w:rPr>
      <w:rFonts w:asciiTheme="minorHAnsi" w:hAnsiTheme="minorHAnsi"/>
      <w:sz w:val="22"/>
      <w:szCs w:val="22"/>
      <w:lang w:val="en-GB"/>
    </w:rPr>
  </w:style>
  <w:style w:type="paragraph" w:styleId="affff9">
    <w:name w:val="Subtitle"/>
    <w:basedOn w:val="a0"/>
    <w:next w:val="a0"/>
    <w:link w:val="affffa"/>
    <w:qFormat/>
    <w:rsid w:val="008D221F"/>
    <w:pPr>
      <w:numPr>
        <w:ilvl w:val="1"/>
      </w:numPr>
      <w:spacing w:after="0"/>
      <w:jc w:val="both"/>
    </w:pPr>
    <w:rPr>
      <w:rFonts w:asciiTheme="majorHAnsi" w:eastAsiaTheme="majorEastAsia" w:hAnsiTheme="majorHAnsi" w:cstheme="majorBidi"/>
      <w:i/>
      <w:iCs/>
      <w:color w:val="4F81BD" w:themeColor="accent1"/>
      <w:spacing w:val="15"/>
      <w:sz w:val="24"/>
    </w:rPr>
  </w:style>
  <w:style w:type="character" w:customStyle="1" w:styleId="affffa">
    <w:name w:val="副标题 字符"/>
    <w:basedOn w:val="a1"/>
    <w:link w:val="affff9"/>
    <w:rsid w:val="008D221F"/>
    <w:rPr>
      <w:rFonts w:asciiTheme="majorHAnsi" w:eastAsiaTheme="majorEastAsia" w:hAnsiTheme="majorHAnsi" w:cstheme="majorBidi"/>
      <w:i/>
      <w:iCs/>
      <w:color w:val="4F81BD" w:themeColor="accent1"/>
      <w:spacing w:val="15"/>
      <w:sz w:val="24"/>
      <w:szCs w:val="24"/>
      <w:lang w:val="en-GB"/>
    </w:rPr>
  </w:style>
  <w:style w:type="paragraph" w:styleId="affffb">
    <w:name w:val="Quote"/>
    <w:basedOn w:val="a0"/>
    <w:next w:val="a0"/>
    <w:link w:val="affffc"/>
    <w:uiPriority w:val="29"/>
    <w:qFormat/>
    <w:rsid w:val="008D221F"/>
    <w:pPr>
      <w:spacing w:after="0"/>
      <w:jc w:val="both"/>
    </w:pPr>
    <w:rPr>
      <w:rFonts w:asciiTheme="minorHAnsi" w:hAnsiTheme="minorHAnsi"/>
      <w:i/>
      <w:iCs/>
      <w:color w:val="000000" w:themeColor="text1"/>
      <w:szCs w:val="22"/>
    </w:rPr>
  </w:style>
  <w:style w:type="character" w:customStyle="1" w:styleId="affffc">
    <w:name w:val="引用 字符"/>
    <w:basedOn w:val="a1"/>
    <w:link w:val="affffb"/>
    <w:uiPriority w:val="29"/>
    <w:rsid w:val="008D221F"/>
    <w:rPr>
      <w:rFonts w:asciiTheme="minorHAnsi" w:hAnsiTheme="minorHAnsi"/>
      <w:i/>
      <w:iCs/>
      <w:color w:val="000000" w:themeColor="text1"/>
      <w:sz w:val="22"/>
      <w:szCs w:val="22"/>
      <w:lang w:val="en-GB"/>
    </w:rPr>
  </w:style>
  <w:style w:type="paragraph" w:customStyle="1" w:styleId="Level1">
    <w:name w:val="Level 1"/>
    <w:basedOn w:val="a0"/>
    <w:rsid w:val="0095382B"/>
    <w:pPr>
      <w:ind w:left="720" w:hanging="720"/>
    </w:pPr>
  </w:style>
  <w:style w:type="paragraph" w:customStyle="1" w:styleId="btxt">
    <w:name w:val="btxt"/>
    <w:basedOn w:val="a0"/>
    <w:rsid w:val="0095382B"/>
    <w:pPr>
      <w:spacing w:before="60"/>
    </w:pPr>
    <w:rPr>
      <w:rFonts w:ascii="Arial" w:hAnsi="Arial"/>
      <w:snapToGrid w:val="0"/>
    </w:rPr>
  </w:style>
  <w:style w:type="paragraph" w:customStyle="1" w:styleId="FormatvorlageAnpunktNach12pt">
    <w:name w:val="Formatvorlage Anpunkt + Nach:  12 pt"/>
    <w:basedOn w:val="Anpunkt"/>
    <w:rsid w:val="0095382B"/>
    <w:pPr>
      <w:numPr>
        <w:numId w:val="6"/>
      </w:numPr>
      <w:spacing w:after="120"/>
      <w:ind w:left="284" w:hanging="284"/>
    </w:pPr>
  </w:style>
  <w:style w:type="character" w:customStyle="1" w:styleId="Standard6Char">
    <w:name w:val="Standard+6 Char"/>
    <w:rsid w:val="0095382B"/>
    <w:rPr>
      <w:snapToGrid w:val="0"/>
      <w:sz w:val="24"/>
      <w:lang w:val="de-DE" w:eastAsia="de-DE" w:bidi="ar-SA"/>
    </w:rPr>
  </w:style>
  <w:style w:type="paragraph" w:customStyle="1" w:styleId="Anstrich12">
    <w:name w:val="Anstrich+12"/>
    <w:basedOn w:val="Anstrich"/>
    <w:rsid w:val="0095382B"/>
    <w:pPr>
      <w:numPr>
        <w:numId w:val="0"/>
      </w:numPr>
      <w:tabs>
        <w:tab w:val="num" w:pos="360"/>
      </w:tabs>
      <w:spacing w:after="120"/>
      <w:ind w:left="357" w:hanging="357"/>
    </w:pPr>
  </w:style>
  <w:style w:type="paragraph" w:customStyle="1" w:styleId="Anpunkt12">
    <w:name w:val="Anpunkt+12"/>
    <w:basedOn w:val="Anpunkt"/>
    <w:autoRedefine/>
    <w:rsid w:val="0095382B"/>
    <w:pPr>
      <w:numPr>
        <w:numId w:val="0"/>
      </w:numPr>
      <w:spacing w:after="240"/>
    </w:pPr>
  </w:style>
  <w:style w:type="paragraph" w:customStyle="1" w:styleId="QuelleAbb">
    <w:name w:val="Quelle Abb."/>
    <w:basedOn w:val="a0"/>
    <w:rsid w:val="0095382B"/>
    <w:pPr>
      <w:ind w:firstLine="360"/>
    </w:pPr>
    <w:rPr>
      <w:snapToGrid w:val="0"/>
    </w:rPr>
  </w:style>
  <w:style w:type="paragraph" w:customStyle="1" w:styleId="MTDisplayEquation">
    <w:name w:val="MTDisplayEquation"/>
    <w:basedOn w:val="a0"/>
    <w:next w:val="a0"/>
    <w:rsid w:val="0095382B"/>
    <w:pPr>
      <w:tabs>
        <w:tab w:val="center" w:pos="4860"/>
        <w:tab w:val="right" w:pos="9020"/>
      </w:tabs>
      <w:ind w:left="709"/>
    </w:pPr>
  </w:style>
  <w:style w:type="paragraph" w:customStyle="1" w:styleId="Standard0">
    <w:name w:val="Standard+0"/>
    <w:basedOn w:val="a0"/>
    <w:rsid w:val="0095382B"/>
  </w:style>
  <w:style w:type="paragraph" w:customStyle="1" w:styleId="MTDisplayEquation12">
    <w:name w:val="MTDisplayEquation+12"/>
    <w:basedOn w:val="MTDisplayEquation"/>
    <w:rsid w:val="0095382B"/>
    <w:pPr>
      <w:spacing w:after="120"/>
    </w:pPr>
  </w:style>
  <w:style w:type="paragraph" w:customStyle="1" w:styleId="Formatvorlageberschrift3Nach12pt">
    <w:name w:val="Formatvorlage Überschrift 3 + Nach:  12 pt"/>
    <w:basedOn w:val="3"/>
    <w:rsid w:val="0095382B"/>
    <w:pPr>
      <w:numPr>
        <w:numId w:val="9"/>
      </w:numPr>
      <w:ind w:left="709" w:hanging="709"/>
    </w:pPr>
    <w:rPr>
      <w:bCs w:val="0"/>
    </w:rPr>
  </w:style>
  <w:style w:type="paragraph" w:customStyle="1" w:styleId="Formatvorlageberschrift1Nach18pt">
    <w:name w:val="Formatvorlage Überschrift 1 + Nach:  18 pt"/>
    <w:basedOn w:val="1"/>
    <w:link w:val="Formatvorlageberschrift1Nach18ptChar"/>
    <w:rsid w:val="0095382B"/>
    <w:pPr>
      <w:numPr>
        <w:numId w:val="9"/>
      </w:numPr>
      <w:spacing w:after="360"/>
      <w:ind w:left="425" w:hanging="425"/>
    </w:pPr>
    <w:rPr>
      <w:bCs/>
    </w:rPr>
  </w:style>
  <w:style w:type="paragraph" w:customStyle="1" w:styleId="Formatvorlageberschrift2Vor12pt">
    <w:name w:val="Formatvorlage Überschrift 2 + Vor:  12 pt"/>
    <w:basedOn w:val="2"/>
    <w:rsid w:val="0095382B"/>
    <w:pPr>
      <w:numPr>
        <w:numId w:val="9"/>
      </w:numPr>
      <w:spacing w:before="240"/>
      <w:ind w:left="709" w:hanging="709"/>
    </w:pPr>
    <w:rPr>
      <w:bCs/>
    </w:rPr>
  </w:style>
  <w:style w:type="character" w:customStyle="1" w:styleId="Formatvorlageberschrift1Nach18ptChar">
    <w:name w:val="Formatvorlage Überschrift 1 + Nach:  18 pt Char"/>
    <w:link w:val="Formatvorlageberschrift1Nach18pt"/>
    <w:rsid w:val="0095382B"/>
    <w:rPr>
      <w:rFonts w:ascii="Open Sans Semibold" w:hAnsi="Open Sans Semibold"/>
      <w:bCs/>
      <w:caps/>
      <w:color w:val="000000"/>
      <w:sz w:val="32"/>
      <w:lang w:val="en-GB"/>
    </w:rPr>
  </w:style>
  <w:style w:type="paragraph" w:customStyle="1" w:styleId="tud-brieffakultten-leiste">
    <w:name w:val="tud-brief_fakultäten-leiste"/>
    <w:basedOn w:val="a0"/>
    <w:rsid w:val="0095382B"/>
    <w:pPr>
      <w:autoSpaceDE w:val="0"/>
      <w:autoSpaceDN w:val="0"/>
      <w:spacing w:line="280" w:lineRule="exact"/>
    </w:pPr>
    <w:rPr>
      <w:snapToGrid w:val="0"/>
      <w:color w:val="000000"/>
      <w:w w:val="101"/>
      <w:szCs w:val="18"/>
    </w:rPr>
  </w:style>
  <w:style w:type="paragraph" w:customStyle="1" w:styleId="Anzeichen">
    <w:name w:val="Anzeichen"/>
    <w:basedOn w:val="Anpunkt"/>
    <w:rsid w:val="00293EC2"/>
    <w:pPr>
      <w:numPr>
        <w:numId w:val="11"/>
      </w:numPr>
      <w:spacing w:after="0"/>
      <w:jc w:val="both"/>
    </w:pPr>
    <w:rPr>
      <w:szCs w:val="20"/>
    </w:rPr>
  </w:style>
  <w:style w:type="paragraph" w:customStyle="1" w:styleId="Anzeichen6">
    <w:name w:val="Anzeichen+6"/>
    <w:basedOn w:val="Anzeichen"/>
    <w:rsid w:val="00293EC2"/>
    <w:pPr>
      <w:spacing w:after="120"/>
    </w:pPr>
  </w:style>
  <w:style w:type="paragraph" w:customStyle="1" w:styleId="Hngend6">
    <w:name w:val="Hängend+6"/>
    <w:basedOn w:val="a0"/>
    <w:next w:val="a0"/>
    <w:rsid w:val="00293EC2"/>
    <w:pPr>
      <w:tabs>
        <w:tab w:val="left" w:pos="284"/>
      </w:tabs>
      <w:spacing w:after="120"/>
      <w:ind w:left="284" w:hanging="284"/>
      <w:jc w:val="both"/>
    </w:pPr>
    <w:rPr>
      <w:szCs w:val="20"/>
    </w:rPr>
  </w:style>
  <w:style w:type="character" w:customStyle="1" w:styleId="MTEquationSection">
    <w:name w:val="MTEquationSection"/>
    <w:basedOn w:val="a1"/>
    <w:rsid w:val="00F46ACC"/>
    <w:rPr>
      <w:vanish/>
      <w:color w:val="FF0000"/>
    </w:rPr>
  </w:style>
  <w:style w:type="paragraph" w:customStyle="1" w:styleId="Formel">
    <w:name w:val="Formel"/>
    <w:basedOn w:val="a0"/>
    <w:next w:val="a0"/>
    <w:qFormat/>
    <w:rsid w:val="00293EC2"/>
    <w:pPr>
      <w:tabs>
        <w:tab w:val="right" w:pos="9072"/>
      </w:tabs>
      <w:spacing w:line="360" w:lineRule="auto"/>
      <w:ind w:left="709"/>
    </w:pPr>
  </w:style>
  <w:style w:type="paragraph" w:customStyle="1" w:styleId="Standard3pt">
    <w:name w:val="Standard +  3 pt"/>
    <w:basedOn w:val="a0"/>
    <w:link w:val="Standard3ptZchnZchn"/>
    <w:rsid w:val="003353DF"/>
    <w:rPr>
      <w:rFonts w:ascii="Arial" w:hAnsi="Arial"/>
      <w:sz w:val="22"/>
      <w:szCs w:val="20"/>
    </w:rPr>
  </w:style>
  <w:style w:type="character" w:customStyle="1" w:styleId="Standard3ptZchnZchn">
    <w:name w:val="Standard +  3 pt Zchn Zchn"/>
    <w:link w:val="Standard3pt"/>
    <w:rsid w:val="003353DF"/>
    <w:rPr>
      <w:rFonts w:ascii="Arial" w:hAnsi="Arial"/>
      <w:sz w:val="22"/>
    </w:rPr>
  </w:style>
  <w:style w:type="paragraph" w:customStyle="1" w:styleId="Formelnummer">
    <w:name w:val="Formelnummer"/>
    <w:basedOn w:val="a0"/>
    <w:next w:val="a0"/>
    <w:qFormat/>
    <w:rsid w:val="00293EC2"/>
    <w:pPr>
      <w:tabs>
        <w:tab w:val="right" w:pos="9072"/>
      </w:tabs>
      <w:spacing w:line="360" w:lineRule="auto"/>
    </w:pPr>
  </w:style>
  <w:style w:type="character" w:customStyle="1" w:styleId="st1">
    <w:name w:val="st1"/>
    <w:basedOn w:val="a1"/>
    <w:rsid w:val="00FA72DC"/>
  </w:style>
  <w:style w:type="paragraph" w:customStyle="1" w:styleId="Default">
    <w:name w:val="Default"/>
    <w:rsid w:val="002C40A1"/>
    <w:pPr>
      <w:autoSpaceDE w:val="0"/>
      <w:autoSpaceDN w:val="0"/>
      <w:adjustRightInd w:val="0"/>
    </w:pPr>
    <w:rPr>
      <w:rFonts w:ascii="Univers 45 Light" w:hAnsi="Univers 45 Light" w:cs="Univers 45 Light"/>
      <w:color w:val="000000"/>
      <w:sz w:val="24"/>
      <w:szCs w:val="24"/>
    </w:rPr>
  </w:style>
  <w:style w:type="paragraph" w:customStyle="1" w:styleId="12">
    <w:name w:val="样式1"/>
    <w:basedOn w:val="a0"/>
    <w:link w:val="13"/>
    <w:qFormat/>
    <w:rsid w:val="00B04821"/>
    <w:pPr>
      <w:spacing w:after="0"/>
      <w:ind w:firstLine="360"/>
      <w:jc w:val="both"/>
    </w:pPr>
    <w:rPr>
      <w:rFonts w:cs="Open Sans"/>
      <w:sz w:val="16"/>
      <w:szCs w:val="20"/>
    </w:rPr>
  </w:style>
  <w:style w:type="character" w:customStyle="1" w:styleId="13">
    <w:name w:val="样式1 字符"/>
    <w:basedOn w:val="a1"/>
    <w:link w:val="12"/>
    <w:rsid w:val="00B04821"/>
    <w:rPr>
      <w:rFonts w:ascii="Open Sans" w:hAnsi="Open Sans" w:cs="Open Sans"/>
      <w:sz w:val="16"/>
    </w:rPr>
  </w:style>
  <w:style w:type="paragraph" w:customStyle="1" w:styleId="Paragraph">
    <w:name w:val="Paragraph"/>
    <w:basedOn w:val="a0"/>
    <w:link w:val="Paragraph0"/>
    <w:qFormat/>
    <w:rsid w:val="005245ED"/>
  </w:style>
  <w:style w:type="character" w:customStyle="1" w:styleId="Paragraph0">
    <w:name w:val="Paragraph 字符"/>
    <w:basedOn w:val="a1"/>
    <w:link w:val="Paragraph"/>
    <w:rsid w:val="005245ED"/>
    <w:rPr>
      <w:rFonts w:ascii="Open Sans" w:hAnsi="Open Sans"/>
      <w:sz w:val="18"/>
      <w:szCs w:val="24"/>
    </w:rPr>
  </w:style>
  <w:style w:type="paragraph" w:customStyle="1" w:styleId="14">
    <w:name w:val="题注1"/>
    <w:basedOn w:val="ad"/>
    <w:link w:val="Caption"/>
    <w:qFormat/>
    <w:rsid w:val="002D4E99"/>
    <w:pPr>
      <w:tabs>
        <w:tab w:val="clear" w:pos="1418"/>
      </w:tabs>
      <w:ind w:left="1134" w:hanging="1134"/>
      <w:jc w:val="center"/>
    </w:pPr>
  </w:style>
  <w:style w:type="character" w:styleId="affffd">
    <w:name w:val="Unresolved Mention"/>
    <w:basedOn w:val="a1"/>
    <w:uiPriority w:val="99"/>
    <w:semiHidden/>
    <w:unhideWhenUsed/>
    <w:rsid w:val="00E853BF"/>
    <w:rPr>
      <w:color w:val="605E5C"/>
      <w:shd w:val="clear" w:color="auto" w:fill="E1DFDD"/>
    </w:rPr>
  </w:style>
  <w:style w:type="character" w:customStyle="1" w:styleId="ae">
    <w:name w:val="题注 字符"/>
    <w:basedOn w:val="a1"/>
    <w:link w:val="ad"/>
    <w:rsid w:val="002D4E99"/>
    <w:rPr>
      <w:rFonts w:ascii="Open Sans" w:hAnsi="Open Sans"/>
      <w:bCs/>
      <w:i/>
      <w:color w:val="727879"/>
      <w:sz w:val="16"/>
    </w:rPr>
  </w:style>
  <w:style w:type="character" w:customStyle="1" w:styleId="Caption">
    <w:name w:val="Caption 字符"/>
    <w:basedOn w:val="ae"/>
    <w:link w:val="14"/>
    <w:rsid w:val="002D4E99"/>
    <w:rPr>
      <w:rFonts w:ascii="Open Sans" w:hAnsi="Open Sans"/>
      <w:bCs/>
      <w:i/>
      <w:color w:val="727879"/>
      <w:sz w:val="16"/>
    </w:rPr>
  </w:style>
  <w:style w:type="paragraph" w:customStyle="1" w:styleId="Title1">
    <w:name w:val="Title1"/>
    <w:basedOn w:val="doktitel3"/>
    <w:link w:val="Title10"/>
    <w:rsid w:val="00825637"/>
    <w:rPr>
      <w:b/>
    </w:rPr>
  </w:style>
  <w:style w:type="character" w:customStyle="1" w:styleId="doktitel30">
    <w:name w:val="doktitel_3 字符"/>
    <w:basedOn w:val="a1"/>
    <w:link w:val="doktitel3"/>
    <w:rsid w:val="00825637"/>
    <w:rPr>
      <w:rFonts w:ascii="Open Sans" w:hAnsi="Open Sans"/>
      <w:sz w:val="30"/>
      <w:szCs w:val="24"/>
    </w:rPr>
  </w:style>
  <w:style w:type="character" w:customStyle="1" w:styleId="Title10">
    <w:name w:val="Title1 字符"/>
    <w:basedOn w:val="doktitel30"/>
    <w:link w:val="Title1"/>
    <w:rsid w:val="00825637"/>
    <w:rPr>
      <w:rFonts w:ascii="Open Sans" w:hAnsi="Open Sans"/>
      <w:b/>
      <w:sz w:val="3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443618">
      <w:bodyDiv w:val="1"/>
      <w:marLeft w:val="0"/>
      <w:marRight w:val="0"/>
      <w:marTop w:val="0"/>
      <w:marBottom w:val="0"/>
      <w:divBdr>
        <w:top w:val="none" w:sz="0" w:space="0" w:color="auto"/>
        <w:left w:val="none" w:sz="0" w:space="0" w:color="auto"/>
        <w:bottom w:val="none" w:sz="0" w:space="0" w:color="auto"/>
        <w:right w:val="none" w:sz="0" w:space="0" w:color="auto"/>
      </w:divBdr>
    </w:div>
    <w:div w:id="295331691">
      <w:bodyDiv w:val="1"/>
      <w:marLeft w:val="0"/>
      <w:marRight w:val="0"/>
      <w:marTop w:val="0"/>
      <w:marBottom w:val="0"/>
      <w:divBdr>
        <w:top w:val="none" w:sz="0" w:space="0" w:color="auto"/>
        <w:left w:val="none" w:sz="0" w:space="0" w:color="auto"/>
        <w:bottom w:val="none" w:sz="0" w:space="0" w:color="auto"/>
        <w:right w:val="none" w:sz="0" w:space="0" w:color="auto"/>
      </w:divBdr>
    </w:div>
    <w:div w:id="304703517">
      <w:bodyDiv w:val="1"/>
      <w:marLeft w:val="0"/>
      <w:marRight w:val="0"/>
      <w:marTop w:val="0"/>
      <w:marBottom w:val="0"/>
      <w:divBdr>
        <w:top w:val="none" w:sz="0" w:space="0" w:color="auto"/>
        <w:left w:val="none" w:sz="0" w:space="0" w:color="auto"/>
        <w:bottom w:val="none" w:sz="0" w:space="0" w:color="auto"/>
        <w:right w:val="none" w:sz="0" w:space="0" w:color="auto"/>
      </w:divBdr>
      <w:divsChild>
        <w:div w:id="124857337">
          <w:marLeft w:val="0"/>
          <w:marRight w:val="0"/>
          <w:marTop w:val="0"/>
          <w:marBottom w:val="0"/>
          <w:divBdr>
            <w:top w:val="none" w:sz="0" w:space="0" w:color="auto"/>
            <w:left w:val="none" w:sz="0" w:space="0" w:color="auto"/>
            <w:bottom w:val="none" w:sz="0" w:space="0" w:color="auto"/>
            <w:right w:val="none" w:sz="0" w:space="0" w:color="auto"/>
          </w:divBdr>
          <w:divsChild>
            <w:div w:id="1055153886">
              <w:marLeft w:val="0"/>
              <w:marRight w:val="0"/>
              <w:marTop w:val="630"/>
              <w:marBottom w:val="0"/>
              <w:divBdr>
                <w:top w:val="single" w:sz="12" w:space="0" w:color="auto"/>
                <w:left w:val="none" w:sz="0" w:space="0" w:color="auto"/>
                <w:bottom w:val="none" w:sz="0" w:space="0" w:color="auto"/>
                <w:right w:val="none" w:sz="0" w:space="0" w:color="auto"/>
              </w:divBdr>
              <w:divsChild>
                <w:div w:id="1964456952">
                  <w:marLeft w:val="0"/>
                  <w:marRight w:val="0"/>
                  <w:marTop w:val="0"/>
                  <w:marBottom w:val="0"/>
                  <w:divBdr>
                    <w:top w:val="none" w:sz="0" w:space="0" w:color="auto"/>
                    <w:left w:val="none" w:sz="0" w:space="0" w:color="auto"/>
                    <w:bottom w:val="none" w:sz="0" w:space="0" w:color="auto"/>
                    <w:right w:val="none" w:sz="0" w:space="0" w:color="auto"/>
                  </w:divBdr>
                  <w:divsChild>
                    <w:div w:id="623848961">
                      <w:marLeft w:val="0"/>
                      <w:marRight w:val="150"/>
                      <w:marTop w:val="0"/>
                      <w:marBottom w:val="90"/>
                      <w:divBdr>
                        <w:top w:val="none" w:sz="0" w:space="0" w:color="auto"/>
                        <w:left w:val="none" w:sz="0" w:space="0" w:color="auto"/>
                        <w:bottom w:val="none" w:sz="0" w:space="0" w:color="auto"/>
                        <w:right w:val="none" w:sz="0" w:space="0" w:color="auto"/>
                      </w:divBdr>
                      <w:divsChild>
                        <w:div w:id="4600439">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 w:id="368991853">
      <w:bodyDiv w:val="1"/>
      <w:marLeft w:val="0"/>
      <w:marRight w:val="0"/>
      <w:marTop w:val="0"/>
      <w:marBottom w:val="0"/>
      <w:divBdr>
        <w:top w:val="none" w:sz="0" w:space="0" w:color="auto"/>
        <w:left w:val="none" w:sz="0" w:space="0" w:color="auto"/>
        <w:bottom w:val="none" w:sz="0" w:space="0" w:color="auto"/>
        <w:right w:val="none" w:sz="0" w:space="0" w:color="auto"/>
      </w:divBdr>
      <w:divsChild>
        <w:div w:id="1930775067">
          <w:marLeft w:val="0"/>
          <w:marRight w:val="0"/>
          <w:marTop w:val="0"/>
          <w:marBottom w:val="0"/>
          <w:divBdr>
            <w:top w:val="none" w:sz="0" w:space="0" w:color="auto"/>
            <w:left w:val="none" w:sz="0" w:space="0" w:color="auto"/>
            <w:bottom w:val="none" w:sz="0" w:space="0" w:color="auto"/>
            <w:right w:val="none" w:sz="0" w:space="0" w:color="auto"/>
          </w:divBdr>
          <w:divsChild>
            <w:div w:id="8607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865654">
      <w:bodyDiv w:val="1"/>
      <w:marLeft w:val="0"/>
      <w:marRight w:val="0"/>
      <w:marTop w:val="0"/>
      <w:marBottom w:val="0"/>
      <w:divBdr>
        <w:top w:val="none" w:sz="0" w:space="0" w:color="auto"/>
        <w:left w:val="none" w:sz="0" w:space="0" w:color="auto"/>
        <w:bottom w:val="none" w:sz="0" w:space="0" w:color="auto"/>
        <w:right w:val="none" w:sz="0" w:space="0" w:color="auto"/>
      </w:divBdr>
      <w:divsChild>
        <w:div w:id="867527031">
          <w:marLeft w:val="0"/>
          <w:marRight w:val="0"/>
          <w:marTop w:val="0"/>
          <w:marBottom w:val="0"/>
          <w:divBdr>
            <w:top w:val="none" w:sz="0" w:space="0" w:color="auto"/>
            <w:left w:val="none" w:sz="0" w:space="0" w:color="auto"/>
            <w:bottom w:val="none" w:sz="0" w:space="0" w:color="auto"/>
            <w:right w:val="none" w:sz="0" w:space="0" w:color="auto"/>
          </w:divBdr>
          <w:divsChild>
            <w:div w:id="168408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8964">
      <w:bodyDiv w:val="1"/>
      <w:marLeft w:val="0"/>
      <w:marRight w:val="0"/>
      <w:marTop w:val="0"/>
      <w:marBottom w:val="0"/>
      <w:divBdr>
        <w:top w:val="none" w:sz="0" w:space="0" w:color="auto"/>
        <w:left w:val="none" w:sz="0" w:space="0" w:color="auto"/>
        <w:bottom w:val="none" w:sz="0" w:space="0" w:color="auto"/>
        <w:right w:val="none" w:sz="0" w:space="0" w:color="auto"/>
      </w:divBdr>
    </w:div>
    <w:div w:id="599417285">
      <w:bodyDiv w:val="1"/>
      <w:marLeft w:val="0"/>
      <w:marRight w:val="0"/>
      <w:marTop w:val="0"/>
      <w:marBottom w:val="0"/>
      <w:divBdr>
        <w:top w:val="none" w:sz="0" w:space="0" w:color="auto"/>
        <w:left w:val="none" w:sz="0" w:space="0" w:color="auto"/>
        <w:bottom w:val="none" w:sz="0" w:space="0" w:color="auto"/>
        <w:right w:val="none" w:sz="0" w:space="0" w:color="auto"/>
      </w:divBdr>
    </w:div>
    <w:div w:id="751972189">
      <w:bodyDiv w:val="1"/>
      <w:marLeft w:val="0"/>
      <w:marRight w:val="0"/>
      <w:marTop w:val="0"/>
      <w:marBottom w:val="0"/>
      <w:divBdr>
        <w:top w:val="none" w:sz="0" w:space="0" w:color="auto"/>
        <w:left w:val="none" w:sz="0" w:space="0" w:color="auto"/>
        <w:bottom w:val="none" w:sz="0" w:space="0" w:color="auto"/>
        <w:right w:val="none" w:sz="0" w:space="0" w:color="auto"/>
      </w:divBdr>
    </w:div>
    <w:div w:id="913785282">
      <w:bodyDiv w:val="1"/>
      <w:marLeft w:val="0"/>
      <w:marRight w:val="0"/>
      <w:marTop w:val="0"/>
      <w:marBottom w:val="0"/>
      <w:divBdr>
        <w:top w:val="none" w:sz="0" w:space="0" w:color="auto"/>
        <w:left w:val="none" w:sz="0" w:space="0" w:color="auto"/>
        <w:bottom w:val="none" w:sz="0" w:space="0" w:color="auto"/>
        <w:right w:val="none" w:sz="0" w:space="0" w:color="auto"/>
      </w:divBdr>
    </w:div>
    <w:div w:id="1106147382">
      <w:bodyDiv w:val="1"/>
      <w:marLeft w:val="0"/>
      <w:marRight w:val="0"/>
      <w:marTop w:val="0"/>
      <w:marBottom w:val="0"/>
      <w:divBdr>
        <w:top w:val="none" w:sz="0" w:space="0" w:color="auto"/>
        <w:left w:val="none" w:sz="0" w:space="0" w:color="auto"/>
        <w:bottom w:val="none" w:sz="0" w:space="0" w:color="auto"/>
        <w:right w:val="none" w:sz="0" w:space="0" w:color="auto"/>
      </w:divBdr>
      <w:divsChild>
        <w:div w:id="685254847">
          <w:marLeft w:val="0"/>
          <w:marRight w:val="0"/>
          <w:marTop w:val="0"/>
          <w:marBottom w:val="0"/>
          <w:divBdr>
            <w:top w:val="none" w:sz="0" w:space="0" w:color="auto"/>
            <w:left w:val="none" w:sz="0" w:space="0" w:color="auto"/>
            <w:bottom w:val="none" w:sz="0" w:space="0" w:color="auto"/>
            <w:right w:val="none" w:sz="0" w:space="0" w:color="auto"/>
          </w:divBdr>
          <w:divsChild>
            <w:div w:id="37547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502764">
      <w:bodyDiv w:val="1"/>
      <w:marLeft w:val="0"/>
      <w:marRight w:val="0"/>
      <w:marTop w:val="0"/>
      <w:marBottom w:val="0"/>
      <w:divBdr>
        <w:top w:val="none" w:sz="0" w:space="0" w:color="auto"/>
        <w:left w:val="none" w:sz="0" w:space="0" w:color="auto"/>
        <w:bottom w:val="none" w:sz="0" w:space="0" w:color="auto"/>
        <w:right w:val="none" w:sz="0" w:space="0" w:color="auto"/>
      </w:divBdr>
    </w:div>
    <w:div w:id="1205021363">
      <w:bodyDiv w:val="1"/>
      <w:marLeft w:val="0"/>
      <w:marRight w:val="0"/>
      <w:marTop w:val="0"/>
      <w:marBottom w:val="0"/>
      <w:divBdr>
        <w:top w:val="none" w:sz="0" w:space="0" w:color="auto"/>
        <w:left w:val="none" w:sz="0" w:space="0" w:color="auto"/>
        <w:bottom w:val="none" w:sz="0" w:space="0" w:color="auto"/>
        <w:right w:val="none" w:sz="0" w:space="0" w:color="auto"/>
      </w:divBdr>
    </w:div>
    <w:div w:id="1309630784">
      <w:bodyDiv w:val="1"/>
      <w:marLeft w:val="0"/>
      <w:marRight w:val="0"/>
      <w:marTop w:val="0"/>
      <w:marBottom w:val="0"/>
      <w:divBdr>
        <w:top w:val="none" w:sz="0" w:space="0" w:color="auto"/>
        <w:left w:val="none" w:sz="0" w:space="0" w:color="auto"/>
        <w:bottom w:val="none" w:sz="0" w:space="0" w:color="auto"/>
        <w:right w:val="none" w:sz="0" w:space="0" w:color="auto"/>
      </w:divBdr>
    </w:div>
    <w:div w:id="1361586164">
      <w:bodyDiv w:val="1"/>
      <w:marLeft w:val="0"/>
      <w:marRight w:val="0"/>
      <w:marTop w:val="0"/>
      <w:marBottom w:val="0"/>
      <w:divBdr>
        <w:top w:val="none" w:sz="0" w:space="0" w:color="auto"/>
        <w:left w:val="none" w:sz="0" w:space="0" w:color="auto"/>
        <w:bottom w:val="none" w:sz="0" w:space="0" w:color="auto"/>
        <w:right w:val="none" w:sz="0" w:space="0" w:color="auto"/>
      </w:divBdr>
    </w:div>
    <w:div w:id="1410347508">
      <w:bodyDiv w:val="1"/>
      <w:marLeft w:val="0"/>
      <w:marRight w:val="0"/>
      <w:marTop w:val="0"/>
      <w:marBottom w:val="0"/>
      <w:divBdr>
        <w:top w:val="none" w:sz="0" w:space="0" w:color="auto"/>
        <w:left w:val="none" w:sz="0" w:space="0" w:color="auto"/>
        <w:bottom w:val="none" w:sz="0" w:space="0" w:color="auto"/>
        <w:right w:val="none" w:sz="0" w:space="0" w:color="auto"/>
      </w:divBdr>
    </w:div>
    <w:div w:id="1414888343">
      <w:bodyDiv w:val="1"/>
      <w:marLeft w:val="0"/>
      <w:marRight w:val="0"/>
      <w:marTop w:val="0"/>
      <w:marBottom w:val="0"/>
      <w:divBdr>
        <w:top w:val="none" w:sz="0" w:space="0" w:color="auto"/>
        <w:left w:val="none" w:sz="0" w:space="0" w:color="auto"/>
        <w:bottom w:val="none" w:sz="0" w:space="0" w:color="auto"/>
        <w:right w:val="none" w:sz="0" w:space="0" w:color="auto"/>
      </w:divBdr>
    </w:div>
    <w:div w:id="1421098328">
      <w:bodyDiv w:val="1"/>
      <w:marLeft w:val="0"/>
      <w:marRight w:val="0"/>
      <w:marTop w:val="0"/>
      <w:marBottom w:val="0"/>
      <w:divBdr>
        <w:top w:val="none" w:sz="0" w:space="0" w:color="auto"/>
        <w:left w:val="none" w:sz="0" w:space="0" w:color="auto"/>
        <w:bottom w:val="none" w:sz="0" w:space="0" w:color="auto"/>
        <w:right w:val="none" w:sz="0" w:space="0" w:color="auto"/>
      </w:divBdr>
    </w:div>
    <w:div w:id="1699550944">
      <w:bodyDiv w:val="1"/>
      <w:marLeft w:val="0"/>
      <w:marRight w:val="0"/>
      <w:marTop w:val="0"/>
      <w:marBottom w:val="0"/>
      <w:divBdr>
        <w:top w:val="none" w:sz="0" w:space="0" w:color="auto"/>
        <w:left w:val="none" w:sz="0" w:space="0" w:color="auto"/>
        <w:bottom w:val="none" w:sz="0" w:space="0" w:color="auto"/>
        <w:right w:val="none" w:sz="0" w:space="0" w:color="auto"/>
      </w:divBdr>
    </w:div>
    <w:div w:id="1721708438">
      <w:bodyDiv w:val="1"/>
      <w:marLeft w:val="0"/>
      <w:marRight w:val="0"/>
      <w:marTop w:val="0"/>
      <w:marBottom w:val="0"/>
      <w:divBdr>
        <w:top w:val="none" w:sz="0" w:space="0" w:color="auto"/>
        <w:left w:val="none" w:sz="0" w:space="0" w:color="auto"/>
        <w:bottom w:val="none" w:sz="0" w:space="0" w:color="auto"/>
        <w:right w:val="none" w:sz="0" w:space="0" w:color="auto"/>
      </w:divBdr>
    </w:div>
    <w:div w:id="1763528869">
      <w:bodyDiv w:val="1"/>
      <w:marLeft w:val="0"/>
      <w:marRight w:val="0"/>
      <w:marTop w:val="0"/>
      <w:marBottom w:val="0"/>
      <w:divBdr>
        <w:top w:val="none" w:sz="0" w:space="0" w:color="auto"/>
        <w:left w:val="none" w:sz="0" w:space="0" w:color="auto"/>
        <w:bottom w:val="none" w:sz="0" w:space="0" w:color="auto"/>
        <w:right w:val="none" w:sz="0" w:space="0" w:color="auto"/>
      </w:divBdr>
    </w:div>
    <w:div w:id="1915509751">
      <w:bodyDiv w:val="1"/>
      <w:marLeft w:val="0"/>
      <w:marRight w:val="0"/>
      <w:marTop w:val="0"/>
      <w:marBottom w:val="0"/>
      <w:divBdr>
        <w:top w:val="none" w:sz="0" w:space="0" w:color="auto"/>
        <w:left w:val="none" w:sz="0" w:space="0" w:color="auto"/>
        <w:bottom w:val="none" w:sz="0" w:space="0" w:color="auto"/>
        <w:right w:val="none" w:sz="0" w:space="0" w:color="auto"/>
      </w:divBdr>
      <w:divsChild>
        <w:div w:id="1297953708">
          <w:marLeft w:val="0"/>
          <w:marRight w:val="0"/>
          <w:marTop w:val="0"/>
          <w:marBottom w:val="0"/>
          <w:divBdr>
            <w:top w:val="none" w:sz="0" w:space="0" w:color="auto"/>
            <w:left w:val="none" w:sz="0" w:space="0" w:color="auto"/>
            <w:bottom w:val="none" w:sz="0" w:space="0" w:color="auto"/>
            <w:right w:val="none" w:sz="0" w:space="0" w:color="auto"/>
          </w:divBdr>
          <w:divsChild>
            <w:div w:id="112554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79751">
      <w:bodyDiv w:val="1"/>
      <w:marLeft w:val="0"/>
      <w:marRight w:val="0"/>
      <w:marTop w:val="0"/>
      <w:marBottom w:val="0"/>
      <w:divBdr>
        <w:top w:val="none" w:sz="0" w:space="0" w:color="auto"/>
        <w:left w:val="none" w:sz="0" w:space="0" w:color="auto"/>
        <w:bottom w:val="none" w:sz="0" w:space="0" w:color="auto"/>
        <w:right w:val="none" w:sz="0" w:space="0" w:color="auto"/>
      </w:divBdr>
      <w:divsChild>
        <w:div w:id="1207178478">
          <w:marLeft w:val="0"/>
          <w:marRight w:val="0"/>
          <w:marTop w:val="0"/>
          <w:marBottom w:val="0"/>
          <w:divBdr>
            <w:top w:val="none" w:sz="0" w:space="0" w:color="auto"/>
            <w:left w:val="none" w:sz="0" w:space="0" w:color="auto"/>
            <w:bottom w:val="none" w:sz="0" w:space="0" w:color="auto"/>
            <w:right w:val="none" w:sz="0" w:space="0" w:color="auto"/>
          </w:divBdr>
          <w:divsChild>
            <w:div w:id="138433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60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eigen.tuxfamily.org/dox/classEigen_1_1Quaternion.html" TargetMode="External"/><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ithub.com/PointCloudLibrary/data/tree/master/tutorials" TargetMode="External"/><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python.org/downloads/"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github.com/PointCloudLibrary/pcl/releases" TargetMode="External"/><Relationship Id="rId35" Type="http://schemas.openxmlformats.org/officeDocument/2006/relationships/header" Target="header2.xml"/></Relationships>
</file>

<file path=word/_rels/header3.xml.rels><?xml version="1.0" encoding="UTF-8" standalone="yes"?>
<Relationships xmlns="http://schemas.openxmlformats.org/package/2006/relationships"><Relationship Id="rId1" Type="http://schemas.openxmlformats.org/officeDocument/2006/relationships/image" Target="media/image23.wmf"/></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adminus\1-Lehre\Word_Vorlagen\LV_Formatvorlage_Skript_CD_TUD_ab_2018.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93CA39-0E0A-41F1-8BDB-75C5ED62BC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LV_Formatvorlage_Skript_CD_TUD_ab_2018.dotx</Template>
  <TotalTime>0</TotalTime>
  <Pages>1</Pages>
  <Words>3580</Words>
  <Characters>22561</Characters>
  <Application>Microsoft Office Word</Application>
  <DocSecurity>0</DocSecurity>
  <Lines>188</Lines>
  <Paragraphs>52</Paragraphs>
  <ScaleCrop>false</ScaleCrop>
  <HeadingPairs>
    <vt:vector size="2" baseType="variant">
      <vt:variant>
        <vt:lpstr>Titel</vt:lpstr>
      </vt:variant>
      <vt:variant>
        <vt:i4>1</vt:i4>
      </vt:variant>
    </vt:vector>
  </HeadingPairs>
  <TitlesOfParts>
    <vt:vector size="1" baseType="lpstr">
      <vt:lpstr>Beschreibung der Testsoftware</vt:lpstr>
    </vt:vector>
  </TitlesOfParts>
  <Company>Institut für Automatisierungstechnik, TU Dresden</Company>
  <LinksUpToDate>false</LinksUpToDate>
  <CharactersWithSpaces>26089</CharactersWithSpaces>
  <SharedDoc>false</SharedDoc>
  <HLinks>
    <vt:vector size="48" baseType="variant">
      <vt:variant>
        <vt:i4>6815762</vt:i4>
      </vt:variant>
      <vt:variant>
        <vt:i4>45</vt:i4>
      </vt:variant>
      <vt:variant>
        <vt:i4>0</vt:i4>
      </vt:variant>
      <vt:variant>
        <vt:i4>5</vt:i4>
      </vt:variant>
      <vt:variant>
        <vt:lpwstr>mailto:michael.kaden@mailbox.tu-dresden.de</vt:lpwstr>
      </vt:variant>
      <vt:variant>
        <vt:lpwstr/>
      </vt:variant>
      <vt:variant>
        <vt:i4>3670055</vt:i4>
      </vt:variant>
      <vt:variant>
        <vt:i4>42</vt:i4>
      </vt:variant>
      <vt:variant>
        <vt:i4>0</vt:i4>
      </vt:variant>
      <vt:variant>
        <vt:i4>5</vt:i4>
      </vt:variant>
      <vt:variant>
        <vt:lpwstr>http://www.tu-dresden.de/service/publizieren/cd/1_basiselemente/02_farben</vt:lpwstr>
      </vt:variant>
      <vt:variant>
        <vt:lpwstr/>
      </vt:variant>
      <vt:variant>
        <vt:i4>1507386</vt:i4>
      </vt:variant>
      <vt:variant>
        <vt:i4>35</vt:i4>
      </vt:variant>
      <vt:variant>
        <vt:i4>0</vt:i4>
      </vt:variant>
      <vt:variant>
        <vt:i4>5</vt:i4>
      </vt:variant>
      <vt:variant>
        <vt:lpwstr/>
      </vt:variant>
      <vt:variant>
        <vt:lpwstr>_Toc340582131</vt:lpwstr>
      </vt:variant>
      <vt:variant>
        <vt:i4>1507386</vt:i4>
      </vt:variant>
      <vt:variant>
        <vt:i4>29</vt:i4>
      </vt:variant>
      <vt:variant>
        <vt:i4>0</vt:i4>
      </vt:variant>
      <vt:variant>
        <vt:i4>5</vt:i4>
      </vt:variant>
      <vt:variant>
        <vt:lpwstr/>
      </vt:variant>
      <vt:variant>
        <vt:lpwstr>_Toc340582130</vt:lpwstr>
      </vt:variant>
      <vt:variant>
        <vt:i4>1441850</vt:i4>
      </vt:variant>
      <vt:variant>
        <vt:i4>23</vt:i4>
      </vt:variant>
      <vt:variant>
        <vt:i4>0</vt:i4>
      </vt:variant>
      <vt:variant>
        <vt:i4>5</vt:i4>
      </vt:variant>
      <vt:variant>
        <vt:lpwstr/>
      </vt:variant>
      <vt:variant>
        <vt:lpwstr>_Toc340582129</vt:lpwstr>
      </vt:variant>
      <vt:variant>
        <vt:i4>1441850</vt:i4>
      </vt:variant>
      <vt:variant>
        <vt:i4>17</vt:i4>
      </vt:variant>
      <vt:variant>
        <vt:i4>0</vt:i4>
      </vt:variant>
      <vt:variant>
        <vt:i4>5</vt:i4>
      </vt:variant>
      <vt:variant>
        <vt:lpwstr/>
      </vt:variant>
      <vt:variant>
        <vt:lpwstr>_Toc340582128</vt:lpwstr>
      </vt:variant>
      <vt:variant>
        <vt:i4>1441850</vt:i4>
      </vt:variant>
      <vt:variant>
        <vt:i4>11</vt:i4>
      </vt:variant>
      <vt:variant>
        <vt:i4>0</vt:i4>
      </vt:variant>
      <vt:variant>
        <vt:i4>5</vt:i4>
      </vt:variant>
      <vt:variant>
        <vt:lpwstr/>
      </vt:variant>
      <vt:variant>
        <vt:lpwstr>_Toc340582127</vt:lpwstr>
      </vt:variant>
      <vt:variant>
        <vt:i4>1441850</vt:i4>
      </vt:variant>
      <vt:variant>
        <vt:i4>5</vt:i4>
      </vt:variant>
      <vt:variant>
        <vt:i4>0</vt:i4>
      </vt:variant>
      <vt:variant>
        <vt:i4>5</vt:i4>
      </vt:variant>
      <vt:variant>
        <vt:lpwstr/>
      </vt:variant>
      <vt:variant>
        <vt:lpwstr>_Toc340582126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Beschreibung der Testsoftware</dc:title>
  <dc:subject/>
  <dc:creator>Jinyao Zhu</dc:creator>
  <cp:keywords/>
  <dc:description/>
  <cp:lastModifiedBy>Jinyao Zhu</cp:lastModifiedBy>
  <cp:revision>18200</cp:revision>
  <cp:lastPrinted>2019-02-20T23:55:00Z</cp:lastPrinted>
  <dcterms:created xsi:type="dcterms:W3CDTF">2013-10-22T14:37:00Z</dcterms:created>
  <dcterms:modified xsi:type="dcterms:W3CDTF">2019-02-20T23:55:00Z</dcterms:modified>
  <cp:category>Dokumentation</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emester">
    <vt:lpwstr>Wintersemester 2018/2019</vt:lpwstr>
  </property>
  <property fmtid="{D5CDD505-2E9C-101B-9397-08002B2CF9AE}" pid="3" name="2.Autor">
    <vt:lpwstr>Dr.-Ing. S. Dyblenko</vt:lpwstr>
  </property>
  <property fmtid="{D5CDD505-2E9C-101B-9397-08002B2CF9AE}" pid="4" name="LV1">
    <vt:lpwstr>Oberseminar Automatisierungstechnik</vt:lpwstr>
  </property>
  <property fmtid="{D5CDD505-2E9C-101B-9397-08002B2CF9AE}" pid="5" name="LV2">
    <vt:lpwstr> </vt:lpwstr>
  </property>
  <property fmtid="{D5CDD505-2E9C-101B-9397-08002B2CF9AE}" pid="6" name="MTEquationNumber2">
    <vt:lpwstr>(#S1.#E1)</vt:lpwstr>
  </property>
  <property fmtid="{D5CDD505-2E9C-101B-9397-08002B2CF9AE}" pid="7" name="MTEquationSection">
    <vt:lpwstr>1</vt:lpwstr>
  </property>
  <property fmtid="{D5CDD505-2E9C-101B-9397-08002B2CF9AE}" pid="8" name="MTWinEqns">
    <vt:bool>true</vt:bool>
  </property>
</Properties>
</file>